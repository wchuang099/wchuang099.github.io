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1B736" w14:textId="00BFEC2E" w:rsidR="009C55C5" w:rsidRDefault="009C55C5" w:rsidP="00FC059E">
      <w:pPr>
        <w:rPr>
          <w:rFonts w:hint="eastAsia"/>
        </w:rPr>
      </w:pPr>
      <w:hyperlink r:id="rId7" w:history="1">
        <w:r w:rsidRPr="003936E3">
          <w:rPr>
            <w:rStyle w:val="ad"/>
            <w:rFonts w:hint="eastAsia"/>
          </w:rPr>
          <w:t>https://docs.oracle.com/en/database/oracle/oracle-database/index.html</w:t>
        </w:r>
      </w:hyperlink>
      <w:r>
        <w:rPr>
          <w:rFonts w:hint="eastAsia"/>
        </w:rPr>
        <w:t xml:space="preserve">  #各版本安装文档</w:t>
      </w:r>
    </w:p>
    <w:p w14:paraId="49F85C43" w14:textId="2DA09E49" w:rsidR="009C55C5" w:rsidRDefault="00FA145D" w:rsidP="00FC059E">
      <w:pPr>
        <w:rPr>
          <w:rFonts w:hint="eastAsia"/>
        </w:rPr>
      </w:pPr>
      <w:r w:rsidRPr="00FA145D">
        <w:rPr>
          <w:rFonts w:hint="eastAsia"/>
        </w:rPr>
        <w:t>https://blog.csdn.net/qq_38478995/article/details/131334560</w:t>
      </w:r>
    </w:p>
    <w:p w14:paraId="333EC90B" w14:textId="77777777" w:rsidR="009C55C5" w:rsidRDefault="009C55C5" w:rsidP="009C55C5">
      <w:pPr>
        <w:rPr>
          <w:rFonts w:hint="eastAsia"/>
        </w:rPr>
      </w:pPr>
    </w:p>
    <w:p w14:paraId="211918A7" w14:textId="77777777" w:rsidR="009C55C5" w:rsidRDefault="009C55C5" w:rsidP="009C55C5">
      <w:pPr>
        <w:rPr>
          <w:rFonts w:hint="eastAsia"/>
        </w:rPr>
      </w:pPr>
    </w:p>
    <w:p w14:paraId="42144485" w14:textId="0AB37195" w:rsidR="00FC059E" w:rsidRDefault="00FC059E" w:rsidP="00FC059E">
      <w:pPr>
        <w:pStyle w:val="1"/>
        <w:rPr>
          <w:rFonts w:hint="eastAsia"/>
        </w:rPr>
      </w:pPr>
      <w:r>
        <w:rPr>
          <w:rFonts w:hint="eastAsia"/>
        </w:rPr>
        <w:t>Oracle介绍</w:t>
      </w:r>
    </w:p>
    <w:p w14:paraId="6561CEE1" w14:textId="5A6AEC72" w:rsidR="00FC059E" w:rsidRDefault="00FC059E" w:rsidP="00FC059E">
      <w:pPr>
        <w:pStyle w:val="2"/>
        <w:rPr>
          <w:rFonts w:hint="eastAsia"/>
        </w:rPr>
      </w:pPr>
      <w:r>
        <w:rPr>
          <w:rFonts w:hint="eastAsia"/>
        </w:rPr>
        <w:t>Oracle数据库发展史</w:t>
      </w:r>
    </w:p>
    <w:p w14:paraId="69B5D96C" w14:textId="77777777" w:rsidR="00FC059E" w:rsidRDefault="00FC059E" w:rsidP="00D40018">
      <w:pPr>
        <w:rPr>
          <w:rFonts w:hint="eastAsia"/>
        </w:rPr>
      </w:pPr>
    </w:p>
    <w:p w14:paraId="6F37C090" w14:textId="744A83F9" w:rsidR="00D40018" w:rsidRDefault="00FC059E" w:rsidP="00D40018">
      <w:pPr>
        <w:rPr>
          <w:rFonts w:hint="eastAsia"/>
        </w:rPr>
      </w:pPr>
      <w:r>
        <w:rPr>
          <w:noProof/>
        </w:rPr>
        <w:drawing>
          <wp:inline distT="0" distB="0" distL="0" distR="0" wp14:anchorId="08428D72" wp14:editId="323A4EBD">
            <wp:extent cx="5274310" cy="658495"/>
            <wp:effectExtent l="0" t="0" r="2540" b="8255"/>
            <wp:docPr id="529943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43893" name=""/>
                    <pic:cNvPicPr/>
                  </pic:nvPicPr>
                  <pic:blipFill>
                    <a:blip r:embed="rId8"/>
                    <a:stretch>
                      <a:fillRect/>
                    </a:stretch>
                  </pic:blipFill>
                  <pic:spPr>
                    <a:xfrm>
                      <a:off x="0" y="0"/>
                      <a:ext cx="5274310" cy="658495"/>
                    </a:xfrm>
                    <a:prstGeom prst="rect">
                      <a:avLst/>
                    </a:prstGeom>
                  </pic:spPr>
                </pic:pic>
              </a:graphicData>
            </a:graphic>
          </wp:inline>
        </w:drawing>
      </w:r>
    </w:p>
    <w:p w14:paraId="3923D976" w14:textId="786E1625" w:rsidR="00AC2E98" w:rsidRDefault="00AC2E98" w:rsidP="00D40018">
      <w:pPr>
        <w:rPr>
          <w:rFonts w:hint="eastAsia"/>
        </w:rPr>
      </w:pPr>
      <w:r>
        <w:rPr>
          <w:noProof/>
        </w:rPr>
        <w:drawing>
          <wp:inline distT="0" distB="0" distL="0" distR="0" wp14:anchorId="32549004" wp14:editId="37347C62">
            <wp:extent cx="5274310" cy="2539365"/>
            <wp:effectExtent l="0" t="0" r="2540" b="0"/>
            <wp:docPr id="707754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54773" name=""/>
                    <pic:cNvPicPr/>
                  </pic:nvPicPr>
                  <pic:blipFill>
                    <a:blip r:embed="rId9"/>
                    <a:stretch>
                      <a:fillRect/>
                    </a:stretch>
                  </pic:blipFill>
                  <pic:spPr>
                    <a:xfrm>
                      <a:off x="0" y="0"/>
                      <a:ext cx="5274310" cy="2539365"/>
                    </a:xfrm>
                    <a:prstGeom prst="rect">
                      <a:avLst/>
                    </a:prstGeom>
                  </pic:spPr>
                </pic:pic>
              </a:graphicData>
            </a:graphic>
          </wp:inline>
        </w:drawing>
      </w:r>
    </w:p>
    <w:p w14:paraId="5C1F358D" w14:textId="434C31B9" w:rsidR="00FC059E" w:rsidRDefault="00FC059E" w:rsidP="00D40018">
      <w:pPr>
        <w:rPr>
          <w:rFonts w:hint="eastAsia"/>
        </w:rPr>
      </w:pPr>
      <w:r>
        <w:rPr>
          <w:noProof/>
        </w:rPr>
        <w:drawing>
          <wp:inline distT="0" distB="0" distL="0" distR="0" wp14:anchorId="5D1C6F54" wp14:editId="760EEB02">
            <wp:extent cx="5274310" cy="2537460"/>
            <wp:effectExtent l="0" t="0" r="2540" b="0"/>
            <wp:docPr id="531118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18208" name=""/>
                    <pic:cNvPicPr/>
                  </pic:nvPicPr>
                  <pic:blipFill>
                    <a:blip r:embed="rId10"/>
                    <a:stretch>
                      <a:fillRect/>
                    </a:stretch>
                  </pic:blipFill>
                  <pic:spPr>
                    <a:xfrm>
                      <a:off x="0" y="0"/>
                      <a:ext cx="5274310" cy="2537460"/>
                    </a:xfrm>
                    <a:prstGeom prst="rect">
                      <a:avLst/>
                    </a:prstGeom>
                  </pic:spPr>
                </pic:pic>
              </a:graphicData>
            </a:graphic>
          </wp:inline>
        </w:drawing>
      </w:r>
    </w:p>
    <w:p w14:paraId="6F2721CC" w14:textId="547D1E76" w:rsidR="00FC059E" w:rsidRDefault="00FC059E" w:rsidP="00D40018">
      <w:pPr>
        <w:rPr>
          <w:rFonts w:hint="eastAsia"/>
        </w:rPr>
      </w:pPr>
      <w:r>
        <w:rPr>
          <w:noProof/>
        </w:rPr>
        <w:drawing>
          <wp:inline distT="0" distB="0" distL="0" distR="0" wp14:anchorId="5F06887B" wp14:editId="0AAA0403">
            <wp:extent cx="5274310" cy="1172210"/>
            <wp:effectExtent l="0" t="0" r="2540" b="8890"/>
            <wp:docPr id="1502590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90277" name=""/>
                    <pic:cNvPicPr/>
                  </pic:nvPicPr>
                  <pic:blipFill>
                    <a:blip r:embed="rId11"/>
                    <a:stretch>
                      <a:fillRect/>
                    </a:stretch>
                  </pic:blipFill>
                  <pic:spPr>
                    <a:xfrm>
                      <a:off x="0" y="0"/>
                      <a:ext cx="5274310" cy="1172210"/>
                    </a:xfrm>
                    <a:prstGeom prst="rect">
                      <a:avLst/>
                    </a:prstGeom>
                  </pic:spPr>
                </pic:pic>
              </a:graphicData>
            </a:graphic>
          </wp:inline>
        </w:drawing>
      </w:r>
    </w:p>
    <w:p w14:paraId="7E930AE0" w14:textId="19A6A0E9" w:rsidR="00460930" w:rsidRDefault="00FC059E" w:rsidP="00D40018">
      <w:pPr>
        <w:rPr>
          <w:rFonts w:hint="eastAsia"/>
        </w:rPr>
      </w:pPr>
      <w:r>
        <w:rPr>
          <w:noProof/>
        </w:rPr>
        <w:lastRenderedPageBreak/>
        <w:drawing>
          <wp:inline distT="0" distB="0" distL="0" distR="0" wp14:anchorId="2877BD00" wp14:editId="6D45759D">
            <wp:extent cx="5274310" cy="1461770"/>
            <wp:effectExtent l="0" t="0" r="2540" b="5080"/>
            <wp:docPr id="21189292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29201" name=""/>
                    <pic:cNvPicPr/>
                  </pic:nvPicPr>
                  <pic:blipFill>
                    <a:blip r:embed="rId12"/>
                    <a:stretch>
                      <a:fillRect/>
                    </a:stretch>
                  </pic:blipFill>
                  <pic:spPr>
                    <a:xfrm>
                      <a:off x="0" y="0"/>
                      <a:ext cx="5274310" cy="1461770"/>
                    </a:xfrm>
                    <a:prstGeom prst="rect">
                      <a:avLst/>
                    </a:prstGeom>
                  </pic:spPr>
                </pic:pic>
              </a:graphicData>
            </a:graphic>
          </wp:inline>
        </w:drawing>
      </w:r>
    </w:p>
    <w:p w14:paraId="6F8019F3" w14:textId="022ED3D2" w:rsidR="0087198B" w:rsidRDefault="0087198B" w:rsidP="0087198B">
      <w:pPr>
        <w:pStyle w:val="2"/>
        <w:rPr>
          <w:rFonts w:hint="eastAsia"/>
        </w:rPr>
      </w:pPr>
      <w:r>
        <w:rPr>
          <w:rFonts w:hint="eastAsia"/>
        </w:rPr>
        <w:t>应用场景</w:t>
      </w:r>
    </w:p>
    <w:p w14:paraId="1D0D8ED5" w14:textId="0B35B02E" w:rsidR="0087198B" w:rsidRDefault="0087198B" w:rsidP="00D40018">
      <w:pPr>
        <w:rPr>
          <w:rFonts w:hint="eastAsia"/>
        </w:rPr>
      </w:pPr>
      <w:r>
        <w:rPr>
          <w:noProof/>
        </w:rPr>
        <w:drawing>
          <wp:inline distT="0" distB="0" distL="0" distR="0" wp14:anchorId="25B492AE" wp14:editId="32DDA531">
            <wp:extent cx="5274310" cy="1808480"/>
            <wp:effectExtent l="0" t="0" r="2540" b="1270"/>
            <wp:docPr id="4407538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53821" name=""/>
                    <pic:cNvPicPr/>
                  </pic:nvPicPr>
                  <pic:blipFill>
                    <a:blip r:embed="rId13"/>
                    <a:stretch>
                      <a:fillRect/>
                    </a:stretch>
                  </pic:blipFill>
                  <pic:spPr>
                    <a:xfrm>
                      <a:off x="0" y="0"/>
                      <a:ext cx="5274310" cy="1808480"/>
                    </a:xfrm>
                    <a:prstGeom prst="rect">
                      <a:avLst/>
                    </a:prstGeom>
                  </pic:spPr>
                </pic:pic>
              </a:graphicData>
            </a:graphic>
          </wp:inline>
        </w:drawing>
      </w:r>
    </w:p>
    <w:p w14:paraId="5F2BD1E4" w14:textId="20AD6EB4" w:rsidR="0087198B" w:rsidRDefault="00DB1D73" w:rsidP="00DB1D73">
      <w:pPr>
        <w:pStyle w:val="2"/>
        <w:rPr>
          <w:rFonts w:hint="eastAsia"/>
        </w:rPr>
      </w:pPr>
      <w:r>
        <w:rPr>
          <w:rFonts w:hint="eastAsia"/>
        </w:rPr>
        <w:t>Oracle体系结构</w:t>
      </w:r>
    </w:p>
    <w:p w14:paraId="2A0ACAD6" w14:textId="64893C79" w:rsidR="003F02C8" w:rsidRDefault="003F02C8" w:rsidP="003F02C8">
      <w:pPr>
        <w:rPr>
          <w:rFonts w:hint="eastAsia"/>
        </w:rPr>
      </w:pPr>
      <w:r>
        <w:rPr>
          <w:rFonts w:hint="eastAsia"/>
        </w:rPr>
        <w:t>Oracle数据库实际上是一个数据的物理储存系统，这其中包括数据文件(ora/dbf)、参数文件、控制文件、联机日志等。</w:t>
      </w:r>
    </w:p>
    <w:p w14:paraId="7B14329B" w14:textId="54D59023" w:rsidR="003F02C8" w:rsidRPr="003F02C8" w:rsidRDefault="003F02C8" w:rsidP="003F02C8">
      <w:pPr>
        <w:pStyle w:val="af0"/>
        <w:numPr>
          <w:ilvl w:val="0"/>
          <w:numId w:val="12"/>
        </w:numPr>
        <w:ind w:firstLineChars="0"/>
        <w:rPr>
          <w:rFonts w:hint="eastAsia"/>
          <w:sz w:val="18"/>
          <w:szCs w:val="18"/>
        </w:rPr>
      </w:pPr>
      <w:r w:rsidRPr="003F02C8">
        <w:rPr>
          <w:rFonts w:hint="eastAsia"/>
          <w:b/>
          <w:bCs/>
          <w:sz w:val="18"/>
          <w:szCs w:val="18"/>
        </w:rPr>
        <w:t xml:space="preserve">实例: </w:t>
      </w:r>
      <w:r w:rsidRPr="003F02C8">
        <w:rPr>
          <w:rFonts w:hint="eastAsia"/>
          <w:sz w:val="18"/>
          <w:szCs w:val="18"/>
        </w:rPr>
        <w:t>Orace实例是Oracle数据库系统的一种运行环境，它由一系列的后台进程(Background Processes)和内存结构(Memory Structures)组成。Oracle实例在运行时会占用一定的系统资源(如CPU,内存,和一些后台进程)，而Oracle数据库是存储在实例中的一系列逻辑结构(如表，视图，索引等)</w:t>
      </w:r>
    </w:p>
    <w:p w14:paraId="50E64D5B" w14:textId="336D4F9F" w:rsidR="003F02C8" w:rsidRPr="003F02C8" w:rsidRDefault="003F02C8" w:rsidP="003F02C8">
      <w:pPr>
        <w:pStyle w:val="af0"/>
        <w:numPr>
          <w:ilvl w:val="0"/>
          <w:numId w:val="11"/>
        </w:numPr>
        <w:ind w:firstLineChars="0"/>
        <w:rPr>
          <w:rFonts w:hint="eastAsia"/>
          <w:sz w:val="18"/>
          <w:szCs w:val="18"/>
        </w:rPr>
      </w:pPr>
      <w:r w:rsidRPr="003F02C8">
        <w:rPr>
          <w:rFonts w:hint="eastAsia"/>
          <w:b/>
          <w:bCs/>
          <w:sz w:val="18"/>
          <w:szCs w:val="18"/>
        </w:rPr>
        <w:t xml:space="preserve">数据文件: </w:t>
      </w:r>
      <w:r w:rsidRPr="003F02C8">
        <w:rPr>
          <w:rFonts w:hint="eastAsia"/>
          <w:sz w:val="18"/>
          <w:szCs w:val="18"/>
        </w:rPr>
        <w:t>Oracle数据文件是数据存储的物理单位，数据库的数据是存储在表空间中的。而一个表空间可以由一个或多个数据文件组成，一个数据文件只能属于一个表空间，一旦数据文件被加入到某个表空间后，就不能删除这个文件，如果要删除某个数据文件，只能删除其所属于的表空间才行。</w:t>
      </w:r>
    </w:p>
    <w:p w14:paraId="2E328F60" w14:textId="6CA5E2FE" w:rsidR="003F02C8" w:rsidRPr="003F02C8" w:rsidRDefault="003F02C8" w:rsidP="003F02C8">
      <w:pPr>
        <w:pStyle w:val="af0"/>
        <w:numPr>
          <w:ilvl w:val="0"/>
          <w:numId w:val="11"/>
        </w:numPr>
        <w:ind w:firstLineChars="0"/>
        <w:rPr>
          <w:rFonts w:hint="eastAsia"/>
          <w:sz w:val="18"/>
          <w:szCs w:val="18"/>
        </w:rPr>
      </w:pPr>
      <w:r w:rsidRPr="003F02C8">
        <w:rPr>
          <w:rFonts w:hint="eastAsia"/>
          <w:b/>
          <w:bCs/>
          <w:sz w:val="18"/>
          <w:szCs w:val="18"/>
        </w:rPr>
        <w:t xml:space="preserve">表空间: </w:t>
      </w:r>
      <w:r w:rsidRPr="003F02C8">
        <w:rPr>
          <w:rFonts w:hint="eastAsia"/>
          <w:sz w:val="18"/>
          <w:szCs w:val="18"/>
        </w:rPr>
        <w:t>表空间是Oracle对物理数据库数据文件(ora/dbf)的逻辑映射。一个数据库在逻辑上被划分成一到若干个表空间，每个表空间由同一磁盘上的一个或多个数据文件(datafile)组成，一个数据文件只能属于一个表空间。</w:t>
      </w:r>
    </w:p>
    <w:p w14:paraId="7B0A308C" w14:textId="4491AF56" w:rsidR="003F02C8" w:rsidRPr="003F02C8" w:rsidRDefault="003F02C8" w:rsidP="003F02C8">
      <w:pPr>
        <w:pStyle w:val="af0"/>
        <w:numPr>
          <w:ilvl w:val="0"/>
          <w:numId w:val="11"/>
        </w:numPr>
        <w:ind w:firstLineChars="0"/>
        <w:rPr>
          <w:rFonts w:hint="eastAsia"/>
          <w:sz w:val="18"/>
          <w:szCs w:val="18"/>
        </w:rPr>
      </w:pPr>
      <w:r w:rsidRPr="003F02C8">
        <w:rPr>
          <w:rFonts w:hint="eastAsia"/>
          <w:b/>
          <w:bCs/>
          <w:sz w:val="18"/>
          <w:szCs w:val="18"/>
        </w:rPr>
        <w:t xml:space="preserve">Oracle用户: </w:t>
      </w:r>
      <w:r w:rsidRPr="003F02C8">
        <w:rPr>
          <w:rFonts w:hint="eastAsia"/>
          <w:sz w:val="18"/>
          <w:szCs w:val="18"/>
        </w:rPr>
        <w:t>表当中的数据是由Orac</w:t>
      </w:r>
      <w:r>
        <w:rPr>
          <w:rFonts w:hint="eastAsia"/>
          <w:sz w:val="18"/>
          <w:szCs w:val="18"/>
        </w:rPr>
        <w:t>l</w:t>
      </w:r>
      <w:r w:rsidRPr="003F02C8">
        <w:rPr>
          <w:rFonts w:hint="eastAsia"/>
          <w:sz w:val="18"/>
          <w:szCs w:val="18"/>
        </w:rPr>
        <w:t>e用户放入到表空间当中的，而这些表空间会随机的把数据放入到一个或者多个数据文件当中。Oracle对表数据的管理是通过用户对表的管理去查询，而不是直接对数据文件或表空间进行查询，因为不同用户可以在同一个表空间上面建立相同的表名。但是通过不同的用户管理自己的表数据。</w:t>
      </w:r>
    </w:p>
    <w:p w14:paraId="3EEF76B0" w14:textId="2A3B6B57" w:rsidR="003F02C8" w:rsidRPr="003F02C8" w:rsidRDefault="003F02C8" w:rsidP="003F02C8">
      <w:pPr>
        <w:rPr>
          <w:rFonts w:hint="eastAsia"/>
        </w:rPr>
      </w:pPr>
    </w:p>
    <w:p w14:paraId="27C9D751" w14:textId="0F33491D" w:rsidR="0087198B" w:rsidRDefault="003F02C8" w:rsidP="00D40018">
      <w:pPr>
        <w:rPr>
          <w:rFonts w:hint="eastAsia"/>
        </w:rPr>
      </w:pPr>
      <w:r>
        <w:rPr>
          <w:noProof/>
        </w:rPr>
        <w:drawing>
          <wp:inline distT="0" distB="0" distL="0" distR="0" wp14:anchorId="3D889907" wp14:editId="1507F86D">
            <wp:extent cx="6614160" cy="2987040"/>
            <wp:effectExtent l="0" t="0" r="0" b="3810"/>
            <wp:docPr id="268087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87145" name=""/>
                    <pic:cNvPicPr/>
                  </pic:nvPicPr>
                  <pic:blipFill>
                    <a:blip r:embed="rId14"/>
                    <a:stretch>
                      <a:fillRect/>
                    </a:stretch>
                  </pic:blipFill>
                  <pic:spPr>
                    <a:xfrm>
                      <a:off x="0" y="0"/>
                      <a:ext cx="6614160" cy="2987040"/>
                    </a:xfrm>
                    <a:prstGeom prst="rect">
                      <a:avLst/>
                    </a:prstGeom>
                  </pic:spPr>
                </pic:pic>
              </a:graphicData>
            </a:graphic>
          </wp:inline>
        </w:drawing>
      </w:r>
    </w:p>
    <w:p w14:paraId="5F8F22BF" w14:textId="4FCEF0B7" w:rsidR="008811DE" w:rsidRPr="008811DE" w:rsidRDefault="008811DE" w:rsidP="008811DE">
      <w:pPr>
        <w:pStyle w:val="3"/>
        <w:rPr>
          <w:rFonts w:hint="eastAsia"/>
        </w:rPr>
      </w:pPr>
      <w:r w:rsidRPr="008811DE">
        <w:lastRenderedPageBreak/>
        <w:t>Oracle 逻辑存储结构（逻辑层）</w:t>
      </w:r>
    </w:p>
    <w:p w14:paraId="4FFA3A3E" w14:textId="77777777" w:rsidR="008811DE" w:rsidRPr="008811DE" w:rsidRDefault="008811DE" w:rsidP="008811DE">
      <w:pPr>
        <w:rPr>
          <w:rFonts w:hint="eastAsia"/>
        </w:rPr>
      </w:pPr>
      <w:r w:rsidRPr="008811DE">
        <w:t xml:space="preserve">逻辑存储结构是指 </w:t>
      </w:r>
      <w:r w:rsidRPr="008811DE">
        <w:rPr>
          <w:b/>
          <w:bCs/>
        </w:rPr>
        <w:t>用户如何组织和管理数据</w:t>
      </w:r>
      <w:r w:rsidRPr="008811DE">
        <w:t xml:space="preserve"> 的层次结构。它主要关注的是数据的组织方式，供用户和开发人员操作。</w:t>
      </w:r>
    </w:p>
    <w:p w14:paraId="4D994C18" w14:textId="68CF9A3A" w:rsidR="008811DE" w:rsidRPr="008811DE" w:rsidRDefault="008811DE" w:rsidP="008811DE">
      <w:pPr>
        <w:rPr>
          <w:rFonts w:hint="eastAsia"/>
          <w:b/>
          <w:bCs/>
        </w:rPr>
      </w:pPr>
      <w:r w:rsidRPr="008811DE">
        <w:rPr>
          <w:b/>
          <w:bCs/>
        </w:rPr>
        <w:t>主要组成：</w:t>
      </w:r>
    </w:p>
    <w:p w14:paraId="68FA0AC5" w14:textId="77777777" w:rsidR="00C31AA7" w:rsidRPr="00C31AA7" w:rsidRDefault="00C31AA7" w:rsidP="00C31AA7">
      <w:pPr>
        <w:rPr>
          <w:rFonts w:hint="eastAsia"/>
          <w:b/>
          <w:bCs/>
        </w:rPr>
      </w:pPr>
      <w:r w:rsidRPr="00C31AA7">
        <w:rPr>
          <w:b/>
          <w:bCs/>
        </w:rPr>
        <w:t>1. 表空间（Tablespace）</w:t>
      </w:r>
    </w:p>
    <w:p w14:paraId="5B7C084C" w14:textId="77777777" w:rsidR="00C31AA7" w:rsidRPr="00C31AA7" w:rsidRDefault="00C31AA7" w:rsidP="00C31AA7">
      <w:pPr>
        <w:numPr>
          <w:ilvl w:val="0"/>
          <w:numId w:val="32"/>
        </w:numPr>
        <w:rPr>
          <w:rFonts w:hint="eastAsia"/>
        </w:rPr>
      </w:pPr>
      <w:r w:rsidRPr="00C31AA7">
        <w:t>表空间是</w:t>
      </w:r>
      <w:r w:rsidRPr="00C31AA7">
        <w:rPr>
          <w:b/>
          <w:bCs/>
        </w:rPr>
        <w:t>逻辑存储结构的最顶层单位</w:t>
      </w:r>
      <w:r w:rsidRPr="00C31AA7">
        <w:t>。</w:t>
      </w:r>
    </w:p>
    <w:p w14:paraId="4057388E" w14:textId="77777777" w:rsidR="00C31AA7" w:rsidRPr="00C31AA7" w:rsidRDefault="00C31AA7" w:rsidP="00C31AA7">
      <w:pPr>
        <w:numPr>
          <w:ilvl w:val="0"/>
          <w:numId w:val="32"/>
        </w:numPr>
        <w:rPr>
          <w:rFonts w:hint="eastAsia"/>
        </w:rPr>
      </w:pPr>
      <w:r w:rsidRPr="00C31AA7">
        <w:t>用来组织和管理数据库中的逻辑对象，比如表（Tables）、索引（Indexes）、视图（Views）等。</w:t>
      </w:r>
    </w:p>
    <w:p w14:paraId="6D217D78" w14:textId="77777777" w:rsidR="00C31AA7" w:rsidRPr="00C31AA7" w:rsidRDefault="00C31AA7" w:rsidP="00C31AA7">
      <w:pPr>
        <w:numPr>
          <w:ilvl w:val="0"/>
          <w:numId w:val="32"/>
        </w:numPr>
        <w:rPr>
          <w:rFonts w:hint="eastAsia"/>
        </w:rPr>
      </w:pPr>
      <w:r w:rsidRPr="00C31AA7">
        <w:t>每个表空间包含</w:t>
      </w:r>
      <w:r w:rsidRPr="00C31AA7">
        <w:rPr>
          <w:b/>
          <w:bCs/>
        </w:rPr>
        <w:t>一个或多个数据文件（Datafile）</w:t>
      </w:r>
      <w:r w:rsidRPr="00C31AA7">
        <w:t>。</w:t>
      </w:r>
    </w:p>
    <w:p w14:paraId="38D75549" w14:textId="77777777" w:rsidR="00C31AA7" w:rsidRPr="00C31AA7" w:rsidRDefault="00C31AA7" w:rsidP="00C31AA7">
      <w:pPr>
        <w:numPr>
          <w:ilvl w:val="0"/>
          <w:numId w:val="32"/>
        </w:numPr>
        <w:rPr>
          <w:rFonts w:hint="eastAsia"/>
        </w:rPr>
      </w:pPr>
      <w:r w:rsidRPr="00C31AA7">
        <w:t>Oracle默认创建的表空间有：</w:t>
      </w:r>
    </w:p>
    <w:p w14:paraId="37EFB28D" w14:textId="77777777" w:rsidR="00C31AA7" w:rsidRPr="00C31AA7" w:rsidRDefault="00C31AA7" w:rsidP="00C31AA7">
      <w:pPr>
        <w:numPr>
          <w:ilvl w:val="1"/>
          <w:numId w:val="38"/>
        </w:numPr>
        <w:rPr>
          <w:rFonts w:hint="eastAsia"/>
        </w:rPr>
      </w:pPr>
      <w:r w:rsidRPr="00C31AA7">
        <w:t>SYSTEM（存放数据字典等核心信息）</w:t>
      </w:r>
    </w:p>
    <w:p w14:paraId="01A1ADAF" w14:textId="77777777" w:rsidR="00C31AA7" w:rsidRPr="00C31AA7" w:rsidRDefault="00C31AA7" w:rsidP="00C31AA7">
      <w:pPr>
        <w:numPr>
          <w:ilvl w:val="1"/>
          <w:numId w:val="38"/>
        </w:numPr>
        <w:rPr>
          <w:rFonts w:hint="eastAsia"/>
        </w:rPr>
      </w:pPr>
      <w:r w:rsidRPr="00C31AA7">
        <w:t>SYSAUX（辅助系统表空间）</w:t>
      </w:r>
    </w:p>
    <w:p w14:paraId="3290B99D" w14:textId="77777777" w:rsidR="00C31AA7" w:rsidRPr="00C31AA7" w:rsidRDefault="00C31AA7" w:rsidP="00C31AA7">
      <w:pPr>
        <w:numPr>
          <w:ilvl w:val="1"/>
          <w:numId w:val="38"/>
        </w:numPr>
        <w:rPr>
          <w:rFonts w:hint="eastAsia"/>
        </w:rPr>
      </w:pPr>
      <w:r w:rsidRPr="00C31AA7">
        <w:t>USERS（普通用户对象）</w:t>
      </w:r>
    </w:p>
    <w:p w14:paraId="752D87DC" w14:textId="77777777" w:rsidR="00C31AA7" w:rsidRPr="00C31AA7" w:rsidRDefault="00C31AA7" w:rsidP="00C31AA7">
      <w:pPr>
        <w:numPr>
          <w:ilvl w:val="1"/>
          <w:numId w:val="38"/>
        </w:numPr>
        <w:rPr>
          <w:rFonts w:hint="eastAsia"/>
        </w:rPr>
      </w:pPr>
      <w:r w:rsidRPr="00C31AA7">
        <w:t>TEMP（临时表空间）</w:t>
      </w:r>
    </w:p>
    <w:p w14:paraId="24AF7C75" w14:textId="49CD0EE1" w:rsidR="00C31AA7" w:rsidRDefault="00C31AA7" w:rsidP="00C31AA7">
      <w:pPr>
        <w:numPr>
          <w:ilvl w:val="1"/>
          <w:numId w:val="38"/>
        </w:numPr>
        <w:rPr>
          <w:rFonts w:hint="eastAsia"/>
        </w:rPr>
      </w:pPr>
      <w:r w:rsidRPr="00C31AA7">
        <w:t>UNDO（事务回滚用）</w:t>
      </w:r>
    </w:p>
    <w:p w14:paraId="1EC3D8CD" w14:textId="20B97F54" w:rsidR="0097280B" w:rsidRPr="00C31AA7" w:rsidRDefault="0097280B" w:rsidP="0097280B">
      <w:pPr>
        <w:ind w:firstLineChars="300" w:firstLine="630"/>
        <w:rPr>
          <w:rFonts w:hint="eastAsia"/>
        </w:rPr>
      </w:pPr>
      <w:r w:rsidRPr="0097280B">
        <w:rPr>
          <w:rFonts w:hint="eastAsia"/>
        </w:rPr>
        <w:t>select tablespace_name from dba_tablespaces;</w:t>
      </w:r>
      <w:r>
        <w:rPr>
          <w:rFonts w:hint="eastAsia"/>
        </w:rPr>
        <w:t xml:space="preserve">  #查看表空间</w:t>
      </w:r>
    </w:p>
    <w:p w14:paraId="7B466127" w14:textId="4DEA104F" w:rsidR="00C31AA7" w:rsidRPr="00E3572A" w:rsidRDefault="00C31AA7" w:rsidP="00BC5A79">
      <w:pPr>
        <w:pStyle w:val="af0"/>
        <w:numPr>
          <w:ilvl w:val="0"/>
          <w:numId w:val="38"/>
        </w:numPr>
        <w:ind w:firstLineChars="0"/>
        <w:jc w:val="left"/>
        <w:rPr>
          <w:rFonts w:hint="eastAsia"/>
          <w:b/>
          <w:bCs/>
        </w:rPr>
      </w:pPr>
      <w:r w:rsidRPr="00E3572A">
        <w:rPr>
          <w:b/>
          <w:bCs/>
        </w:rPr>
        <w:t>段（Segment）</w:t>
      </w:r>
    </w:p>
    <w:p w14:paraId="560A0E67" w14:textId="77777777" w:rsidR="00C31AA7" w:rsidRPr="00C31AA7" w:rsidRDefault="00C31AA7" w:rsidP="00C31AA7">
      <w:pPr>
        <w:numPr>
          <w:ilvl w:val="0"/>
          <w:numId w:val="33"/>
        </w:numPr>
        <w:rPr>
          <w:rFonts w:hint="eastAsia"/>
        </w:rPr>
      </w:pPr>
      <w:r w:rsidRPr="00C31AA7">
        <w:t>段是</w:t>
      </w:r>
      <w:r w:rsidRPr="00C31AA7">
        <w:rPr>
          <w:b/>
          <w:bCs/>
        </w:rPr>
        <w:t>同一类对象的一组存储区域</w:t>
      </w:r>
      <w:r w:rsidRPr="00C31AA7">
        <w:t>。</w:t>
      </w:r>
    </w:p>
    <w:p w14:paraId="5AD75B5C" w14:textId="77777777" w:rsidR="00C31AA7" w:rsidRPr="00C31AA7" w:rsidRDefault="00C31AA7" w:rsidP="00C31AA7">
      <w:pPr>
        <w:numPr>
          <w:ilvl w:val="0"/>
          <w:numId w:val="33"/>
        </w:numPr>
        <w:rPr>
          <w:rFonts w:hint="eastAsia"/>
        </w:rPr>
      </w:pPr>
      <w:r w:rsidRPr="00C31AA7">
        <w:t>每种数据库对象（如表、索引）都有自己的段。</w:t>
      </w:r>
    </w:p>
    <w:p w14:paraId="12D8BF60" w14:textId="77777777" w:rsidR="00C31AA7" w:rsidRPr="00C31AA7" w:rsidRDefault="00C31AA7" w:rsidP="00C31AA7">
      <w:pPr>
        <w:numPr>
          <w:ilvl w:val="0"/>
          <w:numId w:val="33"/>
        </w:numPr>
        <w:rPr>
          <w:rFonts w:hint="eastAsia"/>
        </w:rPr>
      </w:pPr>
      <w:r w:rsidRPr="00C31AA7">
        <w:t>段的种类包括：</w:t>
      </w:r>
    </w:p>
    <w:p w14:paraId="20328F62" w14:textId="77777777" w:rsidR="00C31AA7" w:rsidRPr="00C31AA7" w:rsidRDefault="00C31AA7" w:rsidP="00C31AA7">
      <w:pPr>
        <w:pStyle w:val="af0"/>
        <w:numPr>
          <w:ilvl w:val="1"/>
          <w:numId w:val="39"/>
        </w:numPr>
        <w:ind w:firstLineChars="0"/>
        <w:rPr>
          <w:rFonts w:hint="eastAsia"/>
        </w:rPr>
      </w:pPr>
      <w:r w:rsidRPr="00C31AA7">
        <w:rPr>
          <w:b/>
          <w:bCs/>
        </w:rPr>
        <w:t>数据段（Data Segment）</w:t>
      </w:r>
      <w:r w:rsidRPr="00C31AA7">
        <w:t>：用于存储表或视图的数据。</w:t>
      </w:r>
    </w:p>
    <w:p w14:paraId="4EB35D58" w14:textId="77777777" w:rsidR="00C31AA7" w:rsidRPr="00C31AA7" w:rsidRDefault="00C31AA7" w:rsidP="00C31AA7">
      <w:pPr>
        <w:pStyle w:val="af0"/>
        <w:numPr>
          <w:ilvl w:val="1"/>
          <w:numId w:val="39"/>
        </w:numPr>
        <w:ind w:firstLineChars="0"/>
        <w:rPr>
          <w:rFonts w:hint="eastAsia"/>
        </w:rPr>
      </w:pPr>
      <w:r w:rsidRPr="00C31AA7">
        <w:rPr>
          <w:b/>
          <w:bCs/>
        </w:rPr>
        <w:t>索引段（Index Segment）</w:t>
      </w:r>
      <w:r w:rsidRPr="00C31AA7">
        <w:t>：用于存储索引的数据。</w:t>
      </w:r>
    </w:p>
    <w:p w14:paraId="5210E264" w14:textId="77777777" w:rsidR="00C31AA7" w:rsidRPr="00C31AA7" w:rsidRDefault="00C31AA7" w:rsidP="00C31AA7">
      <w:pPr>
        <w:pStyle w:val="af0"/>
        <w:numPr>
          <w:ilvl w:val="1"/>
          <w:numId w:val="39"/>
        </w:numPr>
        <w:ind w:firstLineChars="0"/>
        <w:rPr>
          <w:rFonts w:hint="eastAsia"/>
        </w:rPr>
      </w:pPr>
      <w:r w:rsidRPr="00C31AA7">
        <w:rPr>
          <w:b/>
          <w:bCs/>
        </w:rPr>
        <w:t>回滚段（Rollback Segment）</w:t>
      </w:r>
      <w:r w:rsidRPr="00C31AA7">
        <w:t>：用于事务恢复。</w:t>
      </w:r>
    </w:p>
    <w:p w14:paraId="1D53EDA9" w14:textId="1552B7D1" w:rsidR="00C31AA7" w:rsidRPr="00C31AA7" w:rsidRDefault="00C31AA7" w:rsidP="00C31AA7">
      <w:pPr>
        <w:numPr>
          <w:ilvl w:val="0"/>
          <w:numId w:val="33"/>
        </w:numPr>
        <w:rPr>
          <w:rFonts w:hint="eastAsia"/>
        </w:rPr>
      </w:pPr>
      <w:r w:rsidRPr="00C31AA7">
        <w:t>每个段由多个区（Extent）组成。</w:t>
      </w:r>
    </w:p>
    <w:p w14:paraId="5835A1B9" w14:textId="05411781" w:rsidR="00BC5A79" w:rsidRPr="00BC5A79" w:rsidRDefault="00C31AA7" w:rsidP="00BC5A79">
      <w:pPr>
        <w:pStyle w:val="af0"/>
        <w:numPr>
          <w:ilvl w:val="0"/>
          <w:numId w:val="38"/>
        </w:numPr>
        <w:ind w:firstLineChars="0"/>
        <w:rPr>
          <w:rFonts w:hint="eastAsia"/>
          <w:b/>
          <w:bCs/>
        </w:rPr>
      </w:pPr>
      <w:r w:rsidRPr="00BC5A79">
        <w:rPr>
          <w:b/>
          <w:bCs/>
        </w:rPr>
        <w:t>区（Extent）</w:t>
      </w:r>
    </w:p>
    <w:p w14:paraId="70F38F50" w14:textId="55BAA654" w:rsidR="00C31AA7" w:rsidRPr="00C31AA7" w:rsidRDefault="00C31AA7" w:rsidP="00C31AA7">
      <w:pPr>
        <w:pStyle w:val="af0"/>
        <w:numPr>
          <w:ilvl w:val="0"/>
          <w:numId w:val="40"/>
        </w:numPr>
        <w:ind w:firstLineChars="0"/>
        <w:rPr>
          <w:rFonts w:hint="eastAsia"/>
        </w:rPr>
      </w:pPr>
      <w:r w:rsidRPr="00C31AA7">
        <w:t>区是</w:t>
      </w:r>
      <w:r w:rsidR="00BC5A79" w:rsidRPr="00BC5A79">
        <w:rPr>
          <w:b/>
          <w:bCs/>
        </w:rPr>
        <w:t>段里面的一块一块连续的小空间</w:t>
      </w:r>
      <w:r w:rsidR="00BC5A79" w:rsidRPr="00BC5A79">
        <w:t>，段是由一个一个的区组合起来的。</w:t>
      </w:r>
    </w:p>
    <w:p w14:paraId="4ACDE912" w14:textId="77777777" w:rsidR="00C31AA7" w:rsidRPr="00C31AA7" w:rsidRDefault="00C31AA7" w:rsidP="00C31AA7">
      <w:pPr>
        <w:pStyle w:val="af0"/>
        <w:numPr>
          <w:ilvl w:val="0"/>
          <w:numId w:val="40"/>
        </w:numPr>
        <w:ind w:firstLineChars="0"/>
        <w:rPr>
          <w:rFonts w:hint="eastAsia"/>
        </w:rPr>
      </w:pPr>
      <w:r w:rsidRPr="00C31AA7">
        <w:t>区是 Oracle 分配给段的基本单位。</w:t>
      </w:r>
    </w:p>
    <w:p w14:paraId="583F90A1" w14:textId="565E567B" w:rsidR="00C31AA7" w:rsidRPr="00C31AA7" w:rsidRDefault="00C31AA7" w:rsidP="00C31AA7">
      <w:pPr>
        <w:pStyle w:val="af0"/>
        <w:numPr>
          <w:ilvl w:val="0"/>
          <w:numId w:val="40"/>
        </w:numPr>
        <w:ind w:firstLineChars="0"/>
        <w:rPr>
          <w:rFonts w:hint="eastAsia"/>
        </w:rPr>
      </w:pPr>
      <w:r w:rsidRPr="00C31AA7">
        <w:t>每次需要增加空间时，Oracle 会给段分配一个新的区（而不是一个一个块分配）。</w:t>
      </w:r>
    </w:p>
    <w:p w14:paraId="199C635B" w14:textId="77777777" w:rsidR="00C31AA7" w:rsidRPr="00C31AA7" w:rsidRDefault="00C31AA7" w:rsidP="00C31AA7">
      <w:pPr>
        <w:rPr>
          <w:rFonts w:hint="eastAsia"/>
          <w:b/>
          <w:bCs/>
        </w:rPr>
      </w:pPr>
      <w:r w:rsidRPr="00C31AA7">
        <w:rPr>
          <w:b/>
          <w:bCs/>
        </w:rPr>
        <w:t>4. 数据块（Data Block）</w:t>
      </w:r>
    </w:p>
    <w:p w14:paraId="1F9C5EFF" w14:textId="77777777" w:rsidR="00C31AA7" w:rsidRPr="00C31AA7" w:rsidRDefault="00C31AA7" w:rsidP="00C31AA7">
      <w:pPr>
        <w:numPr>
          <w:ilvl w:val="0"/>
          <w:numId w:val="35"/>
        </w:numPr>
        <w:rPr>
          <w:rFonts w:hint="eastAsia"/>
        </w:rPr>
      </w:pPr>
      <w:r w:rsidRPr="00C31AA7">
        <w:t>数据块是 Oracle 逻辑存储结构中</w:t>
      </w:r>
      <w:r w:rsidRPr="00C31AA7">
        <w:rPr>
          <w:b/>
          <w:bCs/>
        </w:rPr>
        <w:t>最小的单位</w:t>
      </w:r>
      <w:r w:rsidRPr="00C31AA7">
        <w:t>。</w:t>
      </w:r>
    </w:p>
    <w:p w14:paraId="4CF5144F" w14:textId="77777777" w:rsidR="00C31AA7" w:rsidRPr="00C31AA7" w:rsidRDefault="00C31AA7" w:rsidP="00C31AA7">
      <w:pPr>
        <w:numPr>
          <w:ilvl w:val="0"/>
          <w:numId w:val="35"/>
        </w:numPr>
        <w:rPr>
          <w:rFonts w:hint="eastAsia"/>
        </w:rPr>
      </w:pPr>
      <w:r w:rsidRPr="00C31AA7">
        <w:t>一个数据块通常对应磁盘上的一个物理块。</w:t>
      </w:r>
    </w:p>
    <w:p w14:paraId="7118F2F6" w14:textId="77777777" w:rsidR="00C31AA7" w:rsidRPr="00C31AA7" w:rsidRDefault="00C31AA7" w:rsidP="00C31AA7">
      <w:pPr>
        <w:numPr>
          <w:ilvl w:val="0"/>
          <w:numId w:val="35"/>
        </w:numPr>
        <w:rPr>
          <w:rFonts w:hint="eastAsia"/>
        </w:rPr>
      </w:pPr>
      <w:r w:rsidRPr="00C31AA7">
        <w:t>数据块大小通常是 2KB、4KB、8KB、16KB、32KB（创建数据库时设置的DB_BLOCK_SIZE参数决定）。</w:t>
      </w:r>
    </w:p>
    <w:p w14:paraId="33F5A30D" w14:textId="4EF291EA" w:rsidR="00C31AA7" w:rsidRDefault="00C31AA7" w:rsidP="00C31AA7">
      <w:pPr>
        <w:numPr>
          <w:ilvl w:val="0"/>
          <w:numId w:val="35"/>
        </w:numPr>
        <w:rPr>
          <w:rFonts w:hint="eastAsia"/>
        </w:rPr>
      </w:pPr>
      <w:r w:rsidRPr="00C31AA7">
        <w:t>一个数据块中可以存储多行表数据，也可能存储一部分索引数据。</w:t>
      </w:r>
    </w:p>
    <w:p w14:paraId="5636058E" w14:textId="1A8B0F6C" w:rsidR="00E14B90" w:rsidRPr="00E14B90" w:rsidRDefault="00E14B90" w:rsidP="00E14B90">
      <w:pPr>
        <w:ind w:firstLineChars="300" w:firstLine="630"/>
        <w:rPr>
          <w:rFonts w:hint="eastAsia"/>
        </w:rPr>
      </w:pPr>
      <w:r w:rsidRPr="00E14B90">
        <w:rPr>
          <w:rFonts w:hint="eastAsia"/>
        </w:rPr>
        <w:t>show parameter db_block_size  #</w:t>
      </w:r>
      <w:r w:rsidRPr="00E14B90">
        <w:t>查看当前数据块设置的大小</w:t>
      </w:r>
    </w:p>
    <w:p w14:paraId="4B341DE8" w14:textId="77777777" w:rsidR="00C31AA7" w:rsidRPr="00C31AA7" w:rsidRDefault="00C31AA7" w:rsidP="00C31AA7">
      <w:pPr>
        <w:rPr>
          <w:rFonts w:hint="eastAsia"/>
          <w:b/>
          <w:bCs/>
        </w:rPr>
      </w:pPr>
      <w:r w:rsidRPr="00C31AA7">
        <w:rPr>
          <w:b/>
          <w:bCs/>
        </w:rPr>
        <w:t>5. 表（Table）</w:t>
      </w:r>
    </w:p>
    <w:p w14:paraId="296C3881" w14:textId="77777777" w:rsidR="00C31AA7" w:rsidRPr="00C31AA7" w:rsidRDefault="00C31AA7" w:rsidP="00C31AA7">
      <w:pPr>
        <w:numPr>
          <w:ilvl w:val="0"/>
          <w:numId w:val="36"/>
        </w:numPr>
        <w:rPr>
          <w:rFonts w:hint="eastAsia"/>
        </w:rPr>
      </w:pPr>
      <w:r w:rsidRPr="00C31AA7">
        <w:t>表是数据库中</w:t>
      </w:r>
      <w:r w:rsidRPr="00C31AA7">
        <w:rPr>
          <w:b/>
          <w:bCs/>
        </w:rPr>
        <w:t>存储结构化数据</w:t>
      </w:r>
      <w:r w:rsidRPr="00C31AA7">
        <w:t>的基本对象。</w:t>
      </w:r>
    </w:p>
    <w:p w14:paraId="37C083EE" w14:textId="77777777" w:rsidR="00C31AA7" w:rsidRPr="00C31AA7" w:rsidRDefault="00C31AA7" w:rsidP="00C31AA7">
      <w:pPr>
        <w:numPr>
          <w:ilvl w:val="0"/>
          <w:numId w:val="36"/>
        </w:numPr>
        <w:rPr>
          <w:rFonts w:hint="eastAsia"/>
        </w:rPr>
      </w:pPr>
      <w:r w:rsidRPr="00C31AA7">
        <w:t>一个表在物理存储上对应一个</w:t>
      </w:r>
      <w:r w:rsidRPr="00C31AA7">
        <w:rPr>
          <w:b/>
          <w:bCs/>
        </w:rPr>
        <w:t>数据段（Data Segment）</w:t>
      </w:r>
      <w:r w:rsidRPr="00C31AA7">
        <w:t>。</w:t>
      </w:r>
    </w:p>
    <w:p w14:paraId="6F921DD8" w14:textId="77777777" w:rsidR="00C31AA7" w:rsidRDefault="00C31AA7" w:rsidP="00C31AA7">
      <w:pPr>
        <w:numPr>
          <w:ilvl w:val="0"/>
          <w:numId w:val="36"/>
        </w:numPr>
        <w:rPr>
          <w:rFonts w:hint="eastAsia"/>
        </w:rPr>
      </w:pPr>
      <w:r w:rsidRPr="00C31AA7">
        <w:t>每张表的数据，最终存储在</w:t>
      </w:r>
      <w:r w:rsidRPr="00C31AA7">
        <w:rPr>
          <w:b/>
          <w:bCs/>
        </w:rPr>
        <w:t>数据块</w:t>
      </w:r>
      <w:r w:rsidRPr="00C31AA7">
        <w:t>里。</w:t>
      </w:r>
    </w:p>
    <w:p w14:paraId="6C244F61" w14:textId="78D88C85" w:rsidR="00BC5A79" w:rsidRPr="00BC5A79" w:rsidRDefault="00BC5A79" w:rsidP="00BC5A79">
      <w:pPr>
        <w:pStyle w:val="ab"/>
        <w:rPr>
          <w:rFonts w:hint="eastAsia"/>
          <w:b/>
          <w:bCs/>
        </w:rPr>
      </w:pPr>
      <w:r w:rsidRPr="00BC5A79">
        <w:rPr>
          <w:rFonts w:hint="eastAsia"/>
          <w:b/>
          <w:bCs/>
        </w:rPr>
        <w:t>简单</w:t>
      </w:r>
      <w:r w:rsidRPr="00BC5A79">
        <w:rPr>
          <w:b/>
          <w:bCs/>
        </w:rPr>
        <w:t>的描述</w:t>
      </w:r>
    </w:p>
    <w:p w14:paraId="66BEE625" w14:textId="774D50DE" w:rsidR="00BC5A79" w:rsidRDefault="00BC5A79" w:rsidP="00BC5A79">
      <w:pPr>
        <w:pStyle w:val="ab"/>
        <w:rPr>
          <w:rFonts w:hint="eastAsia"/>
        </w:rPr>
      </w:pPr>
      <w:r w:rsidRPr="00BC5A79">
        <w:t>当你创建一张表，Oracle 给这张表分配一个数据段（Data Segment）。</w:t>
      </w:r>
    </w:p>
    <w:p w14:paraId="2EC7AB9A" w14:textId="558B9423" w:rsidR="00BC5A79" w:rsidRPr="00BC5A79" w:rsidRDefault="00BC5A79" w:rsidP="00BC5A79">
      <w:pPr>
        <w:pStyle w:val="ab"/>
        <w:rPr>
          <w:rFonts w:hint="eastAsia"/>
        </w:rPr>
      </w:pPr>
      <w:r w:rsidRPr="00BC5A79">
        <w:t>这个段一开始会被分配一个或多个区（Extent）。</w:t>
      </w:r>
    </w:p>
    <w:p w14:paraId="3D0EF482" w14:textId="0B689455" w:rsidR="00BC5A79" w:rsidRPr="00BC5A79" w:rsidRDefault="00BC5A79" w:rsidP="00BC5A79">
      <w:pPr>
        <w:pStyle w:val="ab"/>
        <w:rPr>
          <w:rFonts w:hint="eastAsia"/>
        </w:rPr>
      </w:pPr>
      <w:r w:rsidRPr="00BC5A79">
        <w:t>随着表中数据越来越多，Oracle 会不断地给这个段追加新的区（一次追加一块或多块）。</w:t>
      </w:r>
    </w:p>
    <w:p w14:paraId="01C6F699" w14:textId="3C430BDE" w:rsidR="00BC5A79" w:rsidRDefault="00BC5A79" w:rsidP="00BC5A79">
      <w:pPr>
        <w:pStyle w:val="ab"/>
        <w:rPr>
          <w:rFonts w:hint="eastAsia"/>
        </w:rPr>
      </w:pPr>
      <w:r w:rsidRPr="00BC5A79">
        <w:t>每个区内部，是由很多数据块（Data Block）组成的。</w:t>
      </w:r>
    </w:p>
    <w:p w14:paraId="52DD82F5" w14:textId="77777777" w:rsidR="00BC5A79" w:rsidRDefault="00BC5A79" w:rsidP="00BC5A79">
      <w:pPr>
        <w:pStyle w:val="ab"/>
        <w:rPr>
          <w:rFonts w:hint="eastAsia"/>
        </w:rPr>
      </w:pPr>
    </w:p>
    <w:p w14:paraId="716D4FDE" w14:textId="2EA0EEAD" w:rsidR="00BC5A79" w:rsidRPr="00BC5A79" w:rsidRDefault="00BC5A79" w:rsidP="00BC5A79">
      <w:pPr>
        <w:pStyle w:val="ab"/>
        <w:rPr>
          <w:rFonts w:hint="eastAsia"/>
          <w:b/>
          <w:bCs/>
        </w:rPr>
      </w:pPr>
      <w:r w:rsidRPr="00BC5A79">
        <w:rPr>
          <w:b/>
          <w:bCs/>
        </w:rPr>
        <w:t>可以这么理解</w:t>
      </w:r>
    </w:p>
    <w:p w14:paraId="10B32B79" w14:textId="2CAEFB20" w:rsidR="00BC5A79" w:rsidRPr="00BC5A79" w:rsidRDefault="00BC5A79" w:rsidP="00BC5A79">
      <w:pPr>
        <w:pStyle w:val="ab"/>
        <w:rPr>
          <w:rFonts w:hint="eastAsia"/>
        </w:rPr>
      </w:pPr>
      <w:r w:rsidRPr="00BC5A79">
        <w:rPr>
          <w:rFonts w:hint="eastAsia"/>
        </w:rPr>
        <w:t xml:space="preserve">概念 </w:t>
      </w:r>
      <w:r>
        <w:rPr>
          <w:rFonts w:hint="eastAsia"/>
        </w:rPr>
        <w:t xml:space="preserve">  </w:t>
      </w:r>
      <w:r w:rsidRPr="00BC5A79">
        <w:rPr>
          <w:rFonts w:hint="eastAsia"/>
        </w:rPr>
        <w:t xml:space="preserve">| 比喻 </w:t>
      </w:r>
      <w:r>
        <w:rPr>
          <w:rFonts w:hint="eastAsia"/>
        </w:rPr>
        <w:t xml:space="preserve">                </w:t>
      </w:r>
      <w:r w:rsidRPr="00BC5A79">
        <w:rPr>
          <w:rFonts w:hint="eastAsia"/>
        </w:rPr>
        <w:t>| 说明</w:t>
      </w:r>
    </w:p>
    <w:p w14:paraId="44976E83" w14:textId="205CFA25" w:rsidR="00BC5A79" w:rsidRPr="00BC5A79" w:rsidRDefault="00BC5A79" w:rsidP="00BC5A79">
      <w:pPr>
        <w:pStyle w:val="ab"/>
        <w:rPr>
          <w:rFonts w:hint="eastAsia"/>
        </w:rPr>
      </w:pPr>
      <w:r w:rsidRPr="00BC5A79">
        <w:rPr>
          <w:rFonts w:hint="eastAsia"/>
        </w:rPr>
        <w:t>段</w:t>
      </w:r>
      <w:r>
        <w:rPr>
          <w:rFonts w:hint="eastAsia"/>
        </w:rPr>
        <w:t xml:space="preserve">    </w:t>
      </w:r>
      <w:r w:rsidRPr="00BC5A79">
        <w:rPr>
          <w:rFonts w:hint="eastAsia"/>
        </w:rPr>
        <w:t xml:space="preserve"> | 一个仓库</w:t>
      </w:r>
      <w:r>
        <w:rPr>
          <w:rFonts w:hint="eastAsia"/>
        </w:rPr>
        <w:t xml:space="preserve">            </w:t>
      </w:r>
      <w:r w:rsidRPr="00BC5A79">
        <w:rPr>
          <w:rFonts w:hint="eastAsia"/>
        </w:rPr>
        <w:t xml:space="preserve"> | 整个仓库存放所有货物（比如某张表的所有数据）</w:t>
      </w:r>
    </w:p>
    <w:p w14:paraId="00778238" w14:textId="016B7777" w:rsidR="00BC5A79" w:rsidRPr="00BC5A79" w:rsidRDefault="00BC5A79" w:rsidP="00BC5A79">
      <w:pPr>
        <w:pStyle w:val="ab"/>
        <w:rPr>
          <w:rFonts w:hint="eastAsia"/>
        </w:rPr>
      </w:pPr>
      <w:r w:rsidRPr="00BC5A79">
        <w:rPr>
          <w:rFonts w:hint="eastAsia"/>
        </w:rPr>
        <w:t xml:space="preserve">区 </w:t>
      </w:r>
      <w:r>
        <w:rPr>
          <w:rFonts w:hint="eastAsia"/>
        </w:rPr>
        <w:t xml:space="preserve">    </w:t>
      </w:r>
      <w:r w:rsidRPr="00BC5A79">
        <w:rPr>
          <w:rFonts w:hint="eastAsia"/>
        </w:rPr>
        <w:t>| 仓库里一块一块的货架 | 仓库是由很多货架组成的，每块货架（Extent）有一定大小，装一部分数据</w:t>
      </w:r>
    </w:p>
    <w:p w14:paraId="0BCDA486" w14:textId="39EA3C97" w:rsidR="00BC5A79" w:rsidRPr="00BC5A79" w:rsidRDefault="00BC5A79" w:rsidP="00BC5A79">
      <w:pPr>
        <w:pStyle w:val="ab"/>
        <w:rPr>
          <w:rFonts w:hint="eastAsia"/>
        </w:rPr>
      </w:pPr>
      <w:r w:rsidRPr="00BC5A79">
        <w:rPr>
          <w:rFonts w:hint="eastAsia"/>
        </w:rPr>
        <w:t xml:space="preserve">数据块 | 每块货架上的小盒子 </w:t>
      </w:r>
      <w:r>
        <w:rPr>
          <w:rFonts w:hint="eastAsia"/>
        </w:rPr>
        <w:t xml:space="preserve">  </w:t>
      </w:r>
      <w:r w:rsidRPr="00BC5A79">
        <w:rPr>
          <w:rFonts w:hint="eastAsia"/>
        </w:rPr>
        <w:t>| 货架上放的每一个盒子就是数据块，盒子里存的是表里的数据行</w:t>
      </w:r>
    </w:p>
    <w:p w14:paraId="7F885D54" w14:textId="77777777" w:rsidR="00BC5A79" w:rsidRPr="00BC5A79" w:rsidRDefault="00BC5A79" w:rsidP="00C31AA7">
      <w:pPr>
        <w:pStyle w:val="ab"/>
        <w:rPr>
          <w:rFonts w:hint="eastAsia"/>
        </w:rPr>
      </w:pPr>
    </w:p>
    <w:p w14:paraId="0E68DA87" w14:textId="1478F62A" w:rsidR="00C31AA7" w:rsidRDefault="00C31AA7" w:rsidP="00C31AA7">
      <w:pPr>
        <w:pStyle w:val="ab"/>
        <w:rPr>
          <w:rFonts w:hint="eastAsia"/>
        </w:rPr>
      </w:pPr>
      <w:r>
        <w:rPr>
          <w:rFonts w:hint="eastAsia"/>
        </w:rPr>
        <w:t>表空间（Tablespace）</w:t>
      </w:r>
    </w:p>
    <w:p w14:paraId="67942F81" w14:textId="77777777" w:rsidR="00C31AA7" w:rsidRDefault="00C31AA7" w:rsidP="00C31AA7">
      <w:pPr>
        <w:pStyle w:val="ab"/>
        <w:rPr>
          <w:rFonts w:hint="eastAsia"/>
        </w:rPr>
      </w:pPr>
      <w:r>
        <w:rPr>
          <w:rFonts w:hint="eastAsia"/>
        </w:rPr>
        <w:t xml:space="preserve"> └── 段（Segment）</w:t>
      </w:r>
    </w:p>
    <w:p w14:paraId="3AEF4620" w14:textId="77777777" w:rsidR="00C31AA7" w:rsidRDefault="00C31AA7" w:rsidP="00C31AA7">
      <w:pPr>
        <w:pStyle w:val="ab"/>
        <w:rPr>
          <w:rFonts w:hint="eastAsia"/>
        </w:rPr>
      </w:pPr>
      <w:r>
        <w:rPr>
          <w:rFonts w:hint="eastAsia"/>
        </w:rPr>
        <w:t xml:space="preserve">      └── 区（Extent）</w:t>
      </w:r>
    </w:p>
    <w:p w14:paraId="08620070" w14:textId="77777777" w:rsidR="00C31AA7" w:rsidRDefault="00C31AA7" w:rsidP="00C31AA7">
      <w:pPr>
        <w:pStyle w:val="ab"/>
        <w:rPr>
          <w:rFonts w:hint="eastAsia"/>
        </w:rPr>
      </w:pPr>
      <w:r>
        <w:rPr>
          <w:rFonts w:hint="eastAsia"/>
        </w:rPr>
        <w:t xml:space="preserve">           └── 数据块（Data Block）</w:t>
      </w:r>
    </w:p>
    <w:p w14:paraId="3C40E46A" w14:textId="32B76EC1" w:rsidR="00C31AA7" w:rsidRDefault="00C31AA7" w:rsidP="00C31AA7">
      <w:pPr>
        <w:pStyle w:val="ab"/>
        <w:rPr>
          <w:rFonts w:hint="eastAsia"/>
        </w:rPr>
      </w:pPr>
      <w:r>
        <w:rPr>
          <w:rFonts w:hint="eastAsia"/>
        </w:rPr>
        <w:t xml:space="preserve">                └── 实际存储表的数据行</w:t>
      </w:r>
    </w:p>
    <w:p w14:paraId="3499E54C" w14:textId="0EFE5CC5" w:rsidR="008F0859" w:rsidRPr="00C31AA7" w:rsidRDefault="008F0859" w:rsidP="00C31AA7">
      <w:pPr>
        <w:pStyle w:val="ab"/>
        <w:rPr>
          <w:rFonts w:hint="eastAsia"/>
        </w:rPr>
      </w:pPr>
      <w:r>
        <w:rPr>
          <w:noProof/>
          <w:sz w:val="20"/>
        </w:rPr>
        <w:lastRenderedPageBreak/>
        <w:drawing>
          <wp:inline distT="0" distB="0" distL="0" distR="0" wp14:anchorId="4F39A1F8" wp14:editId="71078DF8">
            <wp:extent cx="6114190" cy="3440429"/>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6114190" cy="3440429"/>
                    </a:xfrm>
                    <a:prstGeom prst="rect">
                      <a:avLst/>
                    </a:prstGeom>
                  </pic:spPr>
                </pic:pic>
              </a:graphicData>
            </a:graphic>
          </wp:inline>
        </w:drawing>
      </w:r>
    </w:p>
    <w:p w14:paraId="6059FC99" w14:textId="77777777" w:rsidR="004616C7" w:rsidRDefault="004616C7" w:rsidP="004616C7">
      <w:pPr>
        <w:rPr>
          <w:rFonts w:hint="eastAsia"/>
        </w:rPr>
      </w:pPr>
    </w:p>
    <w:p w14:paraId="1AA85EAD" w14:textId="77777777" w:rsidR="004616C7" w:rsidRDefault="004616C7" w:rsidP="004616C7">
      <w:pPr>
        <w:pStyle w:val="3"/>
        <w:rPr>
          <w:rFonts w:hint="eastAsia"/>
        </w:rPr>
      </w:pPr>
      <w:r>
        <w:t>物理存储结构</w:t>
      </w:r>
    </w:p>
    <w:p w14:paraId="4844DB4E" w14:textId="77777777" w:rsidR="004616C7" w:rsidRDefault="004616C7" w:rsidP="004616C7">
      <w:pPr>
        <w:pStyle w:val="af1"/>
        <w:spacing w:before="4" w:line="228" w:lineRule="auto"/>
        <w:ind w:left="285" w:right="7549" w:hanging="151"/>
        <w:rPr>
          <w:rFonts w:hint="eastAsia"/>
          <w:lang w:eastAsia="zh-CN"/>
        </w:rPr>
      </w:pPr>
      <w:bookmarkStart w:id="0" w:name="_Hlk196692988"/>
      <w:r>
        <w:rPr>
          <w:color w:val="4D4D4D"/>
          <w:spacing w:val="-2"/>
          <w:lang w:eastAsia="zh-CN"/>
        </w:rPr>
        <w:t xml:space="preserve">物理结构包含的三种数据文件： </w:t>
      </w:r>
      <w:r>
        <w:rPr>
          <w:noProof/>
          <w:color w:val="4D4D4D"/>
          <w:position w:val="3"/>
        </w:rPr>
        <w:drawing>
          <wp:inline distT="0" distB="0" distL="0" distR="0" wp14:anchorId="7056ABFE" wp14:editId="48112CC7">
            <wp:extent cx="47669" cy="47664"/>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6" cstate="print"/>
                    <a:stretch>
                      <a:fillRect/>
                    </a:stretch>
                  </pic:blipFill>
                  <pic:spPr>
                    <a:xfrm>
                      <a:off x="0" y="0"/>
                      <a:ext cx="47669" cy="47664"/>
                    </a:xfrm>
                    <a:prstGeom prst="rect">
                      <a:avLst/>
                    </a:prstGeom>
                  </pic:spPr>
                </pic:pic>
              </a:graphicData>
            </a:graphic>
          </wp:inline>
        </w:drawing>
      </w:r>
      <w:r>
        <w:rPr>
          <w:rFonts w:ascii="Times New Roman" w:eastAsia="Times New Roman"/>
          <w:color w:val="4D4D4D"/>
          <w:spacing w:val="80"/>
          <w:lang w:eastAsia="zh-CN"/>
        </w:rPr>
        <w:t xml:space="preserve"> </w:t>
      </w:r>
      <w:r>
        <w:rPr>
          <w:color w:val="4D4D4D"/>
          <w:lang w:eastAsia="zh-CN"/>
        </w:rPr>
        <w:t>控制文件</w:t>
      </w:r>
    </w:p>
    <w:p w14:paraId="149E0B9E" w14:textId="77777777" w:rsidR="004616C7" w:rsidRDefault="004616C7" w:rsidP="004616C7">
      <w:pPr>
        <w:pStyle w:val="af1"/>
        <w:spacing w:line="416" w:lineRule="exact"/>
        <w:ind w:left="285"/>
        <w:rPr>
          <w:rFonts w:hint="eastAsia"/>
        </w:rPr>
      </w:pPr>
      <w:r>
        <w:rPr>
          <w:noProof/>
          <w:position w:val="3"/>
        </w:rPr>
        <w:drawing>
          <wp:inline distT="0" distB="0" distL="0" distR="0" wp14:anchorId="55EFB1B9" wp14:editId="6781E178">
            <wp:extent cx="47669" cy="47664"/>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6" cstate="print"/>
                    <a:stretch>
                      <a:fillRect/>
                    </a:stretch>
                  </pic:blipFill>
                  <pic:spPr>
                    <a:xfrm>
                      <a:off x="0" y="0"/>
                      <a:ext cx="47669" cy="47664"/>
                    </a:xfrm>
                    <a:prstGeom prst="rect">
                      <a:avLst/>
                    </a:prstGeom>
                  </pic:spPr>
                </pic:pic>
              </a:graphicData>
            </a:graphic>
          </wp:inline>
        </w:drawing>
      </w:r>
      <w:r>
        <w:rPr>
          <w:rFonts w:ascii="Times New Roman" w:eastAsia="Times New Roman"/>
          <w:spacing w:val="80"/>
          <w:sz w:val="20"/>
        </w:rPr>
        <w:t xml:space="preserve"> </w:t>
      </w:r>
      <w:r>
        <w:rPr>
          <w:color w:val="4D4D4D"/>
        </w:rPr>
        <w:t>数据文件</w:t>
      </w:r>
    </w:p>
    <w:p w14:paraId="0E305C6E" w14:textId="77777777" w:rsidR="004616C7" w:rsidRDefault="004616C7" w:rsidP="004616C7">
      <w:pPr>
        <w:pStyle w:val="af1"/>
        <w:spacing w:line="431" w:lineRule="exact"/>
        <w:ind w:left="285"/>
        <w:rPr>
          <w:rFonts w:hint="eastAsia"/>
        </w:rPr>
      </w:pPr>
      <w:r>
        <w:rPr>
          <w:noProof/>
          <w:position w:val="3"/>
        </w:rPr>
        <w:drawing>
          <wp:inline distT="0" distB="0" distL="0" distR="0" wp14:anchorId="7CB39B92" wp14:editId="11642E39">
            <wp:extent cx="47669" cy="47664"/>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6" cstate="print"/>
                    <a:stretch>
                      <a:fillRect/>
                    </a:stretch>
                  </pic:blipFill>
                  <pic:spPr>
                    <a:xfrm>
                      <a:off x="0" y="0"/>
                      <a:ext cx="47669" cy="47664"/>
                    </a:xfrm>
                    <a:prstGeom prst="rect">
                      <a:avLst/>
                    </a:prstGeom>
                  </pic:spPr>
                </pic:pic>
              </a:graphicData>
            </a:graphic>
          </wp:inline>
        </w:drawing>
      </w:r>
      <w:r>
        <w:rPr>
          <w:rFonts w:ascii="Times New Roman" w:eastAsia="Times New Roman"/>
          <w:spacing w:val="80"/>
          <w:sz w:val="20"/>
        </w:rPr>
        <w:t xml:space="preserve"> </w:t>
      </w:r>
      <w:r>
        <w:rPr>
          <w:color w:val="4D4D4D"/>
        </w:rPr>
        <w:t>重做日志文件</w:t>
      </w:r>
    </w:p>
    <w:bookmarkEnd w:id="0"/>
    <w:p w14:paraId="73CB1DA5" w14:textId="77777777" w:rsidR="004616C7" w:rsidRDefault="004616C7" w:rsidP="004616C7">
      <w:pPr>
        <w:rPr>
          <w:rFonts w:hint="eastAsia"/>
        </w:rPr>
      </w:pPr>
    </w:p>
    <w:p w14:paraId="0EF5E5DA" w14:textId="6927F51B" w:rsidR="004616C7" w:rsidRDefault="004616C7" w:rsidP="004616C7">
      <w:pPr>
        <w:rPr>
          <w:rFonts w:hint="eastAsia"/>
        </w:rPr>
      </w:pPr>
      <w:r>
        <w:rPr>
          <w:noProof/>
        </w:rPr>
        <w:drawing>
          <wp:inline distT="0" distB="0" distL="0" distR="0" wp14:anchorId="3CF2F4E2" wp14:editId="36397400">
            <wp:extent cx="4920987" cy="4171950"/>
            <wp:effectExtent l="0" t="0" r="0" b="0"/>
            <wp:docPr id="1597773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73898" name=""/>
                    <pic:cNvPicPr/>
                  </pic:nvPicPr>
                  <pic:blipFill>
                    <a:blip r:embed="rId17"/>
                    <a:stretch>
                      <a:fillRect/>
                    </a:stretch>
                  </pic:blipFill>
                  <pic:spPr>
                    <a:xfrm>
                      <a:off x="0" y="0"/>
                      <a:ext cx="4924591" cy="4175006"/>
                    </a:xfrm>
                    <a:prstGeom prst="rect">
                      <a:avLst/>
                    </a:prstGeom>
                  </pic:spPr>
                </pic:pic>
              </a:graphicData>
            </a:graphic>
          </wp:inline>
        </w:drawing>
      </w:r>
    </w:p>
    <w:p w14:paraId="6F68A1FF" w14:textId="1E5F97C4" w:rsidR="004616C7" w:rsidRPr="004616C7" w:rsidRDefault="004616C7" w:rsidP="004616C7">
      <w:pPr>
        <w:rPr>
          <w:rFonts w:hint="eastAsia"/>
          <w:lang w:val="ca-ES" w:eastAsia="en-US"/>
        </w:rPr>
        <w:sectPr w:rsidR="004616C7" w:rsidRPr="004616C7" w:rsidSect="004616C7">
          <w:pgSz w:w="11900" w:h="16820"/>
          <w:pgMar w:top="660" w:right="425" w:bottom="280" w:left="425" w:header="720" w:footer="720" w:gutter="0"/>
          <w:cols w:space="720"/>
        </w:sectPr>
      </w:pPr>
    </w:p>
    <w:p w14:paraId="1C1B9977" w14:textId="0D3B7927" w:rsidR="004616C7" w:rsidRDefault="004616C7" w:rsidP="004616C7">
      <w:pPr>
        <w:pStyle w:val="af1"/>
        <w:ind w:left="135"/>
        <w:rPr>
          <w:rFonts w:hint="eastAsia"/>
          <w:sz w:val="20"/>
        </w:rPr>
      </w:pPr>
    </w:p>
    <w:p w14:paraId="295CA606" w14:textId="77777777" w:rsidR="00E60CD2" w:rsidRDefault="00E60CD2" w:rsidP="00E60CD2">
      <w:pPr>
        <w:pStyle w:val="4"/>
        <w:spacing w:before="341"/>
        <w:rPr>
          <w:rFonts w:hint="eastAsia"/>
        </w:rPr>
      </w:pPr>
      <w:r>
        <w:t>控制文件</w:t>
      </w:r>
      <w:r>
        <w:rPr>
          <w:spacing w:val="-2"/>
        </w:rPr>
        <w:t>（</w:t>
      </w:r>
      <w:r>
        <w:rPr>
          <w:rFonts w:ascii="Arial" w:eastAsia="Arial"/>
          <w:spacing w:val="-2"/>
        </w:rPr>
        <w:t>.CTL</w:t>
      </w:r>
      <w:r>
        <w:rPr>
          <w:spacing w:val="-2"/>
        </w:rPr>
        <w:t>）</w:t>
      </w:r>
    </w:p>
    <w:p w14:paraId="625A0912" w14:textId="77777777" w:rsidR="00E60CD2" w:rsidRDefault="00E60CD2" w:rsidP="00E96878">
      <w:pPr>
        <w:rPr>
          <w:rFonts w:hint="eastAsia"/>
        </w:rPr>
      </w:pPr>
      <w:r>
        <w:t>控制文件是</w:t>
      </w:r>
      <w:r>
        <w:rPr>
          <w:rFonts w:ascii="Arial MT" w:eastAsia="Arial MT"/>
        </w:rPr>
        <w:t>oracle</w:t>
      </w:r>
      <w:r>
        <w:t>的物理文件之一，</w:t>
      </w:r>
      <w:r>
        <w:rPr>
          <w:color w:val="F23232"/>
        </w:rPr>
        <w:t>每个</w:t>
      </w:r>
      <w:r>
        <w:rPr>
          <w:rFonts w:ascii="Arial MT" w:eastAsia="Arial MT"/>
          <w:color w:val="F23232"/>
        </w:rPr>
        <w:t>oracle</w:t>
      </w:r>
      <w:r>
        <w:rPr>
          <w:color w:val="F23232"/>
        </w:rPr>
        <w:t>数据库都必须至少有一个控制文件，它记录了数据库的名字、数据文件的位置等信息</w:t>
      </w:r>
      <w:r>
        <w:t>。在启动数据实例时，</w:t>
      </w:r>
      <w:r>
        <w:rPr>
          <w:rFonts w:ascii="Arial MT" w:eastAsia="Arial MT"/>
        </w:rPr>
        <w:t>oracle</w:t>
      </w:r>
      <w:r>
        <w:t xml:space="preserve">会根据初始化参数定位控制文件，然后 </w:t>
      </w:r>
      <w:r>
        <w:rPr>
          <w:rFonts w:ascii="Arial MT" w:eastAsia="Arial MT"/>
        </w:rPr>
        <w:t>oracle</w:t>
      </w:r>
      <w:r>
        <w:t>会根据控制文件在实例和数据库之间建立关联。控制文件的重要性在于，一旦控制文件损坏，数据库将会无法启动。</w:t>
      </w:r>
    </w:p>
    <w:p w14:paraId="331AF006" w14:textId="77777777" w:rsidR="00E60CD2" w:rsidRDefault="00E60CD2" w:rsidP="00E96878">
      <w:pPr>
        <w:rPr>
          <w:rFonts w:hint="eastAsia"/>
        </w:rPr>
      </w:pPr>
      <w:r>
        <w:rPr>
          <w:noProof/>
          <w:position w:val="3"/>
        </w:rPr>
        <w:drawing>
          <wp:inline distT="0" distB="0" distL="0" distR="0" wp14:anchorId="774B8F0F" wp14:editId="28BC2D7C">
            <wp:extent cx="47669" cy="47664"/>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8" cstate="print"/>
                    <a:stretch>
                      <a:fillRect/>
                    </a:stretch>
                  </pic:blipFill>
                  <pic:spPr>
                    <a:xfrm>
                      <a:off x="0" y="0"/>
                      <a:ext cx="47669" cy="47664"/>
                    </a:xfrm>
                    <a:prstGeom prst="rect">
                      <a:avLst/>
                    </a:prstGeom>
                  </pic:spPr>
                </pic:pic>
              </a:graphicData>
            </a:graphic>
          </wp:inline>
        </w:drawing>
      </w:r>
      <w:r>
        <w:rPr>
          <w:rFonts w:ascii="Times New Roman" w:eastAsia="Times New Roman"/>
          <w:spacing w:val="80"/>
          <w:sz w:val="20"/>
        </w:rPr>
        <w:t xml:space="preserve"> </w:t>
      </w:r>
      <w:r>
        <w:t>控制文件是数据库中最小的文件</w:t>
      </w:r>
    </w:p>
    <w:p w14:paraId="2B76F304" w14:textId="77777777" w:rsidR="00E60CD2" w:rsidRDefault="00E60CD2" w:rsidP="00E96878">
      <w:pPr>
        <w:rPr>
          <w:rFonts w:hint="eastAsia"/>
        </w:rPr>
      </w:pPr>
      <w:r>
        <w:rPr>
          <w:noProof/>
          <w:position w:val="3"/>
        </w:rPr>
        <w:drawing>
          <wp:inline distT="0" distB="0" distL="0" distR="0" wp14:anchorId="5629AB6A" wp14:editId="17A1D249">
            <wp:extent cx="47669" cy="47664"/>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9" cstate="print"/>
                    <a:stretch>
                      <a:fillRect/>
                    </a:stretch>
                  </pic:blipFill>
                  <pic:spPr>
                    <a:xfrm>
                      <a:off x="0" y="0"/>
                      <a:ext cx="47669" cy="47664"/>
                    </a:xfrm>
                    <a:prstGeom prst="rect">
                      <a:avLst/>
                    </a:prstGeom>
                  </pic:spPr>
                </pic:pic>
              </a:graphicData>
            </a:graphic>
          </wp:inline>
        </w:drawing>
      </w:r>
      <w:r>
        <w:rPr>
          <w:rFonts w:ascii="Times New Roman" w:eastAsia="Times New Roman"/>
          <w:spacing w:val="80"/>
          <w:sz w:val="20"/>
        </w:rPr>
        <w:t xml:space="preserve"> </w:t>
      </w:r>
      <w:r>
        <w:t>控制文件是数据库中最重要的文件</w:t>
      </w:r>
    </w:p>
    <w:p w14:paraId="0D55BC52" w14:textId="77777777" w:rsidR="00E60CD2" w:rsidRDefault="00E60CD2" w:rsidP="00E96878">
      <w:pPr>
        <w:rPr>
          <w:rFonts w:hint="eastAsia"/>
        </w:rPr>
      </w:pPr>
      <w:r>
        <w:rPr>
          <w:noProof/>
          <w:position w:val="3"/>
        </w:rPr>
        <w:drawing>
          <wp:inline distT="0" distB="0" distL="0" distR="0" wp14:anchorId="360CE6A7" wp14:editId="27F96DFC">
            <wp:extent cx="47669" cy="47664"/>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0" cstate="print"/>
                    <a:stretch>
                      <a:fillRect/>
                    </a:stretch>
                  </pic:blipFill>
                  <pic:spPr>
                    <a:xfrm>
                      <a:off x="0" y="0"/>
                      <a:ext cx="47669" cy="47664"/>
                    </a:xfrm>
                    <a:prstGeom prst="rect">
                      <a:avLst/>
                    </a:prstGeom>
                  </pic:spPr>
                </pic:pic>
              </a:graphicData>
            </a:graphic>
          </wp:inline>
        </w:drawing>
      </w:r>
      <w:r>
        <w:rPr>
          <w:rFonts w:ascii="Times New Roman" w:eastAsia="Times New Roman"/>
          <w:spacing w:val="80"/>
          <w:sz w:val="20"/>
        </w:rPr>
        <w:t xml:space="preserve"> </w:t>
      </w:r>
      <w:r>
        <w:rPr>
          <w:color w:val="F23232"/>
        </w:rPr>
        <w:t>控制文件在数据库创建时被自动创建，并在数据库发生物理变化时会同时更新。</w:t>
      </w:r>
    </w:p>
    <w:p w14:paraId="2D263D6D" w14:textId="77777777" w:rsidR="00E60CD2" w:rsidRDefault="00E60CD2" w:rsidP="00E60CD2">
      <w:pPr>
        <w:pStyle w:val="4"/>
        <w:spacing w:before="360" w:line="486" w:lineRule="exact"/>
        <w:rPr>
          <w:rFonts w:hint="eastAsia"/>
        </w:rPr>
      </w:pPr>
      <w:r>
        <w:t>数据文件（包括数据字典</w:t>
      </w:r>
      <w:r>
        <w:rPr>
          <w:spacing w:val="-2"/>
        </w:rPr>
        <w:t>）（</w:t>
      </w:r>
      <w:r>
        <w:rPr>
          <w:rFonts w:ascii="Arial" w:eastAsia="Arial"/>
          <w:spacing w:val="-2"/>
        </w:rPr>
        <w:t>.DBF</w:t>
      </w:r>
      <w:r>
        <w:rPr>
          <w:spacing w:val="-2"/>
        </w:rPr>
        <w:t>）</w:t>
      </w:r>
    </w:p>
    <w:p w14:paraId="2F0F5BCF" w14:textId="77777777" w:rsidR="00E60CD2" w:rsidRDefault="00E60CD2" w:rsidP="00E96878">
      <w:pPr>
        <w:rPr>
          <w:rFonts w:hint="eastAsia"/>
        </w:rPr>
      </w:pPr>
      <w:r>
        <w:t>数据文件是用来存储实际数据的。一个数据库可以由多个数据文件组成的，数据文件是真正存放数据库数据的。一个数据文件就是一个操作系统文件。数据库的对象</w:t>
      </w:r>
      <w:r>
        <w:rPr>
          <w:rFonts w:ascii="Arial MT" w:eastAsia="Arial MT"/>
        </w:rPr>
        <w:t>(</w:t>
      </w:r>
      <w:r>
        <w:t>表和索引</w:t>
      </w:r>
      <w:r>
        <w:rPr>
          <w:rFonts w:ascii="Arial MT" w:eastAsia="Arial MT"/>
        </w:rPr>
        <w:t>)</w:t>
      </w:r>
      <w:r>
        <w:t>物理上是被存放在数据文件中的。当我们要查询一个表的数据的时候，如果该表的数据没有在内存中，那么</w:t>
      </w:r>
      <w:r>
        <w:rPr>
          <w:rFonts w:ascii="Arial MT" w:eastAsia="Arial MT"/>
        </w:rPr>
        <w:t>oracle</w:t>
      </w:r>
      <w:r>
        <w:rPr>
          <w:spacing w:val="-3"/>
        </w:rPr>
        <w:t>就要读取该表所</w:t>
      </w:r>
      <w:r>
        <w:t>在的数据文件，然后把数据存放到内存中。</w:t>
      </w:r>
    </w:p>
    <w:p w14:paraId="04E2150D" w14:textId="77777777" w:rsidR="00E96878" w:rsidRDefault="00E96878" w:rsidP="00E96878">
      <w:pPr>
        <w:rPr>
          <w:rFonts w:hint="eastAsia"/>
          <w:spacing w:val="-1"/>
        </w:rPr>
      </w:pPr>
    </w:p>
    <w:p w14:paraId="7B41EC89" w14:textId="710FC414" w:rsidR="00E60CD2" w:rsidRDefault="00E60CD2" w:rsidP="00E96878">
      <w:pPr>
        <w:rPr>
          <w:rFonts w:hint="eastAsia"/>
        </w:rPr>
      </w:pPr>
      <w:r>
        <w:rPr>
          <w:spacing w:val="-1"/>
        </w:rPr>
        <w:t>数据文件和表空间的关系：</w:t>
      </w:r>
    </w:p>
    <w:p w14:paraId="03D72E16" w14:textId="77777777" w:rsidR="00E96878" w:rsidRDefault="00E60CD2" w:rsidP="00E96878">
      <w:pPr>
        <w:rPr>
          <w:rFonts w:ascii="Times New Roman" w:hint="eastAsia"/>
          <w:spacing w:val="72"/>
        </w:rPr>
      </w:pPr>
      <w:r>
        <w:t xml:space="preserve">一个表空间可以包含几个数据文件 </w:t>
      </w:r>
      <w:r>
        <w:rPr>
          <w:rFonts w:ascii="Times New Roman" w:eastAsia="Times New Roman"/>
          <w:spacing w:val="72"/>
        </w:rPr>
        <w:t xml:space="preserve"> </w:t>
      </w:r>
    </w:p>
    <w:p w14:paraId="69DB3E5F" w14:textId="5AA8411F" w:rsidR="004616C7" w:rsidRPr="00E60CD2" w:rsidRDefault="00E60CD2" w:rsidP="00E96878">
      <w:pPr>
        <w:rPr>
          <w:rFonts w:hint="eastAsia"/>
        </w:rPr>
      </w:pPr>
      <w:r>
        <w:t>一个数据文件只能对应一个表空间</w:t>
      </w:r>
    </w:p>
    <w:p w14:paraId="6077B6A8" w14:textId="77777777" w:rsidR="004616C7" w:rsidRDefault="004616C7" w:rsidP="004616C7">
      <w:pPr>
        <w:rPr>
          <w:rFonts w:hint="eastAsia"/>
        </w:rPr>
      </w:pPr>
    </w:p>
    <w:p w14:paraId="5D218F5A" w14:textId="1A28A538" w:rsidR="004616C7" w:rsidRDefault="00E60CD2" w:rsidP="004616C7">
      <w:pPr>
        <w:rPr>
          <w:rFonts w:hint="eastAsia"/>
        </w:rPr>
      </w:pPr>
      <w:r>
        <w:rPr>
          <w:noProof/>
        </w:rPr>
        <w:drawing>
          <wp:inline distT="0" distB="0" distL="0" distR="0" wp14:anchorId="10214249" wp14:editId="0E637FC0">
            <wp:extent cx="5905500" cy="3320441"/>
            <wp:effectExtent l="0" t="0" r="0" b="0"/>
            <wp:docPr id="1813167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67110" name=""/>
                    <pic:cNvPicPr/>
                  </pic:nvPicPr>
                  <pic:blipFill>
                    <a:blip r:embed="rId21"/>
                    <a:stretch>
                      <a:fillRect/>
                    </a:stretch>
                  </pic:blipFill>
                  <pic:spPr>
                    <a:xfrm>
                      <a:off x="0" y="0"/>
                      <a:ext cx="5913439" cy="3324905"/>
                    </a:xfrm>
                    <a:prstGeom prst="rect">
                      <a:avLst/>
                    </a:prstGeom>
                  </pic:spPr>
                </pic:pic>
              </a:graphicData>
            </a:graphic>
          </wp:inline>
        </w:drawing>
      </w:r>
      <w:r>
        <w:rPr>
          <w:rFonts w:hint="eastAsia"/>
        </w:rPr>
        <w:t>\</w:t>
      </w:r>
    </w:p>
    <w:p w14:paraId="6AB0F00E" w14:textId="77777777" w:rsidR="00E60CD2" w:rsidRDefault="00E60CD2" w:rsidP="00E96878">
      <w:pPr>
        <w:rPr>
          <w:rFonts w:hint="eastAsia"/>
        </w:rPr>
      </w:pPr>
      <w:r>
        <w:t>数据文件的种类：</w:t>
      </w:r>
    </w:p>
    <w:p w14:paraId="4F467350" w14:textId="68CCD5C8" w:rsidR="00E96878" w:rsidRDefault="00E60CD2" w:rsidP="00E96878">
      <w:pPr>
        <w:ind w:left="440"/>
        <w:rPr>
          <w:rFonts w:hint="eastAsia"/>
        </w:rPr>
      </w:pPr>
      <w:r>
        <w:t>系统数据文件（</w:t>
      </w:r>
      <w:r w:rsidRPr="00E96878">
        <w:rPr>
          <w:rFonts w:ascii="Arial MT" w:eastAsia="Arial MT"/>
        </w:rPr>
        <w:t>sysaux01.dbf</w:t>
      </w:r>
      <w:r>
        <w:t>和</w:t>
      </w:r>
      <w:r w:rsidRPr="00E96878">
        <w:rPr>
          <w:rFonts w:ascii="Arial MT" w:eastAsia="Arial MT"/>
        </w:rPr>
        <w:t>system01.dbf</w:t>
      </w:r>
      <w:r>
        <w:t xml:space="preserve">） </w:t>
      </w:r>
    </w:p>
    <w:p w14:paraId="20F62DB8" w14:textId="5D35F37A" w:rsidR="00E60CD2" w:rsidRDefault="00E60CD2" w:rsidP="00E96878">
      <w:pPr>
        <w:pStyle w:val="af0"/>
        <w:ind w:left="440" w:firstLineChars="0" w:firstLine="0"/>
        <w:rPr>
          <w:rFonts w:hint="eastAsia"/>
        </w:rPr>
      </w:pPr>
      <w:r>
        <w:t>回滚数据文件（</w:t>
      </w:r>
      <w:r w:rsidRPr="00E96878">
        <w:rPr>
          <w:rFonts w:ascii="Arial MT" w:eastAsia="Arial MT"/>
        </w:rPr>
        <w:t>undotbs01.dbf</w:t>
      </w:r>
      <w:r>
        <w:t>）</w:t>
      </w:r>
    </w:p>
    <w:p w14:paraId="42FC1063" w14:textId="5D0B4942" w:rsidR="00E96878" w:rsidRPr="00E96878" w:rsidRDefault="00E60CD2" w:rsidP="00E96878">
      <w:pPr>
        <w:ind w:left="440"/>
        <w:rPr>
          <w:rFonts w:hint="eastAsia"/>
          <w:noProof/>
          <w:position w:val="3"/>
        </w:rPr>
      </w:pPr>
      <w:r>
        <w:t>用户数据文件（</w:t>
      </w:r>
      <w:r w:rsidRPr="00E96878">
        <w:rPr>
          <w:rFonts w:ascii="Arial MT" w:eastAsia="Arial MT"/>
        </w:rPr>
        <w:t>users01.dbf</w:t>
      </w:r>
      <w:r>
        <w:t xml:space="preserve">） </w:t>
      </w:r>
    </w:p>
    <w:p w14:paraId="1F449D26" w14:textId="79CA8960" w:rsidR="00E60CD2" w:rsidRDefault="00E60CD2" w:rsidP="00E96878">
      <w:pPr>
        <w:ind w:left="440"/>
        <w:rPr>
          <w:rFonts w:hint="eastAsia"/>
        </w:rPr>
      </w:pPr>
      <w:r>
        <w:t>临时数据文件 （</w:t>
      </w:r>
      <w:r w:rsidRPr="00E96878">
        <w:rPr>
          <w:rFonts w:ascii="Arial MT" w:eastAsia="Arial MT"/>
        </w:rPr>
        <w:t>temp01.dbf</w:t>
      </w:r>
      <w:r>
        <w:t>）</w:t>
      </w:r>
    </w:p>
    <w:p w14:paraId="264D8237" w14:textId="77777777" w:rsidR="00E60CD2" w:rsidRDefault="00E60CD2" w:rsidP="00E96878">
      <w:pPr>
        <w:rPr>
          <w:rFonts w:hint="eastAsia"/>
          <w:color w:val="181B1F"/>
          <w:spacing w:val="-1"/>
        </w:rPr>
      </w:pPr>
      <w:r>
        <w:rPr>
          <w:color w:val="181B1F"/>
          <w:spacing w:val="-1"/>
        </w:rPr>
        <w:t>通过下面的语句可以查看当前存在的数据文件和对应的表空间：</w:t>
      </w:r>
    </w:p>
    <w:p w14:paraId="2C2A8CE6" w14:textId="77777777" w:rsidR="00E60CD2" w:rsidRDefault="00E60CD2" w:rsidP="00E60CD2">
      <w:pPr>
        <w:pStyle w:val="af1"/>
        <w:spacing w:line="400" w:lineRule="exact"/>
        <w:rPr>
          <w:rFonts w:hint="eastAsia"/>
          <w:lang w:eastAsia="zh-CN"/>
        </w:rPr>
      </w:pPr>
    </w:p>
    <w:p w14:paraId="33ABF681" w14:textId="7F2C4AA6" w:rsidR="00E60CD2" w:rsidRPr="00E60CD2" w:rsidRDefault="00E60CD2" w:rsidP="00E60CD2">
      <w:pPr>
        <w:pStyle w:val="ab"/>
        <w:rPr>
          <w:rFonts w:hint="eastAsia"/>
          <w:lang w:val="ca-ES"/>
        </w:rPr>
      </w:pPr>
      <w:r w:rsidRPr="00E60CD2">
        <w:rPr>
          <w:rFonts w:hint="eastAsia"/>
          <w:lang w:val="ca-ES"/>
        </w:rPr>
        <w:t>select file_name,tablespace_name from dba_data_files;</w:t>
      </w:r>
    </w:p>
    <w:p w14:paraId="3D55AB4B" w14:textId="671C7F70" w:rsidR="00E60CD2" w:rsidRDefault="00E60CD2" w:rsidP="00E60CD2">
      <w:pPr>
        <w:pStyle w:val="ab"/>
        <w:rPr>
          <w:rFonts w:hint="eastAsia"/>
          <w:lang w:val="ca-ES"/>
        </w:rPr>
      </w:pPr>
      <w:r w:rsidRPr="00E60CD2">
        <w:rPr>
          <w:rFonts w:hint="eastAsia"/>
          <w:lang w:val="ca-ES"/>
        </w:rPr>
        <w:t>select file_name,tablespace_name from dba_temp_files;</w:t>
      </w:r>
    </w:p>
    <w:p w14:paraId="69865066" w14:textId="77777777" w:rsidR="00E60CD2" w:rsidRDefault="00E60CD2" w:rsidP="00E60CD2">
      <w:pPr>
        <w:pStyle w:val="4"/>
        <w:rPr>
          <w:rFonts w:hint="eastAsia"/>
        </w:rPr>
      </w:pPr>
      <w:r>
        <w:lastRenderedPageBreak/>
        <w:t>日志文件（</w:t>
      </w:r>
      <w:r>
        <w:rPr>
          <w:rFonts w:ascii="Arial" w:eastAsia="Arial"/>
        </w:rPr>
        <w:t>.LOG</w:t>
      </w:r>
      <w:r>
        <w:t>）</w:t>
      </w:r>
    </w:p>
    <w:p w14:paraId="60C745C6" w14:textId="77777777" w:rsidR="00E60CD2" w:rsidRDefault="00E60CD2" w:rsidP="00E96878">
      <w:pPr>
        <w:rPr>
          <w:rFonts w:hint="eastAsia"/>
        </w:rPr>
      </w:pPr>
      <w:r>
        <w:t>在</w:t>
      </w:r>
      <w:r>
        <w:rPr>
          <w:rFonts w:ascii="Arial MT" w:eastAsia="Arial MT" w:hAnsi="Arial MT"/>
        </w:rPr>
        <w:t>oracle</w:t>
      </w:r>
      <w:r>
        <w:t>数据库中，</w:t>
      </w:r>
      <w:r>
        <w:rPr>
          <w:color w:val="F23232"/>
        </w:rPr>
        <w:t>重做日志文件用于记录用户对数据库所做的各种变更操作所引起的数据变化</w:t>
      </w:r>
      <w:r>
        <w:t>，此时，所产生的操作会先写入重做日志缓冲区，当用户提交一个事务的时候，</w:t>
      </w:r>
      <w:r>
        <w:rPr>
          <w:rFonts w:ascii="Arial MT" w:eastAsia="Arial MT" w:hAnsi="Arial MT"/>
        </w:rPr>
        <w:t>LGWR</w:t>
      </w:r>
      <w:r>
        <w:t>进程将与该事务相关的所有重做记录写入重做日志文件，同时生成一个</w:t>
      </w:r>
      <w:r>
        <w:rPr>
          <w:rFonts w:ascii="Arial MT" w:eastAsia="Arial MT" w:hAnsi="Arial MT"/>
        </w:rPr>
        <w:t>“</w:t>
      </w:r>
      <w:r>
        <w:t>系统变更数</w:t>
      </w:r>
      <w:r>
        <w:rPr>
          <w:rFonts w:ascii="Arial MT" w:eastAsia="Arial MT" w:hAnsi="Arial MT"/>
        </w:rPr>
        <w:t>”,scn</w:t>
      </w:r>
      <w:r>
        <w:rPr>
          <w:spacing w:val="-2"/>
        </w:rPr>
        <w:t>会和重做记录一起保存到重做日</w:t>
      </w:r>
      <w:r>
        <w:t>志文件组，以标识与该事务提交成功。如果某个事务提交出现错误，可以通过重做记录找到数据库修改之前的内容，进行数据恢复。</w:t>
      </w:r>
    </w:p>
    <w:p w14:paraId="57CCAC46" w14:textId="77777777" w:rsidR="00E60CD2" w:rsidRDefault="00E60CD2" w:rsidP="00E96878">
      <w:pPr>
        <w:rPr>
          <w:rFonts w:hint="eastAsia"/>
        </w:rPr>
      </w:pPr>
      <w:r>
        <w:rPr>
          <w:noProof/>
          <w:position w:val="3"/>
        </w:rPr>
        <w:drawing>
          <wp:inline distT="0" distB="0" distL="0" distR="0" wp14:anchorId="1CCE6F47" wp14:editId="368FB416">
            <wp:extent cx="47669" cy="47659"/>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2" cstate="print"/>
                    <a:stretch>
                      <a:fillRect/>
                    </a:stretch>
                  </pic:blipFill>
                  <pic:spPr>
                    <a:xfrm>
                      <a:off x="0" y="0"/>
                      <a:ext cx="47669" cy="47659"/>
                    </a:xfrm>
                    <a:prstGeom prst="rect">
                      <a:avLst/>
                    </a:prstGeom>
                  </pic:spPr>
                </pic:pic>
              </a:graphicData>
            </a:graphic>
          </wp:inline>
        </w:drawing>
      </w:r>
      <w:r>
        <w:rPr>
          <w:rFonts w:ascii="Times New Roman" w:eastAsia="Times New Roman"/>
          <w:spacing w:val="80"/>
          <w:sz w:val="20"/>
        </w:rPr>
        <w:t xml:space="preserve"> </w:t>
      </w:r>
      <w:r>
        <w:t>重做日志文件特点：</w:t>
      </w:r>
    </w:p>
    <w:p w14:paraId="61F9D01F" w14:textId="77777777" w:rsidR="00E60CD2" w:rsidRDefault="00E60CD2" w:rsidP="00E96878">
      <w:pPr>
        <w:rPr>
          <w:rFonts w:hint="eastAsia"/>
          <w:b/>
        </w:rPr>
      </w:pPr>
      <w:r>
        <w:rPr>
          <w:b/>
          <w:color w:val="F23232"/>
          <w:spacing w:val="-2"/>
        </w:rPr>
        <w:t>记录所有的数据变化</w:t>
      </w:r>
    </w:p>
    <w:p w14:paraId="47B2152B" w14:textId="77777777" w:rsidR="00E60CD2" w:rsidRDefault="00E60CD2" w:rsidP="00E96878">
      <w:pPr>
        <w:rPr>
          <w:rFonts w:hint="eastAsia"/>
        </w:rPr>
      </w:pPr>
      <w:r>
        <w:rPr>
          <w:spacing w:val="-2"/>
        </w:rPr>
        <w:t>提供恢复机制</w:t>
      </w:r>
    </w:p>
    <w:p w14:paraId="15E2FFA5" w14:textId="77777777" w:rsidR="00E60CD2" w:rsidRDefault="00E60CD2" w:rsidP="00E96878">
      <w:pPr>
        <w:rPr>
          <w:rFonts w:hint="eastAsia"/>
        </w:rPr>
      </w:pPr>
      <w:r>
        <w:rPr>
          <w:noProof/>
          <w:position w:val="3"/>
        </w:rPr>
        <w:drawing>
          <wp:inline distT="0" distB="0" distL="0" distR="0" wp14:anchorId="41FC79CC" wp14:editId="0DD95DBB">
            <wp:extent cx="47669" cy="47669"/>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3" cstate="print"/>
                    <a:stretch>
                      <a:fillRect/>
                    </a:stretch>
                  </pic:blipFill>
                  <pic:spPr>
                    <a:xfrm>
                      <a:off x="0" y="0"/>
                      <a:ext cx="47669" cy="47669"/>
                    </a:xfrm>
                    <a:prstGeom prst="rect">
                      <a:avLst/>
                    </a:prstGeom>
                  </pic:spPr>
                </pic:pic>
              </a:graphicData>
            </a:graphic>
          </wp:inline>
        </w:drawing>
      </w:r>
      <w:r>
        <w:rPr>
          <w:rFonts w:ascii="Times New Roman" w:eastAsia="Times New Roman"/>
          <w:spacing w:val="80"/>
          <w:sz w:val="20"/>
        </w:rPr>
        <w:t xml:space="preserve"> </w:t>
      </w:r>
      <w:r>
        <w:t>归档日志文件：是重做日志文件的历史备份</w:t>
      </w:r>
    </w:p>
    <w:p w14:paraId="40761B6F" w14:textId="77777777" w:rsidR="00E60CD2" w:rsidRDefault="00E60CD2" w:rsidP="00E96878">
      <w:pPr>
        <w:rPr>
          <w:rFonts w:hint="eastAsia"/>
        </w:rPr>
      </w:pPr>
      <w:r>
        <w:rPr>
          <w:spacing w:val="-2"/>
        </w:rPr>
        <w:t>默认情况下，</w:t>
      </w:r>
      <w:r>
        <w:rPr>
          <w:rFonts w:ascii="Arial MT" w:eastAsia="Arial MT"/>
          <w:spacing w:val="-2"/>
        </w:rPr>
        <w:t>oracle</w:t>
      </w:r>
      <w:r>
        <w:rPr>
          <w:spacing w:val="-2"/>
        </w:rPr>
        <w:t>数据库处于</w:t>
      </w:r>
      <w:r>
        <w:rPr>
          <w:color w:val="F23232"/>
          <w:spacing w:val="-2"/>
        </w:rPr>
        <w:t>非归档日志模式，即当重做日志文件写满的时候，直接覆盖里面的内</w:t>
      </w:r>
      <w:r>
        <w:rPr>
          <w:color w:val="F23232"/>
          <w:spacing w:val="80"/>
        </w:rPr>
        <w:t xml:space="preserve"> </w:t>
      </w:r>
      <w:r>
        <w:rPr>
          <w:color w:val="F23232"/>
          <w:spacing w:val="-2"/>
        </w:rPr>
        <w:t>容</w:t>
      </w:r>
      <w:r>
        <w:rPr>
          <w:spacing w:val="-2"/>
        </w:rPr>
        <w:t>，原先的日志记录不会被写入到归档日志文件中。根据</w:t>
      </w:r>
      <w:r>
        <w:rPr>
          <w:rFonts w:ascii="Arial MT" w:eastAsia="Arial MT"/>
          <w:spacing w:val="-2"/>
        </w:rPr>
        <w:t>oracle</w:t>
      </w:r>
      <w:r>
        <w:rPr>
          <w:spacing w:val="-2"/>
        </w:rPr>
        <w:t>数据库对应的应用系统不同，数据库管理员可以把数据库的日志模式在归档模式和非归档模式之间进行切换。</w:t>
      </w:r>
    </w:p>
    <w:p w14:paraId="0E073789" w14:textId="17C102EC" w:rsidR="00E60CD2" w:rsidRDefault="00E60CD2" w:rsidP="00E60CD2">
      <w:pPr>
        <w:pStyle w:val="af1"/>
        <w:spacing w:before="18"/>
        <w:ind w:left="0"/>
        <w:rPr>
          <w:rFonts w:hint="eastAsia"/>
          <w:sz w:val="9"/>
          <w:lang w:eastAsia="zh-CN"/>
        </w:rPr>
      </w:pPr>
      <w:r>
        <w:rPr>
          <w:noProof/>
          <w:sz w:val="9"/>
        </w:rPr>
        <w:drawing>
          <wp:anchor distT="0" distB="0" distL="0" distR="0" simplePos="0" relativeHeight="251671552" behindDoc="1" locked="0" layoutInCell="1" allowOverlap="1" wp14:anchorId="66ED8182" wp14:editId="1BE6455A">
            <wp:simplePos x="0" y="0"/>
            <wp:positionH relativeFrom="page">
              <wp:posOffset>389599</wp:posOffset>
            </wp:positionH>
            <wp:positionV relativeFrom="paragraph">
              <wp:posOffset>132221</wp:posOffset>
            </wp:positionV>
            <wp:extent cx="4436374" cy="1158239"/>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4" cstate="print"/>
                    <a:stretch>
                      <a:fillRect/>
                    </a:stretch>
                  </pic:blipFill>
                  <pic:spPr>
                    <a:xfrm>
                      <a:off x="0" y="0"/>
                      <a:ext cx="4436374" cy="1158239"/>
                    </a:xfrm>
                    <a:prstGeom prst="rect">
                      <a:avLst/>
                    </a:prstGeom>
                  </pic:spPr>
                </pic:pic>
              </a:graphicData>
            </a:graphic>
          </wp:anchor>
        </w:drawing>
      </w:r>
    </w:p>
    <w:p w14:paraId="45EA3DD0" w14:textId="77777777" w:rsidR="00E60CD2" w:rsidRDefault="00E60CD2" w:rsidP="00E60CD2">
      <w:pPr>
        <w:pStyle w:val="af1"/>
        <w:spacing w:before="308"/>
        <w:ind w:left="0"/>
        <w:rPr>
          <w:rFonts w:hint="eastAsia"/>
          <w:sz w:val="20"/>
          <w:lang w:eastAsia="zh-CN"/>
        </w:rPr>
      </w:pPr>
    </w:p>
    <w:p w14:paraId="4652337F" w14:textId="429C96B3" w:rsidR="00E60CD2" w:rsidRDefault="00E60CD2" w:rsidP="00E60CD2">
      <w:pPr>
        <w:pStyle w:val="ab"/>
        <w:rPr>
          <w:rFonts w:hint="eastAsia"/>
        </w:rPr>
        <w:sectPr w:rsidR="00E60CD2" w:rsidSect="00E60CD2">
          <w:pgSz w:w="11900" w:h="16820"/>
          <w:pgMar w:top="540" w:right="425" w:bottom="280" w:left="425" w:header="720" w:footer="720" w:gutter="0"/>
          <w:cols w:space="720"/>
        </w:sectPr>
      </w:pPr>
      <w:r w:rsidRPr="00E60CD2">
        <w:rPr>
          <w:rFonts w:hint="eastAsia"/>
        </w:rPr>
        <w:t>select dbid,name,log_mode from v$database;</w:t>
      </w:r>
    </w:p>
    <w:p w14:paraId="5A8E6E4B" w14:textId="361E4977" w:rsidR="00E60CD2" w:rsidRDefault="00E60CD2" w:rsidP="00E60CD2">
      <w:pPr>
        <w:pStyle w:val="af1"/>
        <w:ind w:left="135"/>
        <w:rPr>
          <w:rFonts w:hint="eastAsia"/>
          <w:sz w:val="20"/>
        </w:rPr>
      </w:pPr>
    </w:p>
    <w:p w14:paraId="252A2750" w14:textId="77777777" w:rsidR="00E60CD2" w:rsidRDefault="00E60CD2" w:rsidP="00E60CD2">
      <w:pPr>
        <w:pStyle w:val="af1"/>
        <w:spacing w:before="242" w:line="228" w:lineRule="auto"/>
        <w:ind w:right="139"/>
        <w:rPr>
          <w:rFonts w:hint="eastAsia"/>
        </w:rPr>
      </w:pPr>
      <w:r>
        <w:t>可以通过</w:t>
      </w:r>
      <w:r>
        <w:rPr>
          <w:rFonts w:ascii="Arial MT" w:eastAsia="Arial MT"/>
        </w:rPr>
        <w:t>alter</w:t>
      </w:r>
      <w:r>
        <w:rPr>
          <w:rFonts w:ascii="Arial MT" w:eastAsia="Arial MT"/>
          <w:spacing w:val="-13"/>
        </w:rPr>
        <w:t xml:space="preserve"> </w:t>
      </w:r>
      <w:r>
        <w:rPr>
          <w:rFonts w:ascii="Arial MT" w:eastAsia="Arial MT"/>
        </w:rPr>
        <w:t>database</w:t>
      </w:r>
      <w:r>
        <w:rPr>
          <w:rFonts w:ascii="Arial MT" w:eastAsia="Arial MT"/>
          <w:spacing w:val="-13"/>
        </w:rPr>
        <w:t xml:space="preserve"> </w:t>
      </w:r>
      <w:r>
        <w:rPr>
          <w:rFonts w:ascii="Arial MT" w:eastAsia="Arial MT"/>
        </w:rPr>
        <w:t>archivelog</w:t>
      </w:r>
      <w:r>
        <w:t>或</w:t>
      </w:r>
      <w:r>
        <w:rPr>
          <w:rFonts w:ascii="Arial MT" w:eastAsia="Arial MT"/>
        </w:rPr>
        <w:t>noarchivelog</w:t>
      </w:r>
      <w:r>
        <w:t>语句实现数据库在归档模式与非归档模式之间进行切</w:t>
      </w:r>
      <w:r>
        <w:rPr>
          <w:spacing w:val="-6"/>
        </w:rPr>
        <w:t>换。</w:t>
      </w:r>
    </w:p>
    <w:p w14:paraId="5D32E966" w14:textId="77777777" w:rsidR="00E60CD2" w:rsidRDefault="00E60CD2" w:rsidP="00E60CD2">
      <w:pPr>
        <w:pStyle w:val="af1"/>
        <w:spacing w:line="427" w:lineRule="exact"/>
        <w:rPr>
          <w:rFonts w:hint="eastAsia"/>
        </w:rPr>
      </w:pPr>
      <w:r>
        <w:rPr>
          <w:spacing w:val="-2"/>
        </w:rPr>
        <w:t>切换步骤如下：</w:t>
      </w:r>
    </w:p>
    <w:p w14:paraId="0530D6E2" w14:textId="77777777" w:rsidR="00E60CD2" w:rsidRDefault="00E60CD2" w:rsidP="00E60CD2">
      <w:pPr>
        <w:pStyle w:val="af1"/>
        <w:spacing w:before="3" w:after="1"/>
        <w:ind w:left="0"/>
        <w:rPr>
          <w:rFonts w:hint="eastAsia"/>
          <w:sz w:val="18"/>
        </w:rPr>
      </w:pPr>
    </w:p>
    <w:p w14:paraId="710AC179" w14:textId="77777777" w:rsidR="00E60CD2" w:rsidRPr="00E60CD2" w:rsidRDefault="00E60CD2" w:rsidP="00E60CD2">
      <w:pPr>
        <w:pStyle w:val="ab"/>
        <w:rPr>
          <w:rFonts w:hint="eastAsia"/>
          <w:lang w:val="ca-ES"/>
        </w:rPr>
      </w:pPr>
      <w:r w:rsidRPr="00E60CD2">
        <w:rPr>
          <w:rFonts w:hint="eastAsia"/>
          <w:lang w:val="ca-ES"/>
        </w:rPr>
        <w:t>1.关闭数据库</w:t>
      </w:r>
    </w:p>
    <w:p w14:paraId="44AD2C94" w14:textId="77777777" w:rsidR="00E60CD2" w:rsidRPr="00E60CD2" w:rsidRDefault="00E60CD2" w:rsidP="00E60CD2">
      <w:pPr>
        <w:pStyle w:val="ab"/>
        <w:rPr>
          <w:rFonts w:hint="eastAsia"/>
          <w:lang w:val="ca-ES"/>
        </w:rPr>
      </w:pPr>
      <w:r w:rsidRPr="00E60CD2">
        <w:rPr>
          <w:rFonts w:hint="eastAsia"/>
          <w:lang w:val="ca-ES"/>
        </w:rPr>
        <w:t>shutdown immediate;</w:t>
      </w:r>
    </w:p>
    <w:p w14:paraId="4293F9B7" w14:textId="77777777" w:rsidR="00E60CD2" w:rsidRPr="00E60CD2" w:rsidRDefault="00E60CD2" w:rsidP="00E60CD2">
      <w:pPr>
        <w:pStyle w:val="ab"/>
        <w:rPr>
          <w:rFonts w:hint="eastAsia"/>
          <w:lang w:val="ca-ES"/>
        </w:rPr>
      </w:pPr>
      <w:r w:rsidRPr="00E60CD2">
        <w:rPr>
          <w:rFonts w:hint="eastAsia"/>
          <w:lang w:val="ca-ES"/>
        </w:rPr>
        <w:t>2.将数据库启动到加载状态</w:t>
      </w:r>
    </w:p>
    <w:p w14:paraId="41DFB40D" w14:textId="77777777" w:rsidR="00E60CD2" w:rsidRPr="00E60CD2" w:rsidRDefault="00E60CD2" w:rsidP="00E60CD2">
      <w:pPr>
        <w:pStyle w:val="ab"/>
        <w:rPr>
          <w:rFonts w:hint="eastAsia"/>
          <w:lang w:val="ca-ES"/>
        </w:rPr>
      </w:pPr>
      <w:r w:rsidRPr="00E60CD2">
        <w:rPr>
          <w:rFonts w:hint="eastAsia"/>
          <w:lang w:val="ca-ES"/>
        </w:rPr>
        <w:t>startup mount;</w:t>
      </w:r>
    </w:p>
    <w:p w14:paraId="3E0B3702" w14:textId="77777777" w:rsidR="00E60CD2" w:rsidRPr="00E60CD2" w:rsidRDefault="00E60CD2" w:rsidP="00E60CD2">
      <w:pPr>
        <w:pStyle w:val="ab"/>
        <w:rPr>
          <w:rFonts w:hint="eastAsia"/>
          <w:lang w:val="ca-ES"/>
        </w:rPr>
      </w:pPr>
      <w:r w:rsidRPr="00E60CD2">
        <w:rPr>
          <w:rFonts w:hint="eastAsia"/>
          <w:lang w:val="ca-ES"/>
        </w:rPr>
        <w:t>3.改为归档模式</w:t>
      </w:r>
    </w:p>
    <w:p w14:paraId="4F4A0ADD" w14:textId="77777777" w:rsidR="00E60CD2" w:rsidRPr="00E60CD2" w:rsidRDefault="00E60CD2" w:rsidP="00E60CD2">
      <w:pPr>
        <w:pStyle w:val="ab"/>
        <w:rPr>
          <w:rFonts w:hint="eastAsia"/>
          <w:lang w:val="ca-ES"/>
        </w:rPr>
      </w:pPr>
      <w:r w:rsidRPr="00E60CD2">
        <w:rPr>
          <w:rFonts w:hint="eastAsia"/>
          <w:lang w:val="ca-ES"/>
        </w:rPr>
        <w:t>alter database archivelog;</w:t>
      </w:r>
    </w:p>
    <w:p w14:paraId="668F9088" w14:textId="77777777" w:rsidR="00E60CD2" w:rsidRPr="00E60CD2" w:rsidRDefault="00E60CD2" w:rsidP="00E60CD2">
      <w:pPr>
        <w:pStyle w:val="ab"/>
        <w:rPr>
          <w:rFonts w:hint="eastAsia"/>
          <w:lang w:val="ca-ES"/>
        </w:rPr>
      </w:pPr>
      <w:r w:rsidRPr="00E60CD2">
        <w:rPr>
          <w:rFonts w:hint="eastAsia"/>
          <w:lang w:val="ca-ES"/>
        </w:rPr>
        <w:t>4.重新打开数据库</w:t>
      </w:r>
    </w:p>
    <w:p w14:paraId="0C6C897D" w14:textId="2CA89FDA" w:rsidR="00E60CD2" w:rsidRDefault="00E60CD2" w:rsidP="00E60CD2">
      <w:pPr>
        <w:pStyle w:val="ab"/>
        <w:rPr>
          <w:rFonts w:hint="eastAsia"/>
          <w:lang w:val="ca-ES"/>
        </w:rPr>
      </w:pPr>
      <w:r w:rsidRPr="00E60CD2">
        <w:rPr>
          <w:rFonts w:hint="eastAsia"/>
          <w:lang w:val="ca-ES"/>
        </w:rPr>
        <w:t>alter database open;</w:t>
      </w:r>
    </w:p>
    <w:p w14:paraId="35FA4770" w14:textId="77777777" w:rsidR="00E60CD2" w:rsidRDefault="00E60CD2" w:rsidP="00E60CD2">
      <w:pPr>
        <w:rPr>
          <w:rFonts w:hint="eastAsia"/>
          <w:lang w:val="ca-ES"/>
        </w:rPr>
      </w:pPr>
    </w:p>
    <w:p w14:paraId="36589F34" w14:textId="2B75FBBF" w:rsidR="00E60CD2" w:rsidRDefault="00E60CD2" w:rsidP="00E60CD2">
      <w:pPr>
        <w:pStyle w:val="3"/>
        <w:rPr>
          <w:rFonts w:hint="eastAsia"/>
          <w:lang w:val="ca-ES"/>
        </w:rPr>
      </w:pPr>
      <w:r>
        <w:rPr>
          <w:rFonts w:hint="eastAsia"/>
          <w:lang w:val="ca-ES"/>
        </w:rPr>
        <w:t>服务器结构</w:t>
      </w:r>
    </w:p>
    <w:p w14:paraId="1C0E55B9" w14:textId="77777777" w:rsidR="00E60CD2" w:rsidRDefault="00E60CD2" w:rsidP="00425AEB">
      <w:pPr>
        <w:pStyle w:val="af1"/>
        <w:spacing w:line="431" w:lineRule="exact"/>
        <w:ind w:left="0"/>
        <w:rPr>
          <w:rFonts w:hint="eastAsia"/>
          <w:lang w:eastAsia="zh-CN"/>
        </w:rPr>
      </w:pPr>
      <w:r>
        <w:rPr>
          <w:rFonts w:ascii="Arial MT" w:eastAsia="Arial MT"/>
          <w:lang w:eastAsia="zh-CN"/>
        </w:rPr>
        <w:t>Oracle</w:t>
      </w:r>
      <w:r>
        <w:rPr>
          <w:spacing w:val="-1"/>
          <w:lang w:eastAsia="zh-CN"/>
        </w:rPr>
        <w:t>服务器主要有以下几部分组成：</w:t>
      </w:r>
    </w:p>
    <w:p w14:paraId="5E0FFFA1" w14:textId="77777777" w:rsidR="00425AEB" w:rsidRPr="00425AEB" w:rsidRDefault="00425AEB" w:rsidP="00425AEB">
      <w:pPr>
        <w:pStyle w:val="af0"/>
        <w:numPr>
          <w:ilvl w:val="0"/>
          <w:numId w:val="54"/>
        </w:numPr>
        <w:ind w:firstLineChars="0"/>
        <w:rPr>
          <w:rFonts w:hint="eastAsia"/>
          <w:b/>
          <w:bCs/>
        </w:rPr>
      </w:pPr>
      <w:r w:rsidRPr="00425AEB">
        <w:rPr>
          <w:rFonts w:hint="eastAsia"/>
          <w:b/>
          <w:bCs/>
        </w:rPr>
        <w:t>前台进程</w:t>
      </w:r>
    </w:p>
    <w:p w14:paraId="26CEA366" w14:textId="1AB24123" w:rsidR="00425AEB" w:rsidRPr="00425AEB" w:rsidRDefault="00425AEB" w:rsidP="00425AEB">
      <w:pPr>
        <w:ind w:firstLineChars="200" w:firstLine="420"/>
        <w:rPr>
          <w:rFonts w:hint="eastAsia"/>
        </w:rPr>
      </w:pPr>
      <w:r w:rsidRPr="00425AEB">
        <w:rPr>
          <w:rFonts w:hint="eastAsia"/>
        </w:rPr>
        <w:t xml:space="preserve">用户进程: 使用SQL Plus连接成功后生成。包含两个重要概念:连接和会话   </w:t>
      </w:r>
    </w:p>
    <w:p w14:paraId="605F46B6" w14:textId="02BB07EF" w:rsidR="00425AEB" w:rsidRPr="00425AEB" w:rsidRDefault="00425AEB" w:rsidP="00425AEB">
      <w:pPr>
        <w:ind w:firstLineChars="200" w:firstLine="420"/>
        <w:rPr>
          <w:rFonts w:hint="eastAsia"/>
        </w:rPr>
      </w:pPr>
      <w:r w:rsidRPr="00425AEB">
        <w:rPr>
          <w:rFonts w:hint="eastAsia"/>
        </w:rPr>
        <w:t>服务器进程: 处理用户会话过程中的SQL语句和SQL Plus命令</w:t>
      </w:r>
    </w:p>
    <w:p w14:paraId="422898F9" w14:textId="77777777" w:rsidR="00425AEB" w:rsidRPr="00425AEB" w:rsidRDefault="00425AEB" w:rsidP="00425AEB">
      <w:pPr>
        <w:pStyle w:val="af0"/>
        <w:numPr>
          <w:ilvl w:val="0"/>
          <w:numId w:val="54"/>
        </w:numPr>
        <w:ind w:firstLineChars="0"/>
        <w:rPr>
          <w:rFonts w:hint="eastAsia"/>
          <w:b/>
          <w:bCs/>
        </w:rPr>
      </w:pPr>
      <w:r w:rsidRPr="00425AEB">
        <w:rPr>
          <w:rFonts w:hint="eastAsia"/>
          <w:b/>
          <w:bCs/>
        </w:rPr>
        <w:t xml:space="preserve">程序全局区（PGA)   </w:t>
      </w:r>
    </w:p>
    <w:p w14:paraId="2A814EAB" w14:textId="77777777" w:rsidR="00425AEB" w:rsidRPr="00425AEB" w:rsidRDefault="00425AEB" w:rsidP="00425AEB">
      <w:pPr>
        <w:pStyle w:val="af0"/>
        <w:numPr>
          <w:ilvl w:val="0"/>
          <w:numId w:val="54"/>
        </w:numPr>
        <w:ind w:firstLineChars="0"/>
        <w:rPr>
          <w:rFonts w:hint="eastAsia"/>
          <w:b/>
          <w:bCs/>
        </w:rPr>
      </w:pPr>
      <w:r w:rsidRPr="00425AEB">
        <w:rPr>
          <w:rFonts w:hint="eastAsia"/>
          <w:b/>
          <w:bCs/>
        </w:rPr>
        <w:t>实例</w:t>
      </w:r>
    </w:p>
    <w:p w14:paraId="3DB3B12A" w14:textId="3E52A392" w:rsidR="00425AEB" w:rsidRPr="00425AEB" w:rsidRDefault="00425AEB" w:rsidP="00425AEB">
      <w:pPr>
        <w:ind w:firstLineChars="200" w:firstLine="420"/>
        <w:rPr>
          <w:rFonts w:hint="eastAsia"/>
        </w:rPr>
      </w:pPr>
      <w:r w:rsidRPr="00425AEB">
        <w:rPr>
          <w:rFonts w:hint="eastAsia"/>
        </w:rPr>
        <w:t xml:space="preserve">系统全局区（SGA)   </w:t>
      </w:r>
    </w:p>
    <w:p w14:paraId="31A07731" w14:textId="14E0BEAB" w:rsidR="00425AEB" w:rsidRPr="00425AEB" w:rsidRDefault="00425AEB" w:rsidP="00425AEB">
      <w:pPr>
        <w:ind w:firstLineChars="200" w:firstLine="420"/>
        <w:rPr>
          <w:rFonts w:hint="eastAsia"/>
        </w:rPr>
      </w:pPr>
      <w:r w:rsidRPr="00425AEB">
        <w:rPr>
          <w:rFonts w:hint="eastAsia"/>
        </w:rPr>
        <w:t>后台进程</w:t>
      </w:r>
    </w:p>
    <w:p w14:paraId="4672FC28" w14:textId="77777777" w:rsidR="00425AEB" w:rsidRDefault="00425AEB" w:rsidP="00425AEB">
      <w:pPr>
        <w:pStyle w:val="af0"/>
        <w:numPr>
          <w:ilvl w:val="0"/>
          <w:numId w:val="54"/>
        </w:numPr>
        <w:ind w:firstLineChars="0"/>
        <w:rPr>
          <w:rFonts w:hint="eastAsia"/>
          <w:b/>
          <w:bCs/>
        </w:rPr>
      </w:pPr>
      <w:r w:rsidRPr="00425AEB">
        <w:rPr>
          <w:rFonts w:hint="eastAsia"/>
          <w:b/>
          <w:bCs/>
        </w:rPr>
        <w:t>数据库</w:t>
      </w:r>
    </w:p>
    <w:p w14:paraId="11147E7A" w14:textId="77777777" w:rsidR="00425AEB" w:rsidRDefault="00425AEB" w:rsidP="00425AEB">
      <w:pPr>
        <w:rPr>
          <w:rFonts w:hint="eastAsia"/>
          <w:b/>
          <w:bCs/>
        </w:rPr>
      </w:pPr>
    </w:p>
    <w:p w14:paraId="1983CF87" w14:textId="77777777" w:rsidR="00425AEB" w:rsidRDefault="00425AEB" w:rsidP="00425AEB">
      <w:pPr>
        <w:rPr>
          <w:rFonts w:hint="eastAsia"/>
          <w:b/>
          <w:bCs/>
        </w:rPr>
      </w:pPr>
    </w:p>
    <w:p w14:paraId="52C3776C" w14:textId="0857A181" w:rsidR="00425AEB" w:rsidRPr="00425AEB" w:rsidRDefault="00425AEB" w:rsidP="00425AEB">
      <w:pPr>
        <w:rPr>
          <w:rFonts w:hint="eastAsia"/>
          <w:b/>
          <w:bCs/>
        </w:rPr>
        <w:sectPr w:rsidR="00425AEB" w:rsidRPr="00425AEB" w:rsidSect="00E60CD2">
          <w:pgSz w:w="11900" w:h="16820"/>
          <w:pgMar w:top="540" w:right="425" w:bottom="280" w:left="425" w:header="720" w:footer="720" w:gutter="0"/>
          <w:cols w:space="720"/>
        </w:sectPr>
      </w:pPr>
      <w:r>
        <w:rPr>
          <w:noProof/>
        </w:rPr>
        <w:drawing>
          <wp:inline distT="0" distB="0" distL="0" distR="0" wp14:anchorId="24DB9201" wp14:editId="272B9C13">
            <wp:extent cx="5949950" cy="3661508"/>
            <wp:effectExtent l="0" t="0" r="0" b="0"/>
            <wp:docPr id="4748166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16628" name=""/>
                    <pic:cNvPicPr/>
                  </pic:nvPicPr>
                  <pic:blipFill>
                    <a:blip r:embed="rId25"/>
                    <a:stretch>
                      <a:fillRect/>
                    </a:stretch>
                  </pic:blipFill>
                  <pic:spPr>
                    <a:xfrm>
                      <a:off x="0" y="0"/>
                      <a:ext cx="5952461" cy="3663053"/>
                    </a:xfrm>
                    <a:prstGeom prst="rect">
                      <a:avLst/>
                    </a:prstGeom>
                  </pic:spPr>
                </pic:pic>
              </a:graphicData>
            </a:graphic>
          </wp:inline>
        </w:drawing>
      </w:r>
    </w:p>
    <w:p w14:paraId="2FC93F81" w14:textId="51AF893D" w:rsidR="00E60CD2" w:rsidRDefault="00E60CD2" w:rsidP="00E60CD2">
      <w:pPr>
        <w:pStyle w:val="af1"/>
        <w:ind w:left="160"/>
        <w:rPr>
          <w:rFonts w:hint="eastAsia"/>
          <w:sz w:val="20"/>
        </w:rPr>
      </w:pPr>
    </w:p>
    <w:p w14:paraId="56960676" w14:textId="77777777" w:rsidR="00E60CD2" w:rsidRDefault="00E60CD2" w:rsidP="00425AEB">
      <w:pPr>
        <w:pStyle w:val="4"/>
        <w:rPr>
          <w:rFonts w:ascii="Arial" w:eastAsia="Arial"/>
        </w:rPr>
      </w:pPr>
      <w:r>
        <w:t>系统全局区</w:t>
      </w:r>
      <w:r>
        <w:rPr>
          <w:rFonts w:ascii="Arial" w:eastAsia="Arial"/>
          <w:spacing w:val="-5"/>
        </w:rPr>
        <w:t>SGA</w:t>
      </w:r>
    </w:p>
    <w:p w14:paraId="5482CB76" w14:textId="77777777" w:rsidR="00E60CD2" w:rsidRDefault="00E60CD2" w:rsidP="00E2029D">
      <w:pPr>
        <w:rPr>
          <w:rFonts w:hint="eastAsia"/>
        </w:rPr>
      </w:pPr>
      <w:r>
        <w:t>系统全局区（</w:t>
      </w:r>
      <w:r>
        <w:rPr>
          <w:rFonts w:ascii="Arial MT" w:eastAsia="Arial MT"/>
        </w:rPr>
        <w:t>System Global Area</w:t>
      </w:r>
      <w:r>
        <w:t>，</w:t>
      </w:r>
      <w:r>
        <w:rPr>
          <w:rFonts w:ascii="Arial MT" w:eastAsia="Arial MT"/>
        </w:rPr>
        <w:t>SGA</w:t>
      </w:r>
      <w:r>
        <w:t>）是</w:t>
      </w:r>
      <w:r>
        <w:rPr>
          <w:rFonts w:ascii="Arial MT" w:eastAsia="Arial MT"/>
        </w:rPr>
        <w:t>Oracle</w:t>
      </w:r>
      <w:r>
        <w:t>为系统分配的一组共享的内存结构，可以包含一</w:t>
      </w:r>
      <w:r>
        <w:rPr>
          <w:spacing w:val="-2"/>
        </w:rPr>
        <w:t>个数据库实例的数据或控制信息。 在一个数据库实例中，可以有多个用户进程，这些用户进程可以共</w:t>
      </w:r>
      <w:r>
        <w:t>享系统全局区的数据。</w:t>
      </w:r>
      <w:r>
        <w:rPr>
          <w:rFonts w:ascii="Arial MT" w:eastAsia="Arial MT"/>
        </w:rPr>
        <w:t>SGA</w:t>
      </w:r>
      <w:r>
        <w:t>是</w:t>
      </w:r>
      <w:r>
        <w:rPr>
          <w:rFonts w:ascii="Arial MT" w:eastAsia="Arial MT"/>
        </w:rPr>
        <w:t>Oracle Instance</w:t>
      </w:r>
      <w:r>
        <w:t>的基本组成部分，在实例启动时分配。</w:t>
      </w:r>
    </w:p>
    <w:p w14:paraId="38C44B9A" w14:textId="77777777" w:rsidR="00E60CD2" w:rsidRDefault="00E60CD2" w:rsidP="00E60CD2">
      <w:pPr>
        <w:pStyle w:val="af1"/>
        <w:spacing w:before="6"/>
        <w:ind w:left="0"/>
        <w:rPr>
          <w:rFonts w:hint="eastAsia"/>
          <w:sz w:val="9"/>
          <w:lang w:eastAsia="zh-CN"/>
        </w:rPr>
      </w:pPr>
      <w:r>
        <w:rPr>
          <w:noProof/>
          <w:sz w:val="9"/>
        </w:rPr>
        <w:drawing>
          <wp:anchor distT="0" distB="0" distL="0" distR="0" simplePos="0" relativeHeight="251673600" behindDoc="1" locked="0" layoutInCell="1" allowOverlap="1" wp14:anchorId="3D7F9FC4" wp14:editId="6BFF52ED">
            <wp:simplePos x="0" y="0"/>
            <wp:positionH relativeFrom="page">
              <wp:posOffset>355599</wp:posOffset>
            </wp:positionH>
            <wp:positionV relativeFrom="paragraph">
              <wp:posOffset>124835</wp:posOffset>
            </wp:positionV>
            <wp:extent cx="4429606" cy="2332863"/>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26" cstate="print"/>
                    <a:stretch>
                      <a:fillRect/>
                    </a:stretch>
                  </pic:blipFill>
                  <pic:spPr>
                    <a:xfrm>
                      <a:off x="0" y="0"/>
                      <a:ext cx="4429606" cy="2332863"/>
                    </a:xfrm>
                    <a:prstGeom prst="rect">
                      <a:avLst/>
                    </a:prstGeom>
                  </pic:spPr>
                </pic:pic>
              </a:graphicData>
            </a:graphic>
          </wp:anchor>
        </w:drawing>
      </w:r>
    </w:p>
    <w:p w14:paraId="5D9535B3" w14:textId="77777777" w:rsidR="00E60CD2" w:rsidRDefault="00E60CD2" w:rsidP="00425AEB">
      <w:pPr>
        <w:pStyle w:val="5"/>
        <w:numPr>
          <w:ilvl w:val="0"/>
          <w:numId w:val="0"/>
        </w:numPr>
        <w:spacing w:before="3"/>
        <w:rPr>
          <w:rFonts w:hint="eastAsia"/>
        </w:rPr>
      </w:pPr>
      <w:r>
        <w:rPr>
          <w:spacing w:val="-2"/>
        </w:rPr>
        <w:t>高速数据缓冲区</w:t>
      </w:r>
    </w:p>
    <w:p w14:paraId="4039FD4D" w14:textId="77777777" w:rsidR="00E60CD2" w:rsidRDefault="00E60CD2" w:rsidP="00E2029D">
      <w:pPr>
        <w:rPr>
          <w:rFonts w:hint="eastAsia"/>
        </w:rPr>
      </w:pPr>
      <w:r>
        <w:t>作用</w:t>
      </w:r>
      <w:r>
        <w:rPr>
          <w:rFonts w:ascii="Arial MT" w:eastAsia="Arial MT"/>
        </w:rPr>
        <w:t xml:space="preserve">: </w:t>
      </w:r>
      <w:r>
        <w:t>用来存放</w:t>
      </w:r>
      <w:r>
        <w:rPr>
          <w:rFonts w:ascii="Arial MT" w:eastAsia="Arial MT"/>
        </w:rPr>
        <w:t>Oracle</w:t>
      </w:r>
      <w:r>
        <w:rPr>
          <w:spacing w:val="-1"/>
        </w:rPr>
        <w:t>系统最近访问过的数据块。</w:t>
      </w:r>
    </w:p>
    <w:p w14:paraId="0BB754AF" w14:textId="77777777" w:rsidR="00E60CD2" w:rsidRDefault="00E60CD2" w:rsidP="00E2029D">
      <w:pPr>
        <w:rPr>
          <w:rFonts w:hint="eastAsia"/>
        </w:rPr>
      </w:pPr>
      <w:r>
        <w:rPr>
          <w:spacing w:val="-2"/>
        </w:rPr>
        <w:t>当用户请求数据时，</w:t>
      </w:r>
      <w:r>
        <w:rPr>
          <w:rFonts w:ascii="Arial MT" w:eastAsia="Arial MT"/>
          <w:spacing w:val="-2"/>
        </w:rPr>
        <w:t>oracle</w:t>
      </w:r>
      <w:r>
        <w:rPr>
          <w:spacing w:val="-2"/>
        </w:rPr>
        <w:t>会从高速缓存区中检索，如果检索到了对应的数据块即缓存命中，</w:t>
      </w:r>
      <w:r>
        <w:rPr>
          <w:rFonts w:ascii="Arial MT" w:eastAsia="Arial MT"/>
          <w:spacing w:val="-2"/>
        </w:rPr>
        <w:t>oracle</w:t>
      </w:r>
      <w:r>
        <w:rPr>
          <w:spacing w:val="-2"/>
        </w:rPr>
        <w:t>便会直接从缓存区中读取数据。如果没有命中，</w:t>
      </w:r>
      <w:r>
        <w:rPr>
          <w:rFonts w:ascii="Arial MT" w:eastAsia="Arial MT"/>
          <w:spacing w:val="-2"/>
        </w:rPr>
        <w:t>oracle</w:t>
      </w:r>
      <w:r>
        <w:rPr>
          <w:spacing w:val="-2"/>
        </w:rPr>
        <w:t>的读进程会从数据文件中读取对应的数据块，将对应的数据块加入到缓存区中。</w:t>
      </w:r>
    </w:p>
    <w:p w14:paraId="13386BA8" w14:textId="77777777" w:rsidR="00E60CD2" w:rsidRDefault="00E60CD2" w:rsidP="00E2029D">
      <w:pPr>
        <w:rPr>
          <w:rFonts w:hint="eastAsia"/>
          <w:spacing w:val="-2"/>
        </w:rPr>
      </w:pPr>
      <w:r>
        <w:rPr>
          <w:spacing w:val="-2"/>
        </w:rPr>
        <w:t>经常或最近被访问的数据块会被放置到高速数据缓冲区的前端，不经常被访问的数据块会被放置到高速数据缓冲区的后端</w:t>
      </w:r>
    </w:p>
    <w:p w14:paraId="03B26427" w14:textId="4CF5A448" w:rsidR="00E96878" w:rsidRDefault="00E96878" w:rsidP="00E96878">
      <w:pPr>
        <w:pStyle w:val="5"/>
        <w:numPr>
          <w:ilvl w:val="0"/>
          <w:numId w:val="0"/>
        </w:numPr>
        <w:ind w:left="1008" w:hanging="1008"/>
        <w:rPr>
          <w:rFonts w:hint="eastAsia"/>
        </w:rPr>
      </w:pPr>
      <w:r>
        <w:rPr>
          <w:rFonts w:hint="eastAsia"/>
        </w:rPr>
        <w:t>共享池</w:t>
      </w:r>
    </w:p>
    <w:p w14:paraId="2ADA0A55" w14:textId="77777777" w:rsidR="00E60CD2" w:rsidRDefault="00E60CD2" w:rsidP="00E96878">
      <w:pPr>
        <w:rPr>
          <w:rFonts w:hint="eastAsia"/>
        </w:rPr>
      </w:pPr>
      <w:r w:rsidRPr="00E96878">
        <w:rPr>
          <w:rFonts w:ascii="Arial MT" w:eastAsia="Arial MT"/>
          <w:lang w:val="ca-ES"/>
        </w:rPr>
        <w:t>SGA</w:t>
      </w:r>
      <w:r>
        <w:t>中的共享池</w:t>
      </w:r>
      <w:r w:rsidRPr="00E96878">
        <w:rPr>
          <w:lang w:val="ca-ES"/>
        </w:rPr>
        <w:t>（</w:t>
      </w:r>
      <w:r w:rsidRPr="00E96878">
        <w:rPr>
          <w:rFonts w:ascii="Arial MT" w:eastAsia="Arial MT"/>
          <w:lang w:val="ca-ES"/>
        </w:rPr>
        <w:t>shared pool</w:t>
      </w:r>
      <w:r w:rsidRPr="00E96878">
        <w:rPr>
          <w:lang w:val="ca-ES"/>
        </w:rPr>
        <w:t>）</w:t>
      </w:r>
      <w:r>
        <w:t>是由库高速缓存</w:t>
      </w:r>
      <w:r w:rsidRPr="00E96878">
        <w:rPr>
          <w:lang w:val="ca-ES"/>
        </w:rPr>
        <w:t>（</w:t>
      </w:r>
      <w:r w:rsidRPr="00E96878">
        <w:rPr>
          <w:rFonts w:ascii="Arial MT" w:eastAsia="Arial MT"/>
          <w:lang w:val="ca-ES"/>
        </w:rPr>
        <w:t>library cache</w:t>
      </w:r>
      <w:r w:rsidRPr="00E96878">
        <w:rPr>
          <w:lang w:val="ca-ES"/>
        </w:rPr>
        <w:t>）</w:t>
      </w:r>
      <w:r>
        <w:t>和数据字典高速缓存</w:t>
      </w:r>
      <w:r w:rsidRPr="00E96878">
        <w:rPr>
          <w:lang w:val="ca-ES"/>
        </w:rPr>
        <w:t>（</w:t>
      </w:r>
      <w:r w:rsidRPr="00E96878">
        <w:rPr>
          <w:rFonts w:ascii="Arial MT" w:eastAsia="Arial MT"/>
          <w:lang w:val="ca-ES"/>
        </w:rPr>
        <w:t>data dictionary</w:t>
      </w:r>
      <w:r w:rsidRPr="00E96878">
        <w:rPr>
          <w:rFonts w:ascii="Arial MT" w:eastAsia="Arial MT"/>
          <w:spacing w:val="-17"/>
          <w:lang w:val="ca-ES"/>
        </w:rPr>
        <w:t xml:space="preserve"> </w:t>
      </w:r>
      <w:r w:rsidRPr="00E96878">
        <w:rPr>
          <w:rFonts w:ascii="Arial MT" w:eastAsia="Arial MT"/>
          <w:lang w:val="ca-ES"/>
        </w:rPr>
        <w:t>cache</w:t>
      </w:r>
      <w:r w:rsidRPr="00E96878">
        <w:rPr>
          <w:lang w:val="ca-ES"/>
        </w:rPr>
        <w:t>）</w:t>
      </w:r>
      <w:r>
        <w:t>两部分所组成。服务器进程将</w:t>
      </w:r>
      <w:r>
        <w:rPr>
          <w:rFonts w:ascii="Arial MT" w:eastAsia="Arial MT"/>
        </w:rPr>
        <w:t>SQL</w:t>
      </w:r>
      <w:r>
        <w:t>或者</w:t>
      </w:r>
      <w:r>
        <w:rPr>
          <w:rFonts w:ascii="Arial MT" w:eastAsia="Arial MT"/>
        </w:rPr>
        <w:t>PL/SQL</w:t>
      </w:r>
      <w:r>
        <w:t>语句的正文和编译后的代码以及执行</w:t>
      </w:r>
      <w:r>
        <w:rPr>
          <w:spacing w:val="-2"/>
        </w:rPr>
        <w:t xml:space="preserve">计划都放在共享池的库高速缓存中，在进行编译时，服务器进程首先会在共享池中搜索是否有相同的 </w:t>
      </w:r>
      <w:r>
        <w:rPr>
          <w:rFonts w:ascii="Arial MT" w:eastAsia="Arial MT"/>
          <w:spacing w:val="-2"/>
        </w:rPr>
        <w:t>SQL</w:t>
      </w:r>
      <w:r>
        <w:rPr>
          <w:spacing w:val="-2"/>
        </w:rPr>
        <w:t>或者</w:t>
      </w:r>
      <w:r>
        <w:rPr>
          <w:rFonts w:ascii="Arial MT" w:eastAsia="Arial MT"/>
          <w:spacing w:val="-2"/>
        </w:rPr>
        <w:t>PL/SQL</w:t>
      </w:r>
      <w:r>
        <w:rPr>
          <w:spacing w:val="-2"/>
        </w:rPr>
        <w:t>语句，如果有就不进行任何后续的编译处理，而是直接使用已存在的编译后的代码和执行计划。</w:t>
      </w:r>
    </w:p>
    <w:p w14:paraId="09CB229E" w14:textId="77777777" w:rsidR="00E60CD2" w:rsidRDefault="00E60CD2" w:rsidP="00E96878">
      <w:pPr>
        <w:rPr>
          <w:rFonts w:ascii="Arial MT" w:eastAsia="Arial MT"/>
        </w:rPr>
      </w:pPr>
      <w:r>
        <w:t>作用</w:t>
      </w:r>
      <w:r>
        <w:rPr>
          <w:rFonts w:ascii="Arial MT" w:eastAsia="Arial MT"/>
          <w:spacing w:val="-8"/>
        </w:rPr>
        <w:t xml:space="preserve">: </w:t>
      </w:r>
      <w:r>
        <w:t>存储最近执行过的</w:t>
      </w:r>
      <w:r>
        <w:rPr>
          <w:rFonts w:ascii="Arial MT" w:eastAsia="Arial MT"/>
        </w:rPr>
        <w:t>SQL</w:t>
      </w:r>
      <w:r>
        <w:rPr>
          <w:rFonts w:ascii="Arial MT" w:eastAsia="Arial MT"/>
          <w:spacing w:val="-16"/>
        </w:rPr>
        <w:t xml:space="preserve"> </w:t>
      </w:r>
      <w:r>
        <w:t>语句和最近使用过的数据定义</w:t>
      </w:r>
      <w:r>
        <w:rPr>
          <w:spacing w:val="-2"/>
        </w:rPr>
        <w:t>共享池包含</w:t>
      </w:r>
      <w:r>
        <w:rPr>
          <w:rFonts w:ascii="Arial MT" w:eastAsia="Arial MT"/>
          <w:spacing w:val="-2"/>
        </w:rPr>
        <w:t>:</w:t>
      </w:r>
    </w:p>
    <w:p w14:paraId="50FBC2AA" w14:textId="4BB6034E" w:rsidR="00E60CD2" w:rsidRPr="00E2029D" w:rsidRDefault="00E60CD2" w:rsidP="00E2029D">
      <w:pPr>
        <w:rPr>
          <w:rFonts w:hint="eastAsia"/>
          <w:b/>
          <w:bCs/>
          <w:color w:val="0070C0"/>
        </w:rPr>
      </w:pPr>
      <w:r w:rsidRPr="00E2029D">
        <w:rPr>
          <w:b/>
          <w:bCs/>
          <w:color w:val="0070C0"/>
        </w:rPr>
        <w:t>库高速缓冲区</w:t>
      </w:r>
    </w:p>
    <w:p w14:paraId="6567E798" w14:textId="77777777" w:rsidR="00E60CD2" w:rsidRDefault="00E60CD2" w:rsidP="00E2029D">
      <w:pPr>
        <w:rPr>
          <w:rFonts w:hint="eastAsia"/>
        </w:rPr>
      </w:pPr>
      <w:r>
        <w:rPr>
          <w:spacing w:val="-2"/>
        </w:rPr>
        <w:t>库高速缓存包含了共享</w:t>
      </w:r>
      <w:r>
        <w:rPr>
          <w:rFonts w:ascii="Arial MT" w:eastAsia="Arial MT"/>
          <w:spacing w:val="-2"/>
        </w:rPr>
        <w:t>SQL</w:t>
      </w:r>
      <w:r>
        <w:rPr>
          <w:spacing w:val="-2"/>
        </w:rPr>
        <w:t>区和共享</w:t>
      </w:r>
      <w:r>
        <w:rPr>
          <w:rFonts w:ascii="Arial MT" w:eastAsia="Arial MT"/>
          <w:spacing w:val="-2"/>
        </w:rPr>
        <w:t>PL/SQL</w:t>
      </w:r>
      <w:r>
        <w:rPr>
          <w:spacing w:val="-2"/>
        </w:rPr>
        <w:t>区两部分，它们分别存放</w:t>
      </w:r>
      <w:r>
        <w:rPr>
          <w:rFonts w:ascii="Arial MT" w:eastAsia="Arial MT"/>
          <w:spacing w:val="-2"/>
        </w:rPr>
        <w:t>SQL</w:t>
      </w:r>
      <w:r>
        <w:rPr>
          <w:spacing w:val="-2"/>
        </w:rPr>
        <w:t>和</w:t>
      </w:r>
      <w:r>
        <w:rPr>
          <w:rFonts w:ascii="Arial MT" w:eastAsia="Arial MT"/>
          <w:spacing w:val="-2"/>
        </w:rPr>
        <w:t>PL/SQL</w:t>
      </w:r>
      <w:r>
        <w:rPr>
          <w:spacing w:val="-2"/>
        </w:rPr>
        <w:t>语句以及相关的</w:t>
      </w:r>
      <w:r>
        <w:rPr>
          <w:spacing w:val="-4"/>
        </w:rPr>
        <w:t>信息。</w:t>
      </w:r>
    </w:p>
    <w:p w14:paraId="5E2CAB60" w14:textId="77777777" w:rsidR="00E60CD2" w:rsidRDefault="00E60CD2" w:rsidP="00E2029D">
      <w:pPr>
        <w:rPr>
          <w:rFonts w:hint="eastAsia"/>
        </w:rPr>
      </w:pPr>
      <w:r>
        <w:rPr>
          <w:rFonts w:ascii="Arial MT" w:eastAsia="Arial MT"/>
          <w:color w:val="F23232"/>
        </w:rPr>
        <w:t>SQL</w:t>
      </w:r>
      <w:r>
        <w:rPr>
          <w:color w:val="F23232"/>
        </w:rPr>
        <w:t>或</w:t>
      </w:r>
      <w:r>
        <w:rPr>
          <w:rFonts w:ascii="Arial MT" w:eastAsia="Arial MT"/>
          <w:color w:val="F23232"/>
        </w:rPr>
        <w:t>PL/SQL</w:t>
      </w:r>
      <w:r>
        <w:rPr>
          <w:color w:val="F23232"/>
          <w:spacing w:val="-1"/>
        </w:rPr>
        <w:t>语句要是能共享的通用代码</w:t>
      </w:r>
    </w:p>
    <w:p w14:paraId="72B7770F" w14:textId="77777777" w:rsidR="00E60CD2" w:rsidRDefault="00E60CD2" w:rsidP="00E2029D">
      <w:pPr>
        <w:rPr>
          <w:rFonts w:hint="eastAsia"/>
        </w:rPr>
      </w:pPr>
      <w:r>
        <w:rPr>
          <w:spacing w:val="-2"/>
        </w:rPr>
        <w:t>因为</w:t>
      </w:r>
      <w:r>
        <w:rPr>
          <w:rFonts w:ascii="Arial MT" w:eastAsia="Arial MT"/>
          <w:spacing w:val="-2"/>
        </w:rPr>
        <w:t>Oracle</w:t>
      </w:r>
      <w:r>
        <w:rPr>
          <w:spacing w:val="-2"/>
        </w:rPr>
        <w:t>是通过比较</w:t>
      </w:r>
      <w:r>
        <w:rPr>
          <w:rFonts w:ascii="Arial MT" w:eastAsia="Arial MT"/>
          <w:spacing w:val="-2"/>
        </w:rPr>
        <w:t>SQL</w:t>
      </w:r>
      <w:r>
        <w:rPr>
          <w:spacing w:val="-2"/>
        </w:rPr>
        <w:t>或</w:t>
      </w:r>
      <w:r>
        <w:rPr>
          <w:rFonts w:ascii="Arial MT" w:eastAsia="Arial MT"/>
          <w:spacing w:val="-2"/>
        </w:rPr>
        <w:t>PL/SQL</w:t>
      </w:r>
      <w:r>
        <w:rPr>
          <w:spacing w:val="-2"/>
        </w:rPr>
        <w:t>语句的正文来决定两个语句是否相同的，只有当两个语句的正文完全相同时，</w:t>
      </w:r>
      <w:r>
        <w:rPr>
          <w:rFonts w:ascii="Arial MT" w:eastAsia="Arial MT"/>
          <w:spacing w:val="-2"/>
        </w:rPr>
        <w:t>Oracle</w:t>
      </w:r>
      <w:r>
        <w:rPr>
          <w:spacing w:val="-2"/>
        </w:rPr>
        <w:t>才能重用已存的编译后的代码和执行计划。如果只是字母大小写不一样，那么字母大小写</w:t>
      </w:r>
      <w:r>
        <w:rPr>
          <w:rFonts w:ascii="Arial MT" w:eastAsia="Arial MT"/>
          <w:spacing w:val="-2"/>
        </w:rPr>
        <w:t>Oracle</w:t>
      </w:r>
      <w:r>
        <w:rPr>
          <w:spacing w:val="-2"/>
        </w:rPr>
        <w:t>会自动转换，而且多余的空格或者制表键</w:t>
      </w:r>
      <w:r>
        <w:rPr>
          <w:rFonts w:ascii="Arial MT" w:eastAsia="Arial MT"/>
          <w:spacing w:val="-2"/>
        </w:rPr>
        <w:t>Oracle</w:t>
      </w:r>
      <w:r>
        <w:rPr>
          <w:spacing w:val="-2"/>
        </w:rPr>
        <w:t>也会自动地压缩。</w:t>
      </w:r>
    </w:p>
    <w:p w14:paraId="035F7DF4" w14:textId="77777777" w:rsidR="00E60CD2" w:rsidRDefault="00E60CD2" w:rsidP="00E2029D">
      <w:pPr>
        <w:rPr>
          <w:rFonts w:hint="eastAsia"/>
        </w:rPr>
      </w:pPr>
      <w:r>
        <w:rPr>
          <w:spacing w:val="-4"/>
        </w:rPr>
        <w:t>例如：</w:t>
      </w:r>
    </w:p>
    <w:p w14:paraId="624ABFA3" w14:textId="77777777" w:rsidR="00E96878" w:rsidRPr="00E96878" w:rsidRDefault="00E96878" w:rsidP="00E96878">
      <w:pPr>
        <w:pStyle w:val="ab"/>
        <w:rPr>
          <w:rFonts w:hint="eastAsia"/>
        </w:rPr>
      </w:pPr>
      <w:r w:rsidRPr="00E96878">
        <w:rPr>
          <w:rFonts w:hint="eastAsia"/>
        </w:rPr>
        <w:t>SELECT * FROM emp WHERE sal &gt;= 10000;</w:t>
      </w:r>
    </w:p>
    <w:p w14:paraId="016FA4BB" w14:textId="68A6AE53" w:rsidR="00E60CD2" w:rsidRDefault="00E96878" w:rsidP="00E96878">
      <w:pPr>
        <w:pStyle w:val="ab"/>
        <w:rPr>
          <w:rFonts w:hint="eastAsia"/>
        </w:rPr>
      </w:pPr>
      <w:r w:rsidRPr="00E96878">
        <w:rPr>
          <w:rFonts w:hint="eastAsia"/>
        </w:rPr>
        <w:t>SELECT * FROM emp WHERE sal &gt;= 12000;</w:t>
      </w:r>
    </w:p>
    <w:p w14:paraId="330F380E" w14:textId="77777777" w:rsidR="00E60CD2" w:rsidRDefault="00E60CD2" w:rsidP="00E2029D">
      <w:pPr>
        <w:rPr>
          <w:rFonts w:hint="eastAsia"/>
        </w:rPr>
      </w:pPr>
      <w:r>
        <w:t>上面代码因为</w:t>
      </w:r>
      <w:r>
        <w:rPr>
          <w:rFonts w:ascii="Arial MT" w:eastAsia="Arial MT"/>
        </w:rPr>
        <w:t>SQL</w:t>
      </w:r>
      <w:r>
        <w:t>语句的不同的，所以不是能共享的，那么我们可以使用通用代码来达到共享；我们可以通过绑定变量的方式：</w:t>
      </w:r>
    </w:p>
    <w:p w14:paraId="69E64BAC" w14:textId="52DAEEE3" w:rsidR="00E60CD2" w:rsidRDefault="00E96878" w:rsidP="00E96878">
      <w:pPr>
        <w:pStyle w:val="ab"/>
        <w:rPr>
          <w:rFonts w:hint="eastAsia"/>
        </w:rPr>
      </w:pPr>
      <w:r w:rsidRPr="00E96878">
        <w:rPr>
          <w:rFonts w:hint="eastAsia"/>
        </w:rPr>
        <w:t>SELECT * FROM emp WHERE sal &gt;= :g_sal;</w:t>
      </w:r>
    </w:p>
    <w:p w14:paraId="5942B8F9" w14:textId="6D15A24F" w:rsidR="00E60CD2" w:rsidRPr="00E2029D" w:rsidRDefault="00E60CD2" w:rsidP="00E2029D">
      <w:pPr>
        <w:pStyle w:val="af1"/>
        <w:spacing w:before="88"/>
        <w:rPr>
          <w:rFonts w:hint="eastAsia"/>
          <w:lang w:eastAsia="zh-CN"/>
        </w:rPr>
      </w:pPr>
      <w:r>
        <w:rPr>
          <w:spacing w:val="-1"/>
          <w:lang w:eastAsia="zh-CN"/>
        </w:rPr>
        <w:t>因为变量不是在编译阶段而是在运行阶段赋值的。</w:t>
      </w:r>
    </w:p>
    <w:p w14:paraId="6FBF0A89" w14:textId="4F4101C5" w:rsidR="00E60CD2" w:rsidRPr="00E2029D" w:rsidRDefault="00E60CD2" w:rsidP="00E2029D">
      <w:pPr>
        <w:rPr>
          <w:rFonts w:hint="eastAsia"/>
          <w:b/>
          <w:bCs/>
          <w:color w:val="0070C0"/>
        </w:rPr>
      </w:pPr>
      <w:r w:rsidRPr="00E2029D">
        <w:rPr>
          <w:b/>
          <w:bCs/>
          <w:color w:val="0070C0"/>
        </w:rPr>
        <w:t>字典高速缓冲区</w:t>
      </w:r>
    </w:p>
    <w:p w14:paraId="0F04210F" w14:textId="77777777" w:rsidR="00E60CD2" w:rsidRDefault="00E60CD2" w:rsidP="00E2029D">
      <w:pPr>
        <w:rPr>
          <w:rFonts w:hint="eastAsia"/>
        </w:rPr>
      </w:pPr>
      <w:r>
        <w:rPr>
          <w:spacing w:val="-2"/>
        </w:rPr>
        <w:t>当</w:t>
      </w:r>
      <w:r>
        <w:rPr>
          <w:rFonts w:ascii="Arial MT" w:eastAsia="Arial MT"/>
          <w:spacing w:val="-2"/>
        </w:rPr>
        <w:t>Oracle</w:t>
      </w:r>
      <w:r>
        <w:rPr>
          <w:spacing w:val="-2"/>
        </w:rPr>
        <w:t>在执行</w:t>
      </w:r>
      <w:r>
        <w:rPr>
          <w:rFonts w:ascii="Arial MT" w:eastAsia="Arial MT"/>
          <w:spacing w:val="-2"/>
        </w:rPr>
        <w:t>SQL</w:t>
      </w:r>
      <w:r>
        <w:rPr>
          <w:spacing w:val="-2"/>
        </w:rPr>
        <w:t>语句时，服务器进程将把数据文件、表、索引、列、用户和其他的数据对象的定义和权限的信息放入数据字典高速缓存。如果在这之后，有用户进程需要同样的信息，如表和列的定义，那么所有的这些信息都将从数据字典高速缓存中获得。</w:t>
      </w:r>
    </w:p>
    <w:p w14:paraId="1D52E3B8" w14:textId="77777777" w:rsidR="00E96878" w:rsidRPr="00E96878" w:rsidRDefault="00E96878" w:rsidP="00E96878">
      <w:pPr>
        <w:pStyle w:val="ab"/>
        <w:rPr>
          <w:rFonts w:hint="eastAsia"/>
        </w:rPr>
      </w:pPr>
      <w:r w:rsidRPr="00E96878">
        <w:rPr>
          <w:rFonts w:hint="eastAsia"/>
        </w:rPr>
        <w:lastRenderedPageBreak/>
        <w:t>#设置共享池的大小，受限于SGA_MAX_SIZE</w:t>
      </w:r>
    </w:p>
    <w:p w14:paraId="298C694F" w14:textId="77777777" w:rsidR="00E2029D" w:rsidRDefault="00E96878" w:rsidP="00E2029D">
      <w:pPr>
        <w:pStyle w:val="ab"/>
        <w:rPr>
          <w:rFonts w:hint="eastAsia"/>
        </w:rPr>
      </w:pPr>
      <w:r w:rsidRPr="00E96878">
        <w:rPr>
          <w:rFonts w:hint="eastAsia"/>
        </w:rPr>
        <w:t>ALTER SYSTEM SET SHARED_POOL_SIZE = 250M</w:t>
      </w:r>
    </w:p>
    <w:p w14:paraId="7E629D80" w14:textId="77777777" w:rsidR="00E2029D" w:rsidRDefault="00E2029D" w:rsidP="00E2029D">
      <w:pPr>
        <w:pStyle w:val="ab"/>
        <w:rPr>
          <w:rFonts w:hint="eastAsia"/>
        </w:rPr>
      </w:pPr>
    </w:p>
    <w:p w14:paraId="307D371E" w14:textId="77777777" w:rsidR="00583874" w:rsidRDefault="00583874" w:rsidP="00583874">
      <w:pPr>
        <w:rPr>
          <w:rFonts w:hint="eastAsia"/>
        </w:rPr>
      </w:pPr>
    </w:p>
    <w:p w14:paraId="63F394E1" w14:textId="265CB613" w:rsidR="00583874" w:rsidRDefault="00583874" w:rsidP="00583874">
      <w:pPr>
        <w:pStyle w:val="4"/>
        <w:rPr>
          <w:rFonts w:hint="eastAsia"/>
        </w:rPr>
      </w:pPr>
      <w:r>
        <w:rPr>
          <w:rFonts w:hint="eastAsia"/>
        </w:rPr>
        <w:t>程序全局区PGA</w:t>
      </w:r>
    </w:p>
    <w:p w14:paraId="12A36CE2" w14:textId="77777777" w:rsidR="00583874" w:rsidRDefault="00583874" w:rsidP="00583874">
      <w:pPr>
        <w:rPr>
          <w:rFonts w:hint="eastAsia"/>
        </w:rPr>
      </w:pPr>
      <w:r>
        <w:rPr>
          <w:rFonts w:hint="eastAsia"/>
        </w:rPr>
        <w:t>程序全局区（Program Global Area, PGA），是服务器进程(server process)使用的一块包含数据和控制信息的内存区域。PGA是非共享的内存,在服务器进程启动或创建时分配(在系统运行时,排序,连接等操作也可能需要进行更进一步的PGA分配),并为server process排他访问。PGA中包含了会话的特定信息，如游标状态、排序和哈希操作的内存，以及用于管理游标共享和会话内内存分配的数据结构。</w:t>
      </w:r>
    </w:p>
    <w:p w14:paraId="2EF5A0FA" w14:textId="77777777" w:rsidR="00583874" w:rsidRDefault="00583874" w:rsidP="007C60F6">
      <w:pPr>
        <w:kinsoku w:val="0"/>
        <w:wordWrap w:val="0"/>
        <w:rPr>
          <w:rFonts w:hint="eastAsia"/>
          <w:color w:val="FF0000"/>
        </w:rPr>
      </w:pPr>
      <w:r w:rsidRPr="00583874">
        <w:rPr>
          <w:rFonts w:hint="eastAsia"/>
          <w:color w:val="FF0000"/>
        </w:rPr>
        <w:t>每个Oracle服务器进程只拥有自己的那部分PGA资源。</w:t>
      </w:r>
    </w:p>
    <w:p w14:paraId="1E221D64" w14:textId="1802BCCC" w:rsidR="007C60F6" w:rsidRPr="00583874" w:rsidRDefault="007C60F6" w:rsidP="00583874">
      <w:pPr>
        <w:rPr>
          <w:rFonts w:hint="eastAsia"/>
          <w:color w:val="FF0000"/>
        </w:rPr>
        <w:sectPr w:rsidR="007C60F6" w:rsidRPr="00583874" w:rsidSect="00E60CD2">
          <w:pgSz w:w="11900" w:h="16820"/>
          <w:pgMar w:top="500" w:right="425" w:bottom="280" w:left="425" w:header="720" w:footer="720" w:gutter="0"/>
          <w:cols w:space="720"/>
        </w:sectPr>
      </w:pPr>
    </w:p>
    <w:p w14:paraId="4E8F8CAF" w14:textId="6CDFCA1F" w:rsidR="0087198B" w:rsidRDefault="00DB1D73" w:rsidP="00583874">
      <w:pPr>
        <w:pStyle w:val="1"/>
        <w:rPr>
          <w:rFonts w:hint="eastAsia"/>
        </w:rPr>
      </w:pPr>
      <w:r>
        <w:rPr>
          <w:rFonts w:hint="eastAsia"/>
        </w:rPr>
        <w:lastRenderedPageBreak/>
        <w:t>Oracle安装</w:t>
      </w:r>
    </w:p>
    <w:p w14:paraId="323E8D6B" w14:textId="4A5207EE" w:rsidR="000158F7" w:rsidRPr="002E2A3A" w:rsidRDefault="000158F7" w:rsidP="000158F7">
      <w:pPr>
        <w:rPr>
          <w:rFonts w:hint="eastAsia"/>
        </w:rPr>
      </w:pPr>
      <w:r>
        <w:rPr>
          <w:rFonts w:hint="eastAsia"/>
          <w:b/>
          <w:bCs/>
        </w:rPr>
        <w:t>官方</w:t>
      </w:r>
      <w:r w:rsidRPr="002E2A3A">
        <w:rPr>
          <w:b/>
          <w:bCs/>
        </w:rPr>
        <w:t>建议</w:t>
      </w:r>
      <w:r w:rsidR="007445E7">
        <w:rPr>
          <w:rFonts w:hint="eastAsia"/>
          <w:b/>
          <w:bCs/>
        </w:rPr>
        <w:t>生产环境</w:t>
      </w:r>
      <w:r>
        <w:rPr>
          <w:rFonts w:hint="eastAsia"/>
          <w:b/>
          <w:bCs/>
        </w:rPr>
        <w:t>使用</w:t>
      </w:r>
      <w:r w:rsidRPr="002E2A3A">
        <w:rPr>
          <w:b/>
          <w:bCs/>
        </w:rPr>
        <w:t>Oracle Linux</w:t>
      </w:r>
      <w:r w:rsidRPr="002E2A3A">
        <w:t> 或 </w:t>
      </w:r>
      <w:r w:rsidRPr="002E2A3A">
        <w:rPr>
          <w:b/>
          <w:bCs/>
        </w:rPr>
        <w:t>RHEL</w:t>
      </w:r>
      <w:r w:rsidRPr="002E2A3A">
        <w:t> </w:t>
      </w:r>
      <w:r>
        <w:rPr>
          <w:rFonts w:hint="eastAsia"/>
        </w:rPr>
        <w:t>系统，以</w:t>
      </w:r>
      <w:r w:rsidRPr="002E2A3A">
        <w:t>获得最佳支持。</w:t>
      </w:r>
    </w:p>
    <w:p w14:paraId="24C4169E" w14:textId="77777777" w:rsidR="000158F7" w:rsidRDefault="000158F7" w:rsidP="000158F7">
      <w:pPr>
        <w:rPr>
          <w:rFonts w:hint="eastAsia"/>
        </w:rPr>
      </w:pPr>
      <w:r>
        <w:rPr>
          <w:rFonts w:hint="eastAsia"/>
        </w:rPr>
        <w:t>其他linux系统</w:t>
      </w:r>
      <w:r w:rsidRPr="002E2A3A">
        <w:t>官方不推荐</w:t>
      </w:r>
      <w:r>
        <w:rPr>
          <w:rFonts w:hint="eastAsia"/>
        </w:rPr>
        <w:t>，</w:t>
      </w:r>
      <w:r w:rsidRPr="002E2A3A">
        <w:t>存在兼容性问题</w:t>
      </w:r>
      <w:r>
        <w:rPr>
          <w:rFonts w:hint="eastAsia"/>
        </w:rPr>
        <w:t>，</w:t>
      </w:r>
      <w:r w:rsidRPr="002E2A3A">
        <w:t>需要额外配置。</w:t>
      </w:r>
    </w:p>
    <w:p w14:paraId="1D65FD23" w14:textId="77777777" w:rsidR="002F58C0" w:rsidRDefault="002F58C0" w:rsidP="000158F7">
      <w:pPr>
        <w:rPr>
          <w:rFonts w:hint="eastAsia"/>
          <w:b/>
          <w:bCs/>
        </w:rPr>
      </w:pPr>
    </w:p>
    <w:p w14:paraId="41F6AF38" w14:textId="77777777" w:rsidR="002F58C0" w:rsidRDefault="002F58C0" w:rsidP="000158F7">
      <w:pPr>
        <w:rPr>
          <w:rFonts w:hint="eastAsia"/>
          <w:b/>
          <w:bCs/>
        </w:rPr>
      </w:pPr>
    </w:p>
    <w:p w14:paraId="12499C1D" w14:textId="77777777" w:rsidR="002F58C0" w:rsidRDefault="002F58C0" w:rsidP="000158F7">
      <w:pPr>
        <w:rPr>
          <w:rFonts w:hint="eastAsia"/>
          <w:b/>
          <w:bCs/>
        </w:rPr>
      </w:pPr>
    </w:p>
    <w:p w14:paraId="0D6336EB" w14:textId="2FACC68B" w:rsidR="000158F7" w:rsidRPr="002F58C0" w:rsidRDefault="002F58C0" w:rsidP="000158F7">
      <w:pPr>
        <w:rPr>
          <w:rFonts w:hint="eastAsia"/>
          <w:b/>
          <w:bCs/>
        </w:rPr>
      </w:pPr>
      <w:r w:rsidRPr="002F58C0">
        <w:rPr>
          <w:rFonts w:hint="eastAsia"/>
          <w:b/>
          <w:bCs/>
        </w:rPr>
        <w:t>帮助文档</w:t>
      </w:r>
    </w:p>
    <w:p w14:paraId="6C59437A" w14:textId="05F9483C" w:rsidR="00DB1D73" w:rsidRDefault="0023403A" w:rsidP="00DB1D73">
      <w:pPr>
        <w:rPr>
          <w:rFonts w:hint="eastAsia"/>
        </w:rPr>
      </w:pPr>
      <w:hyperlink r:id="rId27" w:history="1">
        <w:r w:rsidRPr="003E5D03">
          <w:rPr>
            <w:rStyle w:val="ad"/>
            <w:rFonts w:hint="eastAsia"/>
          </w:rPr>
          <w:t>https://docs.oracle.com/en/database/oracle/oracle-database/23/xeinl/index.html</w:t>
        </w:r>
      </w:hyperlink>
      <w:r>
        <w:rPr>
          <w:rFonts w:hint="eastAsia"/>
        </w:rPr>
        <w:t xml:space="preserve"> #安装文档</w:t>
      </w:r>
    </w:p>
    <w:p w14:paraId="0F456708" w14:textId="3F874499" w:rsidR="0087198B" w:rsidRDefault="00DB1D73" w:rsidP="00D40018">
      <w:pPr>
        <w:rPr>
          <w:rFonts w:hint="eastAsia"/>
        </w:rPr>
      </w:pPr>
      <w:hyperlink r:id="rId28" w:history="1">
        <w:r w:rsidRPr="003E5D03">
          <w:rPr>
            <w:rStyle w:val="ad"/>
            <w:rFonts w:hint="eastAsia"/>
          </w:rPr>
          <w:t>https://www.oracle.com/database/free/get-started/</w:t>
        </w:r>
      </w:hyperlink>
      <w:r>
        <w:rPr>
          <w:rFonts w:hint="eastAsia"/>
        </w:rPr>
        <w:t xml:space="preserve"> #下载地址</w:t>
      </w:r>
    </w:p>
    <w:p w14:paraId="66F0ECD9" w14:textId="77777777" w:rsidR="002E2A3A" w:rsidRDefault="00712948" w:rsidP="002E2A3A">
      <w:pPr>
        <w:rPr>
          <w:rFonts w:hint="eastAsia"/>
        </w:rPr>
      </w:pPr>
      <w:hyperlink r:id="rId29" w:history="1">
        <w:r w:rsidRPr="00AC0443">
          <w:rPr>
            <w:rStyle w:val="ad"/>
            <w:rFonts w:hint="eastAsia"/>
          </w:rPr>
          <w:t>https://yum.oracle.com/oracle-linux-isos.html</w:t>
        </w:r>
      </w:hyperlink>
      <w:r w:rsidR="002E2A3A">
        <w:rPr>
          <w:rFonts w:hint="eastAsia"/>
        </w:rPr>
        <w:t xml:space="preserve">  #oracle linux操作系统下载</w:t>
      </w:r>
    </w:p>
    <w:p w14:paraId="079CEEAE" w14:textId="37D16F6B" w:rsidR="004032B3" w:rsidRDefault="004032B3" w:rsidP="002E2A3A">
      <w:pPr>
        <w:rPr>
          <w:rFonts w:hint="eastAsia"/>
        </w:rPr>
      </w:pPr>
      <w:r w:rsidRPr="004032B3">
        <w:rPr>
          <w:b/>
          <w:bCs/>
        </w:rPr>
        <w:t>安装方式有如下图三种：</w:t>
      </w:r>
    </w:p>
    <w:p w14:paraId="20031765" w14:textId="77C55767" w:rsidR="00712948" w:rsidRDefault="004032B3" w:rsidP="00D40018">
      <w:pPr>
        <w:rPr>
          <w:rFonts w:hint="eastAsia"/>
        </w:rPr>
      </w:pPr>
      <w:r>
        <w:rPr>
          <w:rFonts w:hint="eastAsia"/>
          <w:noProof/>
        </w:rPr>
        <w:drawing>
          <wp:inline distT="0" distB="0" distL="0" distR="0" wp14:anchorId="62ED4375" wp14:editId="410C611D">
            <wp:extent cx="5274310" cy="2917372"/>
            <wp:effectExtent l="0" t="0" r="2540" b="0"/>
            <wp:docPr id="1060369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8618" cy="2919755"/>
                    </a:xfrm>
                    <a:prstGeom prst="rect">
                      <a:avLst/>
                    </a:prstGeom>
                    <a:noFill/>
                    <a:ln>
                      <a:noFill/>
                    </a:ln>
                  </pic:spPr>
                </pic:pic>
              </a:graphicData>
            </a:graphic>
          </wp:inline>
        </w:drawing>
      </w:r>
    </w:p>
    <w:p w14:paraId="0924842F" w14:textId="77777777" w:rsidR="000158F7" w:rsidRPr="002E2A3A" w:rsidRDefault="000158F7" w:rsidP="000158F7">
      <w:pPr>
        <w:pStyle w:val="2"/>
        <w:rPr>
          <w:rFonts w:hint="eastAsia"/>
        </w:rPr>
      </w:pPr>
      <w:r>
        <w:rPr>
          <w:rFonts w:hint="eastAsia"/>
        </w:rPr>
        <w:t>rpm安装</w:t>
      </w:r>
    </w:p>
    <w:p w14:paraId="4FAA0A5E" w14:textId="151DC710" w:rsidR="002E2A3A" w:rsidRPr="002E2A3A" w:rsidRDefault="002E2A3A" w:rsidP="00081952">
      <w:pPr>
        <w:pStyle w:val="af0"/>
        <w:numPr>
          <w:ilvl w:val="0"/>
          <w:numId w:val="5"/>
        </w:numPr>
        <w:ind w:firstLineChars="0"/>
        <w:rPr>
          <w:rFonts w:hint="eastAsia"/>
        </w:rPr>
      </w:pPr>
      <w:r>
        <w:rPr>
          <w:rFonts w:hint="eastAsia"/>
        </w:rPr>
        <w:t>安装oracle linux9虚拟机</w:t>
      </w:r>
    </w:p>
    <w:p w14:paraId="5696A930" w14:textId="7187235B" w:rsidR="002E2A3A" w:rsidRDefault="002E2A3A" w:rsidP="00D40018">
      <w:pPr>
        <w:rPr>
          <w:rFonts w:hint="eastAsia"/>
        </w:rPr>
      </w:pPr>
      <w:hyperlink r:id="rId31" w:history="1">
        <w:r w:rsidRPr="00FA440B">
          <w:rPr>
            <w:rStyle w:val="ad"/>
            <w:rFonts w:hint="eastAsia"/>
          </w:rPr>
          <w:t>https://blog.csdn.net/m0_58805648/article/details/130906027</w:t>
        </w:r>
      </w:hyperlink>
    </w:p>
    <w:p w14:paraId="1FE7B2C8" w14:textId="7B700FDF" w:rsidR="00081952" w:rsidRPr="00081952" w:rsidRDefault="00470185" w:rsidP="00081952">
      <w:pPr>
        <w:pStyle w:val="af0"/>
        <w:numPr>
          <w:ilvl w:val="0"/>
          <w:numId w:val="5"/>
        </w:numPr>
        <w:ind w:firstLineChars="0"/>
        <w:rPr>
          <w:rFonts w:hint="eastAsia"/>
        </w:rPr>
      </w:pPr>
      <w:r>
        <w:rPr>
          <w:rFonts w:hint="eastAsia"/>
        </w:rPr>
        <w:t>使用</w:t>
      </w:r>
      <w:r w:rsidR="00081952" w:rsidRPr="00081952">
        <w:t>root</w:t>
      </w:r>
      <w:r>
        <w:rPr>
          <w:rFonts w:hint="eastAsia"/>
        </w:rPr>
        <w:t>用户安装</w:t>
      </w:r>
      <w:r w:rsidR="00081952" w:rsidRPr="00081952">
        <w:t>。</w:t>
      </w:r>
    </w:p>
    <w:p w14:paraId="16C26D70" w14:textId="68372ADF" w:rsidR="00081952" w:rsidRDefault="00081952" w:rsidP="00081952">
      <w:pPr>
        <w:pStyle w:val="af0"/>
        <w:numPr>
          <w:ilvl w:val="0"/>
          <w:numId w:val="5"/>
        </w:numPr>
        <w:ind w:firstLineChars="0"/>
        <w:rPr>
          <w:rFonts w:hint="eastAsia"/>
        </w:rPr>
      </w:pPr>
      <w:r w:rsidRPr="00081952">
        <w:t>安装预安装</w:t>
      </w:r>
      <w:r>
        <w:rPr>
          <w:rFonts w:hint="eastAsia"/>
        </w:rPr>
        <w:t>环境</w:t>
      </w:r>
    </w:p>
    <w:p w14:paraId="1F0C366B" w14:textId="3ED02F10" w:rsidR="00081952" w:rsidRPr="00081952" w:rsidRDefault="00081952" w:rsidP="00081952">
      <w:pPr>
        <w:pStyle w:val="ab"/>
        <w:rPr>
          <w:rFonts w:hint="eastAsia"/>
        </w:rPr>
      </w:pPr>
      <w:r w:rsidRPr="00081952">
        <w:rPr>
          <w:rFonts w:hint="eastAsia"/>
        </w:rPr>
        <w:t>dnf -y install oracle-database-preinstall-23ai</w:t>
      </w:r>
    </w:p>
    <w:p w14:paraId="1246C0D4" w14:textId="10CB8CC6" w:rsidR="00081952" w:rsidRDefault="00081952" w:rsidP="00081952">
      <w:pPr>
        <w:pStyle w:val="af0"/>
        <w:numPr>
          <w:ilvl w:val="0"/>
          <w:numId w:val="5"/>
        </w:numPr>
        <w:ind w:firstLineChars="0"/>
        <w:rPr>
          <w:rFonts w:hint="eastAsia"/>
        </w:rPr>
      </w:pPr>
      <w:r>
        <w:rPr>
          <w:rFonts w:hint="eastAsia"/>
        </w:rPr>
        <w:t>下载</w:t>
      </w:r>
      <w:r w:rsidR="0049189D">
        <w:rPr>
          <w:rFonts w:hint="eastAsia"/>
        </w:rPr>
        <w:t>安装</w:t>
      </w:r>
      <w:r>
        <w:rPr>
          <w:rFonts w:hint="eastAsia"/>
        </w:rPr>
        <w:t>oracle安装包</w:t>
      </w:r>
    </w:p>
    <w:p w14:paraId="2798B33E" w14:textId="4B30BDBD" w:rsidR="00081952" w:rsidRDefault="00081952" w:rsidP="00081952">
      <w:pPr>
        <w:pStyle w:val="ab"/>
        <w:rPr>
          <w:rFonts w:hint="eastAsia"/>
        </w:rPr>
      </w:pPr>
      <w:r w:rsidRPr="00081952">
        <w:rPr>
          <w:rFonts w:hint="eastAsia"/>
        </w:rPr>
        <w:t xml:space="preserve">wget </w:t>
      </w:r>
      <w:hyperlink r:id="rId32" w:history="1">
        <w:r w:rsidRPr="00FA440B">
          <w:rPr>
            <w:rStyle w:val="ad"/>
            <w:rFonts w:hint="eastAsia"/>
          </w:rPr>
          <w:t>https://download.oracle.com/otn-pub/otn_software/db-free/oracle-database-free-23ai-1.0-1.el9.x86_64.rpm</w:t>
        </w:r>
      </w:hyperlink>
    </w:p>
    <w:p w14:paraId="2C5DA6C0" w14:textId="1F6F21F9" w:rsidR="0049189D" w:rsidRDefault="0049189D" w:rsidP="00081952">
      <w:pPr>
        <w:pStyle w:val="ab"/>
        <w:rPr>
          <w:rFonts w:hint="eastAsia"/>
        </w:rPr>
      </w:pPr>
      <w:r w:rsidRPr="0049189D">
        <w:rPr>
          <w:rFonts w:hint="eastAsia"/>
        </w:rPr>
        <w:t>dnf -y install oracle-database-free-23ai-1.0-1.el9.x86_64.rpm</w:t>
      </w:r>
    </w:p>
    <w:p w14:paraId="6FE81C59" w14:textId="0AFF1B14" w:rsidR="00081952" w:rsidRDefault="0049189D" w:rsidP="0049189D">
      <w:pPr>
        <w:pStyle w:val="af0"/>
        <w:numPr>
          <w:ilvl w:val="0"/>
          <w:numId w:val="5"/>
        </w:numPr>
        <w:ind w:firstLineChars="0"/>
        <w:rPr>
          <w:rFonts w:hint="eastAsia"/>
        </w:rPr>
      </w:pPr>
      <w:r>
        <w:rPr>
          <w:rFonts w:hint="eastAsia"/>
        </w:rPr>
        <w:t>创建和配置数据库</w:t>
      </w:r>
    </w:p>
    <w:p w14:paraId="17B887FA" w14:textId="0952E069" w:rsidR="0049189D" w:rsidRDefault="00470185" w:rsidP="0049189D">
      <w:pPr>
        <w:pStyle w:val="af0"/>
        <w:numPr>
          <w:ilvl w:val="0"/>
          <w:numId w:val="9"/>
        </w:numPr>
        <w:ind w:firstLineChars="0"/>
        <w:rPr>
          <w:rFonts w:hint="eastAsia"/>
        </w:rPr>
      </w:pPr>
      <w:r>
        <w:rPr>
          <w:rFonts w:hint="eastAsia"/>
        </w:rPr>
        <w:t>oracle</w:t>
      </w:r>
      <w:r w:rsidR="0049189D">
        <w:rPr>
          <w:rFonts w:hint="eastAsia"/>
        </w:rPr>
        <w:t>配置文件</w:t>
      </w:r>
      <w:r>
        <w:rPr>
          <w:rFonts w:hint="eastAsia"/>
        </w:rPr>
        <w:t>（不做修改）</w:t>
      </w:r>
    </w:p>
    <w:p w14:paraId="5DC1CBDE" w14:textId="7ACC5A52" w:rsidR="0049189D" w:rsidRDefault="0049189D" w:rsidP="00081952">
      <w:pPr>
        <w:rPr>
          <w:rFonts w:hint="eastAsia"/>
        </w:rPr>
      </w:pPr>
      <w:r>
        <w:rPr>
          <w:noProof/>
        </w:rPr>
        <w:drawing>
          <wp:inline distT="0" distB="0" distL="0" distR="0" wp14:anchorId="0CB1EB5C" wp14:editId="3E1BC3CC">
            <wp:extent cx="5274310" cy="1538605"/>
            <wp:effectExtent l="0" t="0" r="2540" b="4445"/>
            <wp:docPr id="1197210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10923" name=""/>
                    <pic:cNvPicPr/>
                  </pic:nvPicPr>
                  <pic:blipFill>
                    <a:blip r:embed="rId33"/>
                    <a:stretch>
                      <a:fillRect/>
                    </a:stretch>
                  </pic:blipFill>
                  <pic:spPr>
                    <a:xfrm>
                      <a:off x="0" y="0"/>
                      <a:ext cx="5274310" cy="1538605"/>
                    </a:xfrm>
                    <a:prstGeom prst="rect">
                      <a:avLst/>
                    </a:prstGeom>
                  </pic:spPr>
                </pic:pic>
              </a:graphicData>
            </a:graphic>
          </wp:inline>
        </w:drawing>
      </w:r>
    </w:p>
    <w:p w14:paraId="71EBFEE4" w14:textId="77777777" w:rsidR="0049189D" w:rsidRDefault="0049189D" w:rsidP="00081952">
      <w:pPr>
        <w:rPr>
          <w:rFonts w:hint="eastAsia"/>
        </w:rPr>
      </w:pPr>
    </w:p>
    <w:p w14:paraId="29C218E6" w14:textId="3CECBA77" w:rsidR="0049189D" w:rsidRDefault="0049189D" w:rsidP="0049189D">
      <w:pPr>
        <w:pStyle w:val="af0"/>
        <w:numPr>
          <w:ilvl w:val="0"/>
          <w:numId w:val="9"/>
        </w:numPr>
        <w:ind w:firstLineChars="0"/>
        <w:rPr>
          <w:rFonts w:hint="eastAsia"/>
        </w:rPr>
      </w:pPr>
      <w:r>
        <w:rPr>
          <w:rFonts w:hint="eastAsia"/>
        </w:rPr>
        <w:t>初始化数据库</w:t>
      </w:r>
    </w:p>
    <w:p w14:paraId="6137658D" w14:textId="77A4E7FD" w:rsidR="0049189D" w:rsidRDefault="000603DA" w:rsidP="00081952">
      <w:pPr>
        <w:rPr>
          <w:rFonts w:hint="eastAsia"/>
        </w:rPr>
      </w:pPr>
      <w:r>
        <w:rPr>
          <w:noProof/>
        </w:rPr>
        <w:lastRenderedPageBreak/>
        <w:drawing>
          <wp:inline distT="0" distB="0" distL="0" distR="0" wp14:anchorId="0C64BF9D" wp14:editId="0A0CF23C">
            <wp:extent cx="5274310" cy="1350645"/>
            <wp:effectExtent l="0" t="0" r="2540" b="1905"/>
            <wp:docPr id="11229470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47079" name=""/>
                    <pic:cNvPicPr/>
                  </pic:nvPicPr>
                  <pic:blipFill>
                    <a:blip r:embed="rId34"/>
                    <a:stretch>
                      <a:fillRect/>
                    </a:stretch>
                  </pic:blipFill>
                  <pic:spPr>
                    <a:xfrm>
                      <a:off x="0" y="0"/>
                      <a:ext cx="5274310" cy="1350645"/>
                    </a:xfrm>
                    <a:prstGeom prst="rect">
                      <a:avLst/>
                    </a:prstGeom>
                  </pic:spPr>
                </pic:pic>
              </a:graphicData>
            </a:graphic>
          </wp:inline>
        </w:drawing>
      </w:r>
    </w:p>
    <w:p w14:paraId="6F59B208" w14:textId="6D66057E" w:rsidR="000603DA" w:rsidRDefault="000603DA" w:rsidP="00081952">
      <w:pPr>
        <w:rPr>
          <w:rFonts w:hint="eastAsia"/>
        </w:rPr>
      </w:pPr>
    </w:p>
    <w:p w14:paraId="6DC329AE" w14:textId="32228FCD" w:rsidR="000603DA" w:rsidRDefault="00470185" w:rsidP="000603DA">
      <w:pPr>
        <w:pStyle w:val="af0"/>
        <w:numPr>
          <w:ilvl w:val="0"/>
          <w:numId w:val="5"/>
        </w:numPr>
        <w:ind w:firstLineChars="0"/>
        <w:rPr>
          <w:rFonts w:hint="eastAsia"/>
        </w:rPr>
      </w:pPr>
      <w:r>
        <w:rPr>
          <w:rFonts w:hint="eastAsia"/>
        </w:rPr>
        <w:t>登录oracle</w:t>
      </w:r>
    </w:p>
    <w:p w14:paraId="0367FE93" w14:textId="77777777" w:rsidR="00470185" w:rsidRDefault="00470185" w:rsidP="00470185">
      <w:pPr>
        <w:rPr>
          <w:rFonts w:hint="eastAsia"/>
        </w:rPr>
      </w:pPr>
    </w:p>
    <w:p w14:paraId="7A67C9F0" w14:textId="26B7D5AB" w:rsidR="00470185" w:rsidRPr="00470185" w:rsidRDefault="00470185" w:rsidP="004032B3">
      <w:pPr>
        <w:pStyle w:val="ab"/>
        <w:rPr>
          <w:rFonts w:hint="eastAsia"/>
          <w:color w:val="0070C0"/>
        </w:rPr>
      </w:pPr>
      <w:r w:rsidRPr="00470185">
        <w:rPr>
          <w:rFonts w:hint="eastAsia"/>
          <w:color w:val="0070C0"/>
        </w:rPr>
        <w:t>#先设置环境变量</w:t>
      </w:r>
    </w:p>
    <w:p w14:paraId="612367E4" w14:textId="10D5F013" w:rsidR="00470185" w:rsidRDefault="00470185" w:rsidP="004032B3">
      <w:pPr>
        <w:pStyle w:val="ab"/>
        <w:rPr>
          <w:rFonts w:hint="eastAsia"/>
        </w:rPr>
      </w:pPr>
      <w:r w:rsidRPr="00470185">
        <w:rPr>
          <w:rFonts w:hint="eastAsia"/>
        </w:rPr>
        <w:t xml:space="preserve">[root@localhost ~]# cat </w:t>
      </w:r>
      <w:r>
        <w:rPr>
          <w:rFonts w:hint="eastAsia"/>
        </w:rPr>
        <w:t>&lt;&lt;EOF &gt;&gt;</w:t>
      </w:r>
      <w:r w:rsidRPr="00470185">
        <w:rPr>
          <w:rFonts w:hint="eastAsia"/>
        </w:rPr>
        <w:t>/etc/profile</w:t>
      </w:r>
    </w:p>
    <w:p w14:paraId="55109CAB" w14:textId="0CBA4630" w:rsidR="004032B3" w:rsidRDefault="004032B3" w:rsidP="004032B3">
      <w:pPr>
        <w:pStyle w:val="ab"/>
        <w:rPr>
          <w:rFonts w:hint="eastAsia"/>
        </w:rPr>
      </w:pPr>
      <w:r>
        <w:rPr>
          <w:rFonts w:hint="eastAsia"/>
        </w:rPr>
        <w:t>export ORACLE_HOME=/opt/oracle/product/23ai/dbhomeFree</w:t>
      </w:r>
    </w:p>
    <w:p w14:paraId="79572342" w14:textId="77777777" w:rsidR="004032B3" w:rsidRDefault="004032B3" w:rsidP="004032B3">
      <w:pPr>
        <w:pStyle w:val="ab"/>
        <w:rPr>
          <w:rFonts w:hint="eastAsia"/>
        </w:rPr>
      </w:pPr>
      <w:r>
        <w:rPr>
          <w:rFonts w:hint="eastAsia"/>
        </w:rPr>
        <w:t>export ORACLE_SID=Free</w:t>
      </w:r>
    </w:p>
    <w:p w14:paraId="1EF0A4B2" w14:textId="77777777" w:rsidR="004032B3" w:rsidRDefault="004032B3" w:rsidP="004032B3">
      <w:pPr>
        <w:pStyle w:val="ab"/>
        <w:rPr>
          <w:rFonts w:hint="eastAsia"/>
        </w:rPr>
      </w:pPr>
      <w:r>
        <w:rPr>
          <w:rFonts w:hint="eastAsia"/>
        </w:rPr>
        <w:t>export PDB_NAME=FREEPDB1</w:t>
      </w:r>
    </w:p>
    <w:p w14:paraId="10EB151D" w14:textId="77777777" w:rsidR="004032B3" w:rsidRDefault="004032B3" w:rsidP="004032B3">
      <w:pPr>
        <w:pStyle w:val="ab"/>
        <w:rPr>
          <w:rFonts w:hint="eastAsia"/>
        </w:rPr>
      </w:pPr>
      <w:r>
        <w:rPr>
          <w:rFonts w:hint="eastAsia"/>
        </w:rPr>
        <w:t>export NLS_LANG=AMERICAN_AMERICA.AL32UTF8</w:t>
      </w:r>
    </w:p>
    <w:p w14:paraId="2595A1D9" w14:textId="77777777" w:rsidR="004032B3" w:rsidRDefault="004032B3" w:rsidP="004032B3">
      <w:pPr>
        <w:pStyle w:val="ab"/>
        <w:rPr>
          <w:rFonts w:hint="eastAsia"/>
        </w:rPr>
      </w:pPr>
      <w:r>
        <w:rPr>
          <w:rFonts w:hint="eastAsia"/>
        </w:rPr>
        <w:t>export NLS_DATE_FORMAT="YYYY-MM-DD HH24:MI:SS"</w:t>
      </w:r>
    </w:p>
    <w:p w14:paraId="786ED107" w14:textId="77777777" w:rsidR="004032B3" w:rsidRDefault="004032B3" w:rsidP="004032B3">
      <w:pPr>
        <w:pStyle w:val="ab"/>
        <w:rPr>
          <w:rFonts w:hint="eastAsia"/>
        </w:rPr>
      </w:pPr>
      <w:r>
        <w:rPr>
          <w:rFonts w:hint="eastAsia"/>
        </w:rPr>
        <w:t>export LD_LIBRARY_PATH=${ORACLE_HOME}/lib:/lib:/usr/lib</w:t>
      </w:r>
    </w:p>
    <w:p w14:paraId="4E55F985" w14:textId="77777777" w:rsidR="004032B3" w:rsidRDefault="004032B3" w:rsidP="004032B3">
      <w:pPr>
        <w:pStyle w:val="ab"/>
        <w:rPr>
          <w:rFonts w:hint="eastAsia"/>
        </w:rPr>
      </w:pPr>
      <w:r>
        <w:rPr>
          <w:rFonts w:hint="eastAsia"/>
        </w:rPr>
        <w:t>export PATH=${ORACLE_HOME}/bin:${ORACLE_HOME}/OPatch:$OGG_HOME:${PATH}</w:t>
      </w:r>
    </w:p>
    <w:p w14:paraId="53524672" w14:textId="77777777" w:rsidR="004032B3" w:rsidRDefault="004032B3" w:rsidP="004032B3">
      <w:pPr>
        <w:pStyle w:val="ab"/>
        <w:rPr>
          <w:rFonts w:hint="eastAsia"/>
        </w:rPr>
      </w:pPr>
      <w:r>
        <w:rPr>
          <w:rFonts w:hint="eastAsia"/>
        </w:rPr>
        <w:t>export HOST=`hostname | cut -f1 -d"."`</w:t>
      </w:r>
    </w:p>
    <w:p w14:paraId="1665692B" w14:textId="77777777" w:rsidR="004032B3" w:rsidRDefault="004032B3" w:rsidP="004032B3">
      <w:pPr>
        <w:pStyle w:val="ab"/>
        <w:rPr>
          <w:rFonts w:hint="eastAsia"/>
        </w:rPr>
      </w:pPr>
      <w:r>
        <w:rPr>
          <w:rFonts w:hint="eastAsia"/>
        </w:rPr>
        <w:t>export LD_LIBRARY_PATH=$ORACLE_HOME/lib:$ORACLE_HOME/lib32:$OGG_HOME:/lib/usr/lib:/usr/local/lib</w:t>
      </w:r>
    </w:p>
    <w:p w14:paraId="4B8063B9" w14:textId="77777777" w:rsidR="004032B3" w:rsidRDefault="004032B3" w:rsidP="004032B3">
      <w:pPr>
        <w:pStyle w:val="ab"/>
        <w:rPr>
          <w:rFonts w:hint="eastAsia"/>
        </w:rPr>
      </w:pPr>
      <w:r>
        <w:rPr>
          <w:rFonts w:hint="eastAsia"/>
        </w:rPr>
        <w:t># General exports and vars</w:t>
      </w:r>
    </w:p>
    <w:p w14:paraId="177E8687" w14:textId="77777777" w:rsidR="004032B3" w:rsidRDefault="004032B3" w:rsidP="004032B3">
      <w:pPr>
        <w:pStyle w:val="ab"/>
        <w:rPr>
          <w:rFonts w:hint="eastAsia"/>
        </w:rPr>
      </w:pPr>
      <w:r>
        <w:rPr>
          <w:rFonts w:hint="eastAsia"/>
        </w:rPr>
        <w:t>export PATH=$ORACLE_HOME/bin:$PATH</w:t>
      </w:r>
    </w:p>
    <w:p w14:paraId="6BFBA61B" w14:textId="77777777" w:rsidR="004032B3" w:rsidRDefault="004032B3" w:rsidP="004032B3">
      <w:pPr>
        <w:pStyle w:val="ab"/>
        <w:rPr>
          <w:rFonts w:hint="eastAsia"/>
        </w:rPr>
      </w:pPr>
      <w:r>
        <w:rPr>
          <w:rFonts w:hint="eastAsia"/>
        </w:rPr>
        <w:t>LSNR=$ORACLE_HOME/bin/lsnrctl</w:t>
      </w:r>
    </w:p>
    <w:p w14:paraId="54041785" w14:textId="30205B70" w:rsidR="004032B3" w:rsidRDefault="004032B3" w:rsidP="004032B3">
      <w:pPr>
        <w:pStyle w:val="ab"/>
        <w:rPr>
          <w:rFonts w:hint="eastAsia"/>
        </w:rPr>
      </w:pPr>
      <w:r>
        <w:rPr>
          <w:rFonts w:hint="eastAsia"/>
        </w:rPr>
        <w:t>SQLPLUS=$ORACLE_HOME/bin/sqlplus</w:t>
      </w:r>
    </w:p>
    <w:p w14:paraId="43C9B555" w14:textId="1D66267A" w:rsidR="00470185" w:rsidRDefault="00470185" w:rsidP="00470185">
      <w:pPr>
        <w:pStyle w:val="ab"/>
        <w:rPr>
          <w:rFonts w:hint="eastAsia"/>
        </w:rPr>
      </w:pPr>
      <w:r>
        <w:rPr>
          <w:rFonts w:hint="eastAsia"/>
        </w:rPr>
        <w:t>EOF</w:t>
      </w:r>
    </w:p>
    <w:p w14:paraId="6ED79E17" w14:textId="77777777" w:rsidR="00470185" w:rsidRDefault="00470185" w:rsidP="00470185">
      <w:pPr>
        <w:pStyle w:val="ab"/>
        <w:rPr>
          <w:rFonts w:hint="eastAsia"/>
        </w:rPr>
      </w:pPr>
    </w:p>
    <w:p w14:paraId="23EAAABE" w14:textId="21B11AA8" w:rsidR="004032B3" w:rsidRDefault="00470185" w:rsidP="00470185">
      <w:pPr>
        <w:pStyle w:val="ab"/>
        <w:rPr>
          <w:rFonts w:hint="eastAsia"/>
        </w:rPr>
      </w:pPr>
      <w:r w:rsidRPr="00470185">
        <w:rPr>
          <w:rFonts w:hint="eastAsia"/>
        </w:rPr>
        <w:t>[root@localhost ~]#</w:t>
      </w:r>
      <w:r>
        <w:rPr>
          <w:rFonts w:hint="eastAsia"/>
        </w:rPr>
        <w:t xml:space="preserve"> </w:t>
      </w:r>
      <w:r w:rsidR="004032B3" w:rsidRPr="004032B3">
        <w:rPr>
          <w:rFonts w:hint="eastAsia"/>
        </w:rPr>
        <w:t>source /etc/profile</w:t>
      </w:r>
    </w:p>
    <w:p w14:paraId="1451C7AA" w14:textId="6B3FE17C" w:rsidR="000603DA" w:rsidRDefault="00470185" w:rsidP="00470185">
      <w:pPr>
        <w:pStyle w:val="ab"/>
        <w:rPr>
          <w:rFonts w:hint="eastAsia"/>
        </w:rPr>
      </w:pPr>
      <w:r w:rsidRPr="00470185">
        <w:rPr>
          <w:rFonts w:hint="eastAsia"/>
        </w:rPr>
        <w:t xml:space="preserve">[root@localhost ~]# </w:t>
      </w:r>
      <w:r w:rsidR="000603DA">
        <w:rPr>
          <w:rFonts w:hint="eastAsia"/>
        </w:rPr>
        <w:t xml:space="preserve">su </w:t>
      </w:r>
      <w:r w:rsidR="00245334">
        <w:rPr>
          <w:rFonts w:hint="eastAsia"/>
        </w:rPr>
        <w:t xml:space="preserve">- </w:t>
      </w:r>
      <w:r w:rsidR="000603DA">
        <w:rPr>
          <w:rFonts w:hint="eastAsia"/>
        </w:rPr>
        <w:t>oracle</w:t>
      </w:r>
    </w:p>
    <w:p w14:paraId="2850F9B5" w14:textId="4C5B8256" w:rsidR="00245334" w:rsidRPr="00470185" w:rsidRDefault="00245334" w:rsidP="00245334">
      <w:pPr>
        <w:pStyle w:val="ab"/>
        <w:rPr>
          <w:rFonts w:hint="eastAsia"/>
          <w:color w:val="0070C0"/>
        </w:rPr>
      </w:pPr>
      <w:r>
        <w:rPr>
          <w:rFonts w:hint="eastAsia"/>
        </w:rPr>
        <w:t xml:space="preserve">[oracle@localhost]$ </w:t>
      </w:r>
      <w:r w:rsidRPr="00470185">
        <w:rPr>
          <w:rFonts w:hint="eastAsia"/>
        </w:rPr>
        <w:t>sqlplus / as sysdba</w:t>
      </w:r>
      <w:r w:rsidR="00470185" w:rsidRPr="00470185">
        <w:rPr>
          <w:rFonts w:hint="eastAsia"/>
        </w:rPr>
        <w:t xml:space="preserve"> </w:t>
      </w:r>
      <w:r w:rsidR="00470185" w:rsidRPr="00470185">
        <w:rPr>
          <w:rFonts w:hint="eastAsia"/>
          <w:color w:val="0070C0"/>
        </w:rPr>
        <w:t>#以DBA身份登录oracle</w:t>
      </w:r>
    </w:p>
    <w:p w14:paraId="45885066" w14:textId="77777777" w:rsidR="00245334" w:rsidRDefault="00245334" w:rsidP="00245334">
      <w:pPr>
        <w:pStyle w:val="ab"/>
        <w:rPr>
          <w:rFonts w:hint="eastAsia"/>
        </w:rPr>
      </w:pPr>
    </w:p>
    <w:p w14:paraId="19812303" w14:textId="77777777" w:rsidR="00245334" w:rsidRPr="00470185" w:rsidRDefault="00245334" w:rsidP="00245334">
      <w:pPr>
        <w:pStyle w:val="ab"/>
        <w:rPr>
          <w:rFonts w:hint="eastAsia"/>
          <w:color w:val="808080" w:themeColor="background1" w:themeShade="80"/>
        </w:rPr>
      </w:pPr>
      <w:r w:rsidRPr="00470185">
        <w:rPr>
          <w:rFonts w:hint="eastAsia"/>
          <w:color w:val="808080" w:themeColor="background1" w:themeShade="80"/>
        </w:rPr>
        <w:t>SQL*Plus: Release 23.0.0.0.0 - Production on Wed Apr 23 20:47:40 2025</w:t>
      </w:r>
    </w:p>
    <w:p w14:paraId="0A28E849" w14:textId="77777777" w:rsidR="00245334" w:rsidRPr="00470185" w:rsidRDefault="00245334" w:rsidP="00245334">
      <w:pPr>
        <w:pStyle w:val="ab"/>
        <w:rPr>
          <w:rFonts w:hint="eastAsia"/>
          <w:color w:val="808080" w:themeColor="background1" w:themeShade="80"/>
        </w:rPr>
      </w:pPr>
      <w:r w:rsidRPr="00470185">
        <w:rPr>
          <w:rFonts w:hint="eastAsia"/>
          <w:color w:val="808080" w:themeColor="background1" w:themeShade="80"/>
        </w:rPr>
        <w:t>Version 23.7.0.25.01</w:t>
      </w:r>
    </w:p>
    <w:p w14:paraId="5E63E2DA" w14:textId="77777777" w:rsidR="00245334" w:rsidRPr="00470185" w:rsidRDefault="00245334" w:rsidP="00245334">
      <w:pPr>
        <w:pStyle w:val="ab"/>
        <w:rPr>
          <w:rFonts w:hint="eastAsia"/>
          <w:color w:val="808080" w:themeColor="background1" w:themeShade="80"/>
        </w:rPr>
      </w:pPr>
    </w:p>
    <w:p w14:paraId="3902B716" w14:textId="77777777" w:rsidR="00245334" w:rsidRPr="00470185" w:rsidRDefault="00245334" w:rsidP="00245334">
      <w:pPr>
        <w:pStyle w:val="ab"/>
        <w:rPr>
          <w:rFonts w:hint="eastAsia"/>
          <w:color w:val="808080" w:themeColor="background1" w:themeShade="80"/>
        </w:rPr>
      </w:pPr>
      <w:r w:rsidRPr="00470185">
        <w:rPr>
          <w:rFonts w:hint="eastAsia"/>
          <w:color w:val="808080" w:themeColor="background1" w:themeShade="80"/>
        </w:rPr>
        <w:t>Copyright (c) 1982, 2025, Oracle.  All rights reserved.</w:t>
      </w:r>
    </w:p>
    <w:p w14:paraId="3836A46E" w14:textId="77777777" w:rsidR="00245334" w:rsidRPr="00470185" w:rsidRDefault="00245334" w:rsidP="00245334">
      <w:pPr>
        <w:pStyle w:val="ab"/>
        <w:rPr>
          <w:rFonts w:hint="eastAsia"/>
          <w:color w:val="808080" w:themeColor="background1" w:themeShade="80"/>
        </w:rPr>
      </w:pPr>
    </w:p>
    <w:p w14:paraId="234ED6D8" w14:textId="77777777" w:rsidR="00245334" w:rsidRPr="00470185" w:rsidRDefault="00245334" w:rsidP="00245334">
      <w:pPr>
        <w:pStyle w:val="ab"/>
        <w:rPr>
          <w:rFonts w:hint="eastAsia"/>
          <w:color w:val="808080" w:themeColor="background1" w:themeShade="80"/>
        </w:rPr>
      </w:pPr>
    </w:p>
    <w:p w14:paraId="2294EFDE" w14:textId="77777777" w:rsidR="00245334" w:rsidRPr="00470185" w:rsidRDefault="00245334" w:rsidP="00245334">
      <w:pPr>
        <w:pStyle w:val="ab"/>
        <w:rPr>
          <w:rFonts w:hint="eastAsia"/>
          <w:color w:val="808080" w:themeColor="background1" w:themeShade="80"/>
        </w:rPr>
      </w:pPr>
      <w:r w:rsidRPr="00470185">
        <w:rPr>
          <w:rFonts w:hint="eastAsia"/>
          <w:color w:val="808080" w:themeColor="background1" w:themeShade="80"/>
        </w:rPr>
        <w:t xml:space="preserve">???: </w:t>
      </w:r>
    </w:p>
    <w:p w14:paraId="46C2D17E" w14:textId="77777777" w:rsidR="00245334" w:rsidRPr="00470185" w:rsidRDefault="00245334" w:rsidP="00245334">
      <w:pPr>
        <w:pStyle w:val="ab"/>
        <w:rPr>
          <w:rFonts w:hint="eastAsia"/>
          <w:color w:val="808080" w:themeColor="background1" w:themeShade="80"/>
        </w:rPr>
      </w:pPr>
      <w:r w:rsidRPr="00470185">
        <w:rPr>
          <w:rFonts w:hint="eastAsia"/>
          <w:color w:val="808080" w:themeColor="background1" w:themeShade="80"/>
        </w:rPr>
        <w:t>Oracle Database 23ai Free Release 23.0.0.0.0 - Develop, Learn, and Run for Free</w:t>
      </w:r>
    </w:p>
    <w:p w14:paraId="3AEBB14E" w14:textId="77777777" w:rsidR="00245334" w:rsidRPr="00470185" w:rsidRDefault="00245334" w:rsidP="00245334">
      <w:pPr>
        <w:pStyle w:val="ab"/>
        <w:rPr>
          <w:rFonts w:hint="eastAsia"/>
          <w:color w:val="808080" w:themeColor="background1" w:themeShade="80"/>
        </w:rPr>
      </w:pPr>
      <w:r w:rsidRPr="00470185">
        <w:rPr>
          <w:rFonts w:hint="eastAsia"/>
          <w:color w:val="808080" w:themeColor="background1" w:themeShade="80"/>
        </w:rPr>
        <w:t>Version 23.7.0.25.01</w:t>
      </w:r>
    </w:p>
    <w:p w14:paraId="7EFDD1B4" w14:textId="77777777" w:rsidR="00245334" w:rsidRPr="00470185" w:rsidRDefault="00245334" w:rsidP="00245334">
      <w:pPr>
        <w:pStyle w:val="ab"/>
        <w:rPr>
          <w:rFonts w:hint="eastAsia"/>
          <w:color w:val="808080" w:themeColor="background1" w:themeShade="80"/>
        </w:rPr>
      </w:pPr>
    </w:p>
    <w:p w14:paraId="6A62D475" w14:textId="77777777" w:rsidR="00245334" w:rsidRPr="00470185" w:rsidRDefault="00245334" w:rsidP="00245334">
      <w:pPr>
        <w:pStyle w:val="ab"/>
        <w:rPr>
          <w:rFonts w:hint="eastAsia"/>
          <w:color w:val="808080" w:themeColor="background1" w:themeShade="80"/>
        </w:rPr>
      </w:pPr>
      <w:r w:rsidRPr="00470185">
        <w:rPr>
          <w:rFonts w:hint="eastAsia"/>
          <w:color w:val="808080" w:themeColor="background1" w:themeShade="80"/>
        </w:rPr>
        <w:t>SQL&gt;</w:t>
      </w:r>
      <w:r w:rsidRPr="00470185">
        <w:rPr>
          <w:rFonts w:hint="eastAsia"/>
          <w:b/>
          <w:bCs/>
          <w:color w:val="808080" w:themeColor="background1" w:themeShade="80"/>
        </w:rPr>
        <w:t xml:space="preserve"> show user;</w:t>
      </w:r>
    </w:p>
    <w:p w14:paraId="6C7D8643" w14:textId="77777777" w:rsidR="00245334" w:rsidRPr="00470185" w:rsidRDefault="00245334" w:rsidP="00245334">
      <w:pPr>
        <w:pStyle w:val="ab"/>
        <w:rPr>
          <w:rFonts w:hint="eastAsia"/>
          <w:color w:val="808080" w:themeColor="background1" w:themeShade="80"/>
        </w:rPr>
      </w:pPr>
      <w:r w:rsidRPr="00470185">
        <w:rPr>
          <w:rFonts w:hint="eastAsia"/>
          <w:color w:val="808080" w:themeColor="background1" w:themeShade="80"/>
        </w:rPr>
        <w:t>USER ? "SYS"</w:t>
      </w:r>
    </w:p>
    <w:p w14:paraId="4856E2B3" w14:textId="2694988D" w:rsidR="00245334" w:rsidRPr="00470185" w:rsidRDefault="00245334" w:rsidP="00245334">
      <w:pPr>
        <w:pStyle w:val="ab"/>
        <w:rPr>
          <w:rFonts w:hint="eastAsia"/>
          <w:color w:val="808080" w:themeColor="background1" w:themeShade="80"/>
        </w:rPr>
      </w:pPr>
      <w:r w:rsidRPr="00470185">
        <w:rPr>
          <w:rFonts w:hint="eastAsia"/>
          <w:color w:val="808080" w:themeColor="background1" w:themeShade="80"/>
        </w:rPr>
        <w:t>SQL&gt;</w:t>
      </w:r>
    </w:p>
    <w:p w14:paraId="6A9B8B0B" w14:textId="435CEB84" w:rsidR="00245334" w:rsidRDefault="00C92742" w:rsidP="00245334">
      <w:pPr>
        <w:rPr>
          <w:rFonts w:hint="eastAsia"/>
        </w:rPr>
      </w:pPr>
      <w:r>
        <w:rPr>
          <w:rFonts w:hint="eastAsia"/>
        </w:rPr>
        <w:t>远程连接oracle</w:t>
      </w:r>
    </w:p>
    <w:p w14:paraId="780CF70F" w14:textId="77777777" w:rsidR="00C92742" w:rsidRDefault="00C92742" w:rsidP="00805093">
      <w:pPr>
        <w:pStyle w:val="ab"/>
        <w:rPr>
          <w:rFonts w:hint="eastAsia"/>
        </w:rPr>
      </w:pPr>
      <w:r>
        <w:rPr>
          <w:rFonts w:hint="eastAsia"/>
        </w:rPr>
        <w:t>[root@localhost ~]# systemctl stop firewalld</w:t>
      </w:r>
    </w:p>
    <w:p w14:paraId="1ED84F02" w14:textId="246F0585" w:rsidR="00C92742" w:rsidRDefault="00C92742" w:rsidP="00805093">
      <w:pPr>
        <w:pStyle w:val="ab"/>
        <w:rPr>
          <w:rFonts w:hint="eastAsia"/>
        </w:rPr>
      </w:pPr>
      <w:r>
        <w:rPr>
          <w:rFonts w:hint="eastAsia"/>
        </w:rPr>
        <w:t>[root@localhost ~]# systemctl disable firewalld</w:t>
      </w:r>
    </w:p>
    <w:p w14:paraId="7C12517D" w14:textId="0F6DADBB" w:rsidR="00C92742" w:rsidRDefault="00C92742" w:rsidP="00805093">
      <w:pPr>
        <w:pStyle w:val="ab"/>
        <w:rPr>
          <w:rFonts w:hint="eastAsia"/>
        </w:rPr>
      </w:pPr>
      <w:r>
        <w:rPr>
          <w:rFonts w:hint="eastAsia"/>
        </w:rPr>
        <w:t>#远程连接，需要先关闭防火墙</w:t>
      </w:r>
    </w:p>
    <w:p w14:paraId="0BD888D3" w14:textId="4572B811" w:rsidR="00245334" w:rsidRDefault="00C92742" w:rsidP="00805093">
      <w:pPr>
        <w:pStyle w:val="ab"/>
        <w:rPr>
          <w:rFonts w:hint="eastAsia"/>
        </w:rPr>
      </w:pPr>
      <w:r w:rsidRPr="00C92742">
        <w:rPr>
          <w:rFonts w:hint="eastAsia"/>
        </w:rPr>
        <w:t>[root@localhost ~]# sqlplus system/Oracle23ai@192.168.10.100:1521</w:t>
      </w:r>
    </w:p>
    <w:p w14:paraId="72CBCD8A" w14:textId="7DAE9182" w:rsidR="00C92742" w:rsidRDefault="00C92742" w:rsidP="00805093">
      <w:pPr>
        <w:pStyle w:val="ab"/>
        <w:rPr>
          <w:rFonts w:hint="eastAsia"/>
          <w:noProof/>
        </w:rPr>
      </w:pPr>
      <w:r>
        <w:rPr>
          <w:rFonts w:hint="eastAsia"/>
          <w:noProof/>
        </w:rPr>
        <w:t>#</w:t>
      </w:r>
      <w:r w:rsidRPr="00C92742">
        <w:rPr>
          <w:rFonts w:hint="eastAsia"/>
          <w:noProof/>
        </w:rPr>
        <w:t>连接到默认 PDB:FREEPDB1</w:t>
      </w:r>
    </w:p>
    <w:p w14:paraId="5E9A8B0B" w14:textId="3B790978" w:rsidR="00C92742" w:rsidRDefault="00C92742" w:rsidP="00805093">
      <w:pPr>
        <w:pStyle w:val="ab"/>
        <w:rPr>
          <w:rFonts w:hint="eastAsia"/>
          <w:noProof/>
        </w:rPr>
      </w:pPr>
      <w:r w:rsidRPr="00C92742">
        <w:rPr>
          <w:rFonts w:hint="eastAsia"/>
          <w:noProof/>
        </w:rPr>
        <w:t xml:space="preserve">[root@localhost ~]# sqlplus </w:t>
      </w:r>
      <w:hyperlink r:id="rId35" w:history="1">
        <w:r w:rsidR="00DD21D5" w:rsidRPr="00FA440B">
          <w:rPr>
            <w:rStyle w:val="ad"/>
            <w:rFonts w:hint="eastAsia"/>
            <w:noProof/>
          </w:rPr>
          <w:t>system/Oracle23ai@192.168.10.100:1521/FREEPDB1</w:t>
        </w:r>
      </w:hyperlink>
    </w:p>
    <w:p w14:paraId="58C4C8F7" w14:textId="77777777" w:rsidR="00BD0F72" w:rsidRDefault="00BD0F72" w:rsidP="00BD0F72">
      <w:pPr>
        <w:pStyle w:val="ab"/>
        <w:rPr>
          <w:rFonts w:hint="eastAsia"/>
          <w:noProof/>
        </w:rPr>
      </w:pPr>
    </w:p>
    <w:p w14:paraId="53BC30CD" w14:textId="33F4FE19" w:rsidR="00DD21D5" w:rsidRDefault="00EC4E66" w:rsidP="00BD0F72">
      <w:pPr>
        <w:pStyle w:val="ab"/>
        <w:rPr>
          <w:rFonts w:hint="eastAsia"/>
          <w:noProof/>
        </w:rPr>
      </w:pPr>
      <w:r>
        <w:rPr>
          <w:rFonts w:hint="eastAsia"/>
          <w:noProof/>
        </w:rPr>
        <w:t>使用navicat连接oracle</w:t>
      </w:r>
    </w:p>
    <w:p w14:paraId="72BE86B8" w14:textId="0B85F8C0" w:rsidR="00DD21D5" w:rsidRDefault="00EC4E66" w:rsidP="00BD0F72">
      <w:pPr>
        <w:pStyle w:val="ab"/>
        <w:rPr>
          <w:rFonts w:hint="eastAsia"/>
          <w:noProof/>
        </w:rPr>
      </w:pPr>
      <w:r>
        <w:rPr>
          <w:noProof/>
        </w:rPr>
        <w:lastRenderedPageBreak/>
        <w:drawing>
          <wp:inline distT="0" distB="0" distL="0" distR="0" wp14:anchorId="2DA4A71B" wp14:editId="1E98F999">
            <wp:extent cx="5274310" cy="2982595"/>
            <wp:effectExtent l="0" t="0" r="2540" b="8255"/>
            <wp:docPr id="5901695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69532" name=""/>
                    <pic:cNvPicPr/>
                  </pic:nvPicPr>
                  <pic:blipFill>
                    <a:blip r:embed="rId36"/>
                    <a:stretch>
                      <a:fillRect/>
                    </a:stretch>
                  </pic:blipFill>
                  <pic:spPr>
                    <a:xfrm>
                      <a:off x="0" y="0"/>
                      <a:ext cx="5274310" cy="2982595"/>
                    </a:xfrm>
                    <a:prstGeom prst="rect">
                      <a:avLst/>
                    </a:prstGeom>
                  </pic:spPr>
                </pic:pic>
              </a:graphicData>
            </a:graphic>
          </wp:inline>
        </w:drawing>
      </w:r>
    </w:p>
    <w:p w14:paraId="5E989800" w14:textId="29F97457" w:rsidR="00E457E1" w:rsidRDefault="00E457E1" w:rsidP="007445E7">
      <w:pPr>
        <w:pStyle w:val="2"/>
        <w:rPr>
          <w:rFonts w:hint="eastAsia"/>
        </w:rPr>
      </w:pPr>
      <w:r>
        <w:rPr>
          <w:rFonts w:hint="eastAsia"/>
        </w:rPr>
        <w:t>Docker方式安装</w:t>
      </w:r>
    </w:p>
    <w:p w14:paraId="1D535333" w14:textId="77777777" w:rsidR="001F718A" w:rsidRDefault="001F718A" w:rsidP="00245334">
      <w:pPr>
        <w:rPr>
          <w:rFonts w:hint="eastAsia"/>
        </w:rPr>
      </w:pPr>
    </w:p>
    <w:p w14:paraId="29410B2D" w14:textId="77777777" w:rsidR="001F718A" w:rsidRDefault="001F718A" w:rsidP="001F718A">
      <w:pPr>
        <w:pStyle w:val="ab"/>
        <w:rPr>
          <w:rFonts w:hint="eastAsia"/>
        </w:rPr>
      </w:pPr>
      <w:r>
        <w:rPr>
          <w:rFonts w:hint="eastAsia"/>
        </w:rPr>
        <w:t xml:space="preserve">docker pull container-registry.oracle.com/database/free:latest </w:t>
      </w:r>
    </w:p>
    <w:p w14:paraId="3F06E852" w14:textId="5B729E8C" w:rsidR="007A0B10" w:rsidRDefault="007A0B10" w:rsidP="007A0B10">
      <w:pPr>
        <w:pStyle w:val="ab"/>
        <w:rPr>
          <w:rFonts w:hint="eastAsia"/>
        </w:rPr>
      </w:pPr>
      <w:r>
        <w:rPr>
          <w:rFonts w:hint="eastAsia"/>
        </w:rPr>
        <w:t>docker run -d --name myoracle -e ORACLE_PWD=Oracle23ai -p 1521:1521 container-registry.oracle.com/database/free:latest</w:t>
      </w:r>
    </w:p>
    <w:p w14:paraId="4DA35D3C" w14:textId="57394D48" w:rsidR="007A0B10" w:rsidRDefault="007A0B10" w:rsidP="007A0B10">
      <w:pPr>
        <w:pStyle w:val="ab"/>
        <w:rPr>
          <w:rFonts w:hint="eastAsia"/>
        </w:rPr>
      </w:pPr>
      <w:r>
        <w:rPr>
          <w:rFonts w:hint="eastAsia"/>
        </w:rPr>
        <w:t>sqlplus system/Oracle23ai@192.168.10.100:1521</w:t>
      </w:r>
    </w:p>
    <w:p w14:paraId="6F1D1A45" w14:textId="30447759" w:rsidR="001F718A" w:rsidRDefault="001F718A" w:rsidP="001F718A">
      <w:pPr>
        <w:pStyle w:val="ab"/>
        <w:rPr>
          <w:rFonts w:hint="eastAsia"/>
        </w:rPr>
      </w:pPr>
      <w:r>
        <w:rPr>
          <w:rFonts w:hint="eastAsia"/>
        </w:rPr>
        <w:t>docker exec -it Oracle23ai sqlplus / as sysdba</w:t>
      </w:r>
    </w:p>
    <w:p w14:paraId="105449E2" w14:textId="4C6325B0" w:rsidR="00BA1558" w:rsidRDefault="00BA1558" w:rsidP="00BA1558">
      <w:pPr>
        <w:pStyle w:val="ab"/>
        <w:rPr>
          <w:rFonts w:hint="eastAsia"/>
        </w:rPr>
      </w:pPr>
      <w:r w:rsidRPr="00BA1558">
        <w:rPr>
          <w:rFonts w:hint="eastAsia"/>
        </w:rPr>
        <w:t>select instance</w:t>
      </w:r>
      <w:r>
        <w:rPr>
          <w:rFonts w:hint="eastAsia"/>
        </w:rPr>
        <w:t>_</w:t>
      </w:r>
      <w:r w:rsidRPr="00BA1558">
        <w:rPr>
          <w:rFonts w:hint="eastAsia"/>
        </w:rPr>
        <w:t>name from v$instance</w:t>
      </w:r>
      <w:r>
        <w:rPr>
          <w:rFonts w:hint="eastAsia"/>
        </w:rPr>
        <w:t>;     #</w:t>
      </w:r>
      <w:r w:rsidRPr="00BA1558">
        <w:t>查询当前连接的数据库实例名称</w:t>
      </w:r>
    </w:p>
    <w:p w14:paraId="295C16BD" w14:textId="0CA31FDF" w:rsidR="001F718A" w:rsidRDefault="001F718A" w:rsidP="001F718A">
      <w:pPr>
        <w:pStyle w:val="ab"/>
        <w:rPr>
          <w:rFonts w:hint="eastAsia"/>
        </w:rPr>
      </w:pPr>
    </w:p>
    <w:p w14:paraId="23557C1F" w14:textId="77777777" w:rsidR="007A0B10" w:rsidRDefault="007A0B10" w:rsidP="001F718A">
      <w:pPr>
        <w:pStyle w:val="ab"/>
        <w:rPr>
          <w:rFonts w:hint="eastAsia"/>
        </w:rPr>
      </w:pPr>
    </w:p>
    <w:p w14:paraId="6366EA5D" w14:textId="77777777" w:rsidR="007A0B10" w:rsidRPr="00BA1558" w:rsidRDefault="007A0B10" w:rsidP="001F718A">
      <w:pPr>
        <w:pStyle w:val="ab"/>
        <w:rPr>
          <w:rFonts w:hint="eastAsia"/>
        </w:rPr>
      </w:pPr>
    </w:p>
    <w:p w14:paraId="267C1659" w14:textId="77777777" w:rsidR="001F718A" w:rsidRPr="001F718A" w:rsidRDefault="001F718A" w:rsidP="001F718A">
      <w:pPr>
        <w:pStyle w:val="ab"/>
        <w:rPr>
          <w:rFonts w:hint="eastAsia"/>
          <w:color w:val="808080" w:themeColor="background1" w:themeShade="80"/>
        </w:rPr>
      </w:pPr>
      <w:r w:rsidRPr="001F718A">
        <w:rPr>
          <w:b/>
          <w:bCs/>
          <w:color w:val="808080" w:themeColor="background1" w:themeShade="80"/>
        </w:rPr>
        <w:t>容器初始化需要时间</w:t>
      </w:r>
      <w:r w:rsidRPr="001F718A">
        <w:rPr>
          <w:color w:val="808080" w:themeColor="background1" w:themeShade="80"/>
        </w:rPr>
        <w:t>（约5-10分钟），可通过以下命令检查状态：</w:t>
      </w:r>
    </w:p>
    <w:p w14:paraId="092174C4" w14:textId="77777777" w:rsidR="001F718A" w:rsidRPr="001F718A" w:rsidRDefault="001F718A" w:rsidP="001F718A">
      <w:pPr>
        <w:pStyle w:val="ab"/>
        <w:rPr>
          <w:rFonts w:hint="eastAsia"/>
          <w:color w:val="808080" w:themeColor="background1" w:themeShade="80"/>
        </w:rPr>
      </w:pPr>
      <w:r w:rsidRPr="001F718A">
        <w:rPr>
          <w:color w:val="808080" w:themeColor="background1" w:themeShade="80"/>
        </w:rPr>
        <w:t>docker logs -f Oracle23ai</w:t>
      </w:r>
    </w:p>
    <w:p w14:paraId="63893C8F" w14:textId="77777777" w:rsidR="001F718A" w:rsidRPr="001F718A" w:rsidRDefault="001F718A" w:rsidP="001F718A">
      <w:pPr>
        <w:pStyle w:val="ab"/>
        <w:rPr>
          <w:rFonts w:hint="eastAsia"/>
          <w:color w:val="808080" w:themeColor="background1" w:themeShade="80"/>
        </w:rPr>
      </w:pPr>
      <w:r w:rsidRPr="001F718A">
        <w:rPr>
          <w:color w:val="808080" w:themeColor="background1" w:themeShade="80"/>
        </w:rPr>
        <w:t>当看到以下日志表示就绪：</w:t>
      </w:r>
    </w:p>
    <w:p w14:paraId="76E544D9" w14:textId="77777777" w:rsidR="001F718A" w:rsidRPr="001F718A" w:rsidRDefault="001F718A" w:rsidP="001F718A">
      <w:pPr>
        <w:pStyle w:val="ab"/>
        <w:rPr>
          <w:rFonts w:hint="eastAsia"/>
          <w:color w:val="808080" w:themeColor="background1" w:themeShade="80"/>
        </w:rPr>
      </w:pPr>
      <w:r w:rsidRPr="001F718A">
        <w:rPr>
          <w:color w:val="808080" w:themeColor="background1" w:themeShade="80"/>
        </w:rPr>
        <w:t>DATABASE IS READY TO USE!</w:t>
      </w:r>
    </w:p>
    <w:p w14:paraId="58F83A73" w14:textId="77777777" w:rsidR="001F718A" w:rsidRPr="001F718A" w:rsidRDefault="001F718A" w:rsidP="001F718A">
      <w:pPr>
        <w:pStyle w:val="ab"/>
        <w:rPr>
          <w:rFonts w:hint="eastAsia"/>
          <w:color w:val="808080" w:themeColor="background1" w:themeShade="80"/>
        </w:rPr>
      </w:pPr>
      <w:r w:rsidRPr="001F718A">
        <w:rPr>
          <w:b/>
          <w:bCs/>
          <w:color w:val="808080" w:themeColor="background1" w:themeShade="80"/>
        </w:rPr>
        <w:t>持久化存储建议</w:t>
      </w:r>
      <w:r w:rsidRPr="001F718A">
        <w:rPr>
          <w:color w:val="808080" w:themeColor="background1" w:themeShade="80"/>
        </w:rPr>
        <w:t>：</w:t>
      </w:r>
    </w:p>
    <w:p w14:paraId="5E3FF90A" w14:textId="77777777" w:rsidR="001F718A" w:rsidRPr="001F718A" w:rsidRDefault="001F718A" w:rsidP="001F718A">
      <w:pPr>
        <w:pStyle w:val="ab"/>
        <w:rPr>
          <w:rFonts w:hint="eastAsia"/>
          <w:color w:val="808080" w:themeColor="background1" w:themeShade="80"/>
        </w:rPr>
      </w:pPr>
      <w:r w:rsidRPr="001F718A">
        <w:rPr>
          <w:color w:val="808080" w:themeColor="background1" w:themeShade="80"/>
        </w:rPr>
        <w:t>docker run -d \</w:t>
      </w:r>
    </w:p>
    <w:p w14:paraId="5741E46D" w14:textId="77777777" w:rsidR="001F718A" w:rsidRPr="001F718A" w:rsidRDefault="001F718A" w:rsidP="001F718A">
      <w:pPr>
        <w:pStyle w:val="ab"/>
        <w:rPr>
          <w:rFonts w:hint="eastAsia"/>
          <w:color w:val="808080" w:themeColor="background1" w:themeShade="80"/>
        </w:rPr>
      </w:pPr>
      <w:r w:rsidRPr="001F718A">
        <w:rPr>
          <w:color w:val="808080" w:themeColor="background1" w:themeShade="80"/>
        </w:rPr>
        <w:t xml:space="preserve">  --name Oracle23ai \</w:t>
      </w:r>
    </w:p>
    <w:p w14:paraId="15E503BD" w14:textId="77777777" w:rsidR="001F718A" w:rsidRPr="001F718A" w:rsidRDefault="001F718A" w:rsidP="001F718A">
      <w:pPr>
        <w:pStyle w:val="ab"/>
        <w:rPr>
          <w:rFonts w:hint="eastAsia"/>
          <w:color w:val="808080" w:themeColor="background1" w:themeShade="80"/>
        </w:rPr>
      </w:pPr>
      <w:r w:rsidRPr="001F718A">
        <w:rPr>
          <w:color w:val="808080" w:themeColor="background1" w:themeShade="80"/>
        </w:rPr>
        <w:t xml:space="preserve">  -p 1521:1521 \</w:t>
      </w:r>
    </w:p>
    <w:p w14:paraId="0DCD30D8" w14:textId="77777777" w:rsidR="001F718A" w:rsidRPr="001F718A" w:rsidRDefault="001F718A" w:rsidP="001F718A">
      <w:pPr>
        <w:pStyle w:val="ab"/>
        <w:rPr>
          <w:rFonts w:hint="eastAsia"/>
          <w:color w:val="808080" w:themeColor="background1" w:themeShade="80"/>
        </w:rPr>
      </w:pPr>
      <w:r w:rsidRPr="001F718A">
        <w:rPr>
          <w:color w:val="808080" w:themeColor="background1" w:themeShade="80"/>
        </w:rPr>
        <w:t xml:space="preserve">  -v /path/on/host:/opt/oracle/oradata \</w:t>
      </w:r>
    </w:p>
    <w:p w14:paraId="08C854EA" w14:textId="75AEF222" w:rsidR="001F718A" w:rsidRPr="00BA1558" w:rsidRDefault="001F718A" w:rsidP="001F718A">
      <w:pPr>
        <w:pStyle w:val="ab"/>
        <w:rPr>
          <w:rFonts w:hint="eastAsia"/>
          <w:color w:val="808080" w:themeColor="background1" w:themeShade="80"/>
        </w:rPr>
      </w:pPr>
      <w:r w:rsidRPr="001F718A">
        <w:rPr>
          <w:color w:val="808080" w:themeColor="background1" w:themeShade="80"/>
        </w:rPr>
        <w:t xml:space="preserve">  container-registry.oracle.com/database/free:latest</w:t>
      </w:r>
    </w:p>
    <w:p w14:paraId="249D06F9" w14:textId="28B2B77D" w:rsidR="007445E7" w:rsidRDefault="007445E7" w:rsidP="007445E7">
      <w:pPr>
        <w:pStyle w:val="2"/>
        <w:rPr>
          <w:rFonts w:hint="eastAsia"/>
          <w:noProof/>
        </w:rPr>
      </w:pPr>
      <w:r w:rsidRPr="007445E7">
        <w:rPr>
          <w:rFonts w:hint="eastAsia"/>
          <w:noProof/>
        </w:rPr>
        <w:t>VirtualBox</w:t>
      </w:r>
      <w:r>
        <w:rPr>
          <w:rFonts w:hint="eastAsia"/>
          <w:noProof/>
        </w:rPr>
        <w:t xml:space="preserve"> oracle安装</w:t>
      </w:r>
    </w:p>
    <w:p w14:paraId="57C98142" w14:textId="71FD7C78" w:rsidR="00E457E1" w:rsidRDefault="00E457E1" w:rsidP="00E457E1">
      <w:pPr>
        <w:pStyle w:val="2"/>
        <w:rPr>
          <w:rFonts w:hint="eastAsia"/>
          <w:noProof/>
        </w:rPr>
      </w:pPr>
      <w:r>
        <w:rPr>
          <w:rFonts w:hint="eastAsia"/>
          <w:noProof/>
        </w:rPr>
        <w:t>管理oracle</w:t>
      </w:r>
    </w:p>
    <w:p w14:paraId="6870A381" w14:textId="77777777" w:rsidR="00E457E1" w:rsidRDefault="00E457E1" w:rsidP="00E457E1">
      <w:pPr>
        <w:pStyle w:val="3"/>
        <w:rPr>
          <w:rFonts w:hint="eastAsia"/>
        </w:rPr>
      </w:pPr>
      <w:r>
        <w:rPr>
          <w:rFonts w:hint="eastAsia"/>
        </w:rPr>
        <w:t>设置开机自启动</w:t>
      </w:r>
    </w:p>
    <w:p w14:paraId="443D8699" w14:textId="77777777" w:rsidR="00E457E1" w:rsidRDefault="00E457E1" w:rsidP="00E457E1">
      <w:pPr>
        <w:rPr>
          <w:rFonts w:hint="eastAsia"/>
        </w:rPr>
      </w:pPr>
      <w:r w:rsidRPr="009F15DD">
        <w:rPr>
          <w:rFonts w:hint="eastAsia"/>
        </w:rPr>
        <w:t>systemctl daemon-reload</w:t>
      </w:r>
    </w:p>
    <w:p w14:paraId="0761634B" w14:textId="77777777" w:rsidR="00E457E1" w:rsidRDefault="00E457E1" w:rsidP="00E457E1">
      <w:pPr>
        <w:rPr>
          <w:rFonts w:hint="eastAsia"/>
        </w:rPr>
      </w:pPr>
      <w:r w:rsidRPr="009F15DD">
        <w:rPr>
          <w:rFonts w:hint="eastAsia"/>
        </w:rPr>
        <w:t>/usr/lib/systemd/systemd-sysv-install enable oracle-free-23ai</w:t>
      </w:r>
    </w:p>
    <w:p w14:paraId="3E2AE134" w14:textId="77777777" w:rsidR="00E457E1" w:rsidRDefault="00E457E1" w:rsidP="00E457E1">
      <w:pPr>
        <w:rPr>
          <w:rFonts w:hint="eastAsia"/>
        </w:rPr>
      </w:pPr>
    </w:p>
    <w:p w14:paraId="0E0E6122" w14:textId="77777777" w:rsidR="00E457E1" w:rsidRDefault="00E457E1" w:rsidP="00E457E1">
      <w:pPr>
        <w:rPr>
          <w:rFonts w:hint="eastAsia"/>
        </w:rPr>
      </w:pPr>
      <w:r>
        <w:rPr>
          <w:rFonts w:hint="eastAsia"/>
        </w:rPr>
        <w:t>/etc/init.d/oracle-free-23ai stop  #先把之前方式启动的关闭</w:t>
      </w:r>
    </w:p>
    <w:p w14:paraId="58B115A4" w14:textId="77777777" w:rsidR="00E457E1" w:rsidRDefault="00E457E1" w:rsidP="00E457E1">
      <w:pPr>
        <w:rPr>
          <w:rFonts w:hint="eastAsia"/>
        </w:rPr>
      </w:pPr>
      <w:r>
        <w:rPr>
          <w:rFonts w:hint="eastAsia"/>
        </w:rPr>
        <w:t>systemctl start oracle-free-23ai  #再启动</w:t>
      </w:r>
    </w:p>
    <w:p w14:paraId="1C980893" w14:textId="77777777" w:rsidR="00E457E1" w:rsidRDefault="00E457E1" w:rsidP="00E457E1">
      <w:pPr>
        <w:rPr>
          <w:rFonts w:hint="eastAsia"/>
        </w:rPr>
      </w:pPr>
      <w:r>
        <w:rPr>
          <w:rFonts w:hint="eastAsia"/>
        </w:rPr>
        <w:t>systemctl stop oracle-free-23ai</w:t>
      </w:r>
    </w:p>
    <w:p w14:paraId="0F8DBAA2" w14:textId="77777777" w:rsidR="00E457E1" w:rsidRDefault="00E457E1" w:rsidP="00E457E1">
      <w:pPr>
        <w:rPr>
          <w:rFonts w:hint="eastAsia"/>
        </w:rPr>
      </w:pPr>
      <w:r>
        <w:rPr>
          <w:rFonts w:hint="eastAsia"/>
        </w:rPr>
        <w:t>systemctl restart oracle-free-23ai</w:t>
      </w:r>
    </w:p>
    <w:p w14:paraId="4B3D9A6A" w14:textId="77777777" w:rsidR="00E457E1" w:rsidRDefault="00E457E1" w:rsidP="00E457E1">
      <w:pPr>
        <w:rPr>
          <w:rFonts w:hint="eastAsia"/>
        </w:rPr>
      </w:pPr>
    </w:p>
    <w:p w14:paraId="1559ABE1" w14:textId="77777777" w:rsidR="00E457E1" w:rsidRDefault="00E457E1" w:rsidP="00E457E1">
      <w:pPr>
        <w:rPr>
          <w:rFonts w:hint="eastAsia"/>
        </w:rPr>
      </w:pPr>
    </w:p>
    <w:p w14:paraId="2C238246" w14:textId="77777777" w:rsidR="00E457E1" w:rsidRDefault="00E457E1" w:rsidP="00E457E1">
      <w:pPr>
        <w:rPr>
          <w:rFonts w:hint="eastAsia"/>
        </w:rPr>
      </w:pPr>
      <w:r w:rsidRPr="003E19EC">
        <w:rPr>
          <w:b/>
          <w:bCs/>
        </w:rPr>
        <w:t>lsnrctl status</w:t>
      </w:r>
      <w:r w:rsidRPr="003E19EC">
        <w:t> </w:t>
      </w:r>
    </w:p>
    <w:p w14:paraId="69497F5C" w14:textId="77777777" w:rsidR="00E457E1" w:rsidRPr="009F15DD" w:rsidRDefault="00E457E1" w:rsidP="00E457E1">
      <w:pPr>
        <w:rPr>
          <w:rFonts w:hint="eastAsia"/>
        </w:rPr>
      </w:pPr>
      <w:r w:rsidRPr="003E19EC">
        <w:t>是 Oracle 数据库中的一个关键命令，用于 </w:t>
      </w:r>
      <w:r w:rsidRPr="003E19EC">
        <w:rPr>
          <w:b/>
          <w:bCs/>
        </w:rPr>
        <w:t>检查监听器（Listener）的运行状态和配置信息</w:t>
      </w:r>
      <w:r w:rsidRPr="003E19EC">
        <w:t>。监听器是 Oracle 数据库网络服务的核心组件，负责接收客户端连接请求并将其路由到相应的数据库实例。</w:t>
      </w:r>
    </w:p>
    <w:p w14:paraId="43A7D4A6" w14:textId="77777777" w:rsidR="00E457E1" w:rsidRPr="009F15DD" w:rsidRDefault="00E457E1" w:rsidP="00E457E1">
      <w:pPr>
        <w:pStyle w:val="ab"/>
        <w:rPr>
          <w:rFonts w:hint="eastAsia"/>
        </w:rPr>
      </w:pPr>
      <w:r w:rsidRPr="009F15DD">
        <w:rPr>
          <w:rFonts w:hint="eastAsia"/>
        </w:rPr>
        <w:t>LSNRCTL for Linux: Version 23.0.0.0.0 - Production on 24-APR-2025 00:54:07</w:t>
      </w:r>
    </w:p>
    <w:p w14:paraId="1895B12F" w14:textId="77777777" w:rsidR="00E457E1" w:rsidRPr="009F15DD" w:rsidRDefault="00E457E1" w:rsidP="00E457E1">
      <w:pPr>
        <w:pStyle w:val="ab"/>
        <w:rPr>
          <w:rFonts w:hint="eastAsia"/>
        </w:rPr>
      </w:pPr>
    </w:p>
    <w:p w14:paraId="41BB197D" w14:textId="77777777" w:rsidR="00E457E1" w:rsidRPr="009F15DD" w:rsidRDefault="00E457E1" w:rsidP="00E457E1">
      <w:pPr>
        <w:pStyle w:val="ab"/>
        <w:rPr>
          <w:rFonts w:hint="eastAsia"/>
        </w:rPr>
      </w:pPr>
      <w:r w:rsidRPr="009F15DD">
        <w:rPr>
          <w:rFonts w:hint="eastAsia"/>
        </w:rPr>
        <w:t>STATUS of the LISTENER</w:t>
      </w:r>
    </w:p>
    <w:p w14:paraId="41CD99D7" w14:textId="77777777" w:rsidR="00E457E1" w:rsidRPr="009F15DD" w:rsidRDefault="00E457E1" w:rsidP="00E457E1">
      <w:pPr>
        <w:pStyle w:val="ab"/>
        <w:rPr>
          <w:rFonts w:hint="eastAsia"/>
        </w:rPr>
      </w:pPr>
      <w:r w:rsidRPr="009F15DD">
        <w:rPr>
          <w:rFonts w:hint="eastAsia"/>
        </w:rPr>
        <w:t>------------------------</w:t>
      </w:r>
    </w:p>
    <w:p w14:paraId="0793A73F" w14:textId="77777777" w:rsidR="00E457E1" w:rsidRPr="009F15DD" w:rsidRDefault="00E457E1" w:rsidP="00E457E1">
      <w:pPr>
        <w:pStyle w:val="ab"/>
        <w:rPr>
          <w:rFonts w:hint="eastAsia"/>
        </w:rPr>
      </w:pPr>
      <w:r w:rsidRPr="009F15DD">
        <w:rPr>
          <w:rFonts w:hint="eastAsia"/>
        </w:rPr>
        <w:t>Alias                     LISTENER</w:t>
      </w:r>
    </w:p>
    <w:p w14:paraId="4683E312" w14:textId="77777777" w:rsidR="00E457E1" w:rsidRPr="009F15DD" w:rsidRDefault="00E457E1" w:rsidP="00E457E1">
      <w:pPr>
        <w:pStyle w:val="ab"/>
        <w:rPr>
          <w:rFonts w:hint="eastAsia"/>
        </w:rPr>
      </w:pPr>
      <w:r w:rsidRPr="009F15DD">
        <w:rPr>
          <w:rFonts w:hint="eastAsia"/>
        </w:rPr>
        <w:t>Version                   TNSLSNR for Linux: Version 23.0.0.0.0 - Production</w:t>
      </w:r>
    </w:p>
    <w:p w14:paraId="4CAAF272" w14:textId="77777777" w:rsidR="00E457E1" w:rsidRPr="009F15DD" w:rsidRDefault="00E457E1" w:rsidP="00E457E1">
      <w:pPr>
        <w:pStyle w:val="ab"/>
        <w:rPr>
          <w:rFonts w:hint="eastAsia"/>
        </w:rPr>
      </w:pPr>
      <w:r w:rsidRPr="009F15DD">
        <w:rPr>
          <w:rFonts w:hint="eastAsia"/>
        </w:rPr>
        <w:t>Start Date                23-APR-2025 21:13:22</w:t>
      </w:r>
    </w:p>
    <w:p w14:paraId="5523CF23" w14:textId="77777777" w:rsidR="00E457E1" w:rsidRPr="009F15DD" w:rsidRDefault="00E457E1" w:rsidP="00E457E1">
      <w:pPr>
        <w:pStyle w:val="ab"/>
        <w:rPr>
          <w:rFonts w:hint="eastAsia"/>
        </w:rPr>
      </w:pPr>
      <w:r w:rsidRPr="009F15DD">
        <w:rPr>
          <w:rFonts w:hint="eastAsia"/>
        </w:rPr>
        <w:t>Uptime                    0 days 3 hr. 40 min. 45 sec</w:t>
      </w:r>
    </w:p>
    <w:p w14:paraId="59CE55BE" w14:textId="77777777" w:rsidR="00E457E1" w:rsidRPr="009F15DD" w:rsidRDefault="00E457E1" w:rsidP="00E457E1">
      <w:pPr>
        <w:pStyle w:val="ab"/>
        <w:rPr>
          <w:rFonts w:hint="eastAsia"/>
        </w:rPr>
      </w:pPr>
      <w:r w:rsidRPr="009F15DD">
        <w:rPr>
          <w:rFonts w:hint="eastAsia"/>
        </w:rPr>
        <w:t>Trace Level               off</w:t>
      </w:r>
    </w:p>
    <w:p w14:paraId="5BBC46AB" w14:textId="77777777" w:rsidR="00E457E1" w:rsidRPr="009F15DD" w:rsidRDefault="00E457E1" w:rsidP="00E457E1">
      <w:pPr>
        <w:pStyle w:val="ab"/>
        <w:rPr>
          <w:rFonts w:hint="eastAsia"/>
        </w:rPr>
      </w:pPr>
      <w:r w:rsidRPr="009F15DD">
        <w:rPr>
          <w:rFonts w:hint="eastAsia"/>
        </w:rPr>
        <w:t>Security                  ON: Local OS Authentication</w:t>
      </w:r>
    </w:p>
    <w:p w14:paraId="60EFF67F" w14:textId="77777777" w:rsidR="00E457E1" w:rsidRPr="009F15DD" w:rsidRDefault="00E457E1" w:rsidP="00E457E1">
      <w:pPr>
        <w:pStyle w:val="ab"/>
        <w:rPr>
          <w:rFonts w:hint="eastAsia"/>
        </w:rPr>
      </w:pPr>
      <w:r w:rsidRPr="009F15DD">
        <w:rPr>
          <w:rFonts w:hint="eastAsia"/>
        </w:rPr>
        <w:t>SNMP                      OFF</w:t>
      </w:r>
    </w:p>
    <w:p w14:paraId="70D040F2" w14:textId="77777777" w:rsidR="00E457E1" w:rsidRPr="009F15DD" w:rsidRDefault="00E457E1" w:rsidP="00E457E1">
      <w:pPr>
        <w:pStyle w:val="ab"/>
        <w:rPr>
          <w:rFonts w:hint="eastAsia"/>
        </w:rPr>
      </w:pPr>
      <w:r w:rsidRPr="009F15DD">
        <w:rPr>
          <w:rFonts w:hint="eastAsia"/>
        </w:rPr>
        <w:t>Default Service           FREE</w:t>
      </w:r>
    </w:p>
    <w:p w14:paraId="005889D1" w14:textId="77777777" w:rsidR="00E457E1" w:rsidRPr="009F15DD" w:rsidRDefault="00E457E1" w:rsidP="00E457E1">
      <w:pPr>
        <w:pStyle w:val="ab"/>
        <w:rPr>
          <w:rFonts w:hint="eastAsia"/>
        </w:rPr>
      </w:pPr>
      <w:r w:rsidRPr="009F15DD">
        <w:rPr>
          <w:rFonts w:hint="eastAsia"/>
        </w:rPr>
        <w:t>Listener Parameter File   /opt/oracle/product/23ai/dbhomeFree/network/admin/listener.ora</w:t>
      </w:r>
    </w:p>
    <w:p w14:paraId="5FABBAD1" w14:textId="77777777" w:rsidR="00E457E1" w:rsidRPr="009F15DD" w:rsidRDefault="00E457E1" w:rsidP="00E457E1">
      <w:pPr>
        <w:pStyle w:val="ab"/>
        <w:rPr>
          <w:rFonts w:hint="eastAsia"/>
        </w:rPr>
      </w:pPr>
      <w:r w:rsidRPr="009F15DD">
        <w:rPr>
          <w:rFonts w:hint="eastAsia"/>
        </w:rPr>
        <w:t>Listener Log File         /opt/oracle/diag/tnslsnr/localhost/listener/alert/log.xml</w:t>
      </w:r>
    </w:p>
    <w:p w14:paraId="5A2ABDFD" w14:textId="77777777" w:rsidR="00E457E1" w:rsidRPr="009F15DD" w:rsidRDefault="00E457E1" w:rsidP="00E457E1">
      <w:pPr>
        <w:pStyle w:val="ab"/>
        <w:rPr>
          <w:rFonts w:hint="eastAsia"/>
        </w:rPr>
      </w:pPr>
    </w:p>
    <w:p w14:paraId="34C787E0" w14:textId="77777777" w:rsidR="00E457E1" w:rsidRPr="009F15DD" w:rsidRDefault="00E457E1" w:rsidP="00E457E1">
      <w:pPr>
        <w:pStyle w:val="ab"/>
        <w:rPr>
          <w:rFonts w:hint="eastAsia"/>
        </w:rPr>
      </w:pPr>
      <w:r w:rsidRPr="009F15DD">
        <w:rPr>
          <w:rFonts w:hint="eastAsia"/>
        </w:rPr>
        <w:t>Listening Endpoints Summary...</w:t>
      </w:r>
    </w:p>
    <w:p w14:paraId="65B4649B" w14:textId="77777777" w:rsidR="00E457E1" w:rsidRPr="009F15DD" w:rsidRDefault="00E457E1" w:rsidP="00E457E1">
      <w:pPr>
        <w:pStyle w:val="ab"/>
        <w:rPr>
          <w:rFonts w:hint="eastAsia"/>
        </w:rPr>
      </w:pPr>
      <w:r w:rsidRPr="009F15DD">
        <w:rPr>
          <w:rFonts w:hint="eastAsia"/>
        </w:rPr>
        <w:t xml:space="preserve">  (DESCRIPTION=(ADDRESS=(PROTOCOL=tcp)(HOST=localhost)(PORT=1521)))  # 监听本地1521端口</w:t>
      </w:r>
    </w:p>
    <w:p w14:paraId="54846C0B" w14:textId="77777777" w:rsidR="00E457E1" w:rsidRPr="009F15DD" w:rsidRDefault="00E457E1" w:rsidP="00E457E1">
      <w:pPr>
        <w:pStyle w:val="ab"/>
        <w:rPr>
          <w:rFonts w:hint="eastAsia"/>
        </w:rPr>
      </w:pPr>
      <w:r w:rsidRPr="009F15DD">
        <w:rPr>
          <w:rFonts w:hint="eastAsia"/>
        </w:rPr>
        <w:t xml:space="preserve">  (DESCRIPTION=(ADDRESS=(PROTOCOL=ipc)(KEY=EXTPROC1521)))            # IPC通信</w:t>
      </w:r>
    </w:p>
    <w:p w14:paraId="7731C4C0" w14:textId="77777777" w:rsidR="00E457E1" w:rsidRPr="009F15DD" w:rsidRDefault="00E457E1" w:rsidP="00E457E1">
      <w:pPr>
        <w:pStyle w:val="ab"/>
        <w:rPr>
          <w:rFonts w:hint="eastAsia"/>
        </w:rPr>
      </w:pPr>
    </w:p>
    <w:p w14:paraId="4B55E306" w14:textId="77777777" w:rsidR="00E457E1" w:rsidRPr="009F15DD" w:rsidRDefault="00E457E1" w:rsidP="00E457E1">
      <w:pPr>
        <w:pStyle w:val="ab"/>
        <w:rPr>
          <w:rFonts w:hint="eastAsia"/>
        </w:rPr>
      </w:pPr>
      <w:r w:rsidRPr="009F15DD">
        <w:rPr>
          <w:rFonts w:hint="eastAsia"/>
        </w:rPr>
        <w:t>Services Summary...</w:t>
      </w:r>
    </w:p>
    <w:p w14:paraId="38F33EF6" w14:textId="77777777" w:rsidR="00E457E1" w:rsidRPr="009F15DD" w:rsidRDefault="00E457E1" w:rsidP="00E457E1">
      <w:pPr>
        <w:pStyle w:val="ab"/>
        <w:rPr>
          <w:rFonts w:hint="eastAsia"/>
        </w:rPr>
      </w:pPr>
      <w:r w:rsidRPr="009F15DD">
        <w:rPr>
          <w:rFonts w:hint="eastAsia"/>
        </w:rPr>
        <w:t>Service "FREE" has 1 instance(s).      # CDB 服务</w:t>
      </w:r>
    </w:p>
    <w:p w14:paraId="66C33EC7" w14:textId="77777777" w:rsidR="00E457E1" w:rsidRPr="009F15DD" w:rsidRDefault="00E457E1" w:rsidP="00E457E1">
      <w:pPr>
        <w:pStyle w:val="ab"/>
        <w:rPr>
          <w:rFonts w:hint="eastAsia"/>
        </w:rPr>
      </w:pPr>
      <w:r w:rsidRPr="009F15DD">
        <w:rPr>
          <w:rFonts w:hint="eastAsia"/>
        </w:rPr>
        <w:t xml:space="preserve">  Instance "FREE", status READY, has 1 handler(s) for this service...</w:t>
      </w:r>
    </w:p>
    <w:p w14:paraId="6B4C4935" w14:textId="77777777" w:rsidR="00E457E1" w:rsidRPr="009F15DD" w:rsidRDefault="00E457E1" w:rsidP="00E457E1">
      <w:pPr>
        <w:pStyle w:val="ab"/>
        <w:rPr>
          <w:rFonts w:hint="eastAsia"/>
        </w:rPr>
      </w:pPr>
      <w:r w:rsidRPr="009F15DD">
        <w:rPr>
          <w:rFonts w:hint="eastAsia"/>
        </w:rPr>
        <w:t>Service "FREEXDB" has 1 instance(s).   # XML DB 服务</w:t>
      </w:r>
    </w:p>
    <w:p w14:paraId="68A16C30" w14:textId="77777777" w:rsidR="00E457E1" w:rsidRPr="009F15DD" w:rsidRDefault="00E457E1" w:rsidP="00E457E1">
      <w:pPr>
        <w:pStyle w:val="ab"/>
        <w:rPr>
          <w:rFonts w:hint="eastAsia"/>
        </w:rPr>
      </w:pPr>
      <w:r w:rsidRPr="009F15DD">
        <w:rPr>
          <w:rFonts w:hint="eastAsia"/>
        </w:rPr>
        <w:t xml:space="preserve">  Instance "FREE", status READY, has 1 handler(s) for this service...</w:t>
      </w:r>
    </w:p>
    <w:p w14:paraId="13C06A0C" w14:textId="77777777" w:rsidR="00E457E1" w:rsidRPr="009F15DD" w:rsidRDefault="00E457E1" w:rsidP="00E457E1">
      <w:pPr>
        <w:pStyle w:val="ab"/>
        <w:rPr>
          <w:rFonts w:hint="eastAsia"/>
        </w:rPr>
      </w:pPr>
      <w:r w:rsidRPr="009F15DD">
        <w:rPr>
          <w:rFonts w:hint="eastAsia"/>
        </w:rPr>
        <w:t>Service "freepdb1" has 1 instance(s).  # PDB 服务</w:t>
      </w:r>
    </w:p>
    <w:p w14:paraId="57B10475" w14:textId="77777777" w:rsidR="00E457E1" w:rsidRPr="009F15DD" w:rsidRDefault="00E457E1" w:rsidP="00E457E1">
      <w:pPr>
        <w:pStyle w:val="ab"/>
        <w:rPr>
          <w:rFonts w:hint="eastAsia"/>
        </w:rPr>
      </w:pPr>
      <w:r w:rsidRPr="009F15DD">
        <w:rPr>
          <w:rFonts w:hint="eastAsia"/>
        </w:rPr>
        <w:t xml:space="preserve">  Instance "FREE", status READY, has 1 handler(s) for this service...</w:t>
      </w:r>
    </w:p>
    <w:p w14:paraId="3D04DBE3" w14:textId="77777777" w:rsidR="00E457E1" w:rsidRDefault="00E457E1" w:rsidP="00E457E1">
      <w:pPr>
        <w:rPr>
          <w:rFonts w:hint="eastAsia"/>
          <w:noProof/>
        </w:rPr>
      </w:pPr>
    </w:p>
    <w:p w14:paraId="7E747611" w14:textId="77777777" w:rsidR="00E457E1" w:rsidRDefault="00E457E1" w:rsidP="00E457E1">
      <w:pPr>
        <w:pStyle w:val="3"/>
        <w:rPr>
          <w:rFonts w:hint="eastAsia"/>
          <w:noProof/>
        </w:rPr>
      </w:pPr>
      <w:r>
        <w:rPr>
          <w:rFonts w:hint="eastAsia"/>
          <w:noProof/>
        </w:rPr>
        <w:lastRenderedPageBreak/>
        <w:t>Oracle主要文件目录</w:t>
      </w:r>
    </w:p>
    <w:p w14:paraId="54E26BE0" w14:textId="77777777" w:rsidR="00E457E1" w:rsidRDefault="00E457E1" w:rsidP="00E457E1">
      <w:pPr>
        <w:rPr>
          <w:rFonts w:hint="eastAsia"/>
        </w:rPr>
      </w:pPr>
      <w:r>
        <w:rPr>
          <w:noProof/>
        </w:rPr>
        <w:drawing>
          <wp:inline distT="0" distB="0" distL="0" distR="0" wp14:anchorId="56A3BE4D" wp14:editId="62C881B6">
            <wp:extent cx="5274310" cy="3169920"/>
            <wp:effectExtent l="0" t="0" r="2540" b="0"/>
            <wp:docPr id="27702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2203" name=""/>
                    <pic:cNvPicPr/>
                  </pic:nvPicPr>
                  <pic:blipFill>
                    <a:blip r:embed="rId37"/>
                    <a:stretch>
                      <a:fillRect/>
                    </a:stretch>
                  </pic:blipFill>
                  <pic:spPr>
                    <a:xfrm>
                      <a:off x="0" y="0"/>
                      <a:ext cx="5274310" cy="3169920"/>
                    </a:xfrm>
                    <a:prstGeom prst="rect">
                      <a:avLst/>
                    </a:prstGeom>
                  </pic:spPr>
                </pic:pic>
              </a:graphicData>
            </a:graphic>
          </wp:inline>
        </w:drawing>
      </w:r>
    </w:p>
    <w:p w14:paraId="30CD4712" w14:textId="77777777" w:rsidR="00EC4E66" w:rsidRDefault="00EC4E66" w:rsidP="00E457E1">
      <w:pPr>
        <w:rPr>
          <w:rFonts w:hint="eastAsia"/>
        </w:rPr>
      </w:pPr>
    </w:p>
    <w:p w14:paraId="14550A9B" w14:textId="59C910D9" w:rsidR="00EC4E66" w:rsidRDefault="00EC4E66" w:rsidP="00EC4E66">
      <w:pPr>
        <w:pStyle w:val="2"/>
        <w:rPr>
          <w:rFonts w:hint="eastAsia"/>
        </w:rPr>
      </w:pPr>
      <w:r w:rsidRPr="00EC4E66">
        <w:rPr>
          <w:rFonts w:hint="eastAsia"/>
        </w:rPr>
        <w:t>安装Oracle SQL Developer</w:t>
      </w:r>
    </w:p>
    <w:p w14:paraId="00D3EE8C" w14:textId="7EB2696F" w:rsidR="00E457E1" w:rsidRDefault="002F58C0">
      <w:pPr>
        <w:widowControl/>
        <w:jc w:val="left"/>
        <w:rPr>
          <w:rFonts w:hint="eastAsia"/>
        </w:rPr>
      </w:pPr>
      <w:hyperlink r:id="rId38" w:history="1">
        <w:r w:rsidRPr="00FA440B">
          <w:rPr>
            <w:rStyle w:val="ad"/>
            <w:rFonts w:hint="eastAsia"/>
          </w:rPr>
          <w:t>https://www.oracle.com/cn/database/sqldeveloper/</w:t>
        </w:r>
      </w:hyperlink>
    </w:p>
    <w:p w14:paraId="19920FE8" w14:textId="369E9CCA" w:rsidR="002F58C0" w:rsidRDefault="007E4CF9">
      <w:pPr>
        <w:widowControl/>
        <w:jc w:val="left"/>
        <w:rPr>
          <w:rFonts w:hint="eastAsia"/>
        </w:rPr>
      </w:pPr>
      <w:r>
        <w:rPr>
          <w:noProof/>
        </w:rPr>
        <w:drawing>
          <wp:inline distT="0" distB="0" distL="0" distR="0" wp14:anchorId="7DF1CD64" wp14:editId="45A1399E">
            <wp:extent cx="5274310" cy="1457325"/>
            <wp:effectExtent l="0" t="0" r="2540" b="9525"/>
            <wp:docPr id="16986502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50212" name=""/>
                    <pic:cNvPicPr/>
                  </pic:nvPicPr>
                  <pic:blipFill>
                    <a:blip r:embed="rId39"/>
                    <a:stretch>
                      <a:fillRect/>
                    </a:stretch>
                  </pic:blipFill>
                  <pic:spPr>
                    <a:xfrm>
                      <a:off x="0" y="0"/>
                      <a:ext cx="5274310" cy="1457325"/>
                    </a:xfrm>
                    <a:prstGeom prst="rect">
                      <a:avLst/>
                    </a:prstGeom>
                  </pic:spPr>
                </pic:pic>
              </a:graphicData>
            </a:graphic>
          </wp:inline>
        </w:drawing>
      </w:r>
    </w:p>
    <w:p w14:paraId="0C50B538" w14:textId="77777777" w:rsidR="00115BA5" w:rsidRDefault="00115BA5" w:rsidP="00115BA5">
      <w:pPr>
        <w:pStyle w:val="1"/>
        <w:rPr>
          <w:rFonts w:ascii="微软雅黑" w:eastAsia="微软雅黑" w:hint="eastAsia"/>
        </w:rPr>
      </w:pPr>
      <w:r>
        <w:t>Oracle</w:t>
      </w:r>
      <w:r>
        <w:rPr>
          <w:rFonts w:ascii="微软雅黑" w:eastAsia="微软雅黑"/>
          <w:spacing w:val="-5"/>
        </w:rPr>
        <w:t>使用</w:t>
      </w:r>
    </w:p>
    <w:p w14:paraId="0F44EA22" w14:textId="65B31DA4" w:rsidR="00115BA5" w:rsidRDefault="00115BA5" w:rsidP="00115BA5">
      <w:pPr>
        <w:pStyle w:val="2"/>
        <w:rPr>
          <w:rFonts w:hint="eastAsia"/>
        </w:rPr>
      </w:pPr>
      <w:r>
        <w:t>用户</w:t>
      </w:r>
      <w:r>
        <w:rPr>
          <w:rFonts w:hint="eastAsia"/>
        </w:rPr>
        <w:t>概念</w:t>
      </w:r>
    </w:p>
    <w:p w14:paraId="61D6C416" w14:textId="5262ECFB" w:rsidR="00115BA5" w:rsidRDefault="00115BA5" w:rsidP="00115BA5">
      <w:pPr>
        <w:pStyle w:val="af0"/>
        <w:numPr>
          <w:ilvl w:val="0"/>
          <w:numId w:val="9"/>
        </w:numPr>
        <w:spacing w:before="20" w:line="223" w:lineRule="auto"/>
        <w:ind w:right="647" w:firstLineChars="0"/>
        <w:rPr>
          <w:rFonts w:hint="eastAsia"/>
        </w:rPr>
      </w:pPr>
      <w:r w:rsidRPr="00115BA5">
        <w:rPr>
          <w:rFonts w:ascii="Arial MT" w:eastAsia="Arial MT"/>
          <w:color w:val="4E4E4E"/>
          <w:spacing w:val="-2"/>
        </w:rPr>
        <w:t>Oracle</w:t>
      </w:r>
      <w:r w:rsidRPr="00115BA5">
        <w:rPr>
          <w:color w:val="4E4E4E"/>
          <w:spacing w:val="-2"/>
        </w:rPr>
        <w:t>用户的概念对于</w:t>
      </w:r>
      <w:r w:rsidRPr="00115BA5">
        <w:rPr>
          <w:rFonts w:ascii="Arial MT" w:eastAsia="Arial MT"/>
          <w:color w:val="4E4E4E"/>
          <w:spacing w:val="-2"/>
        </w:rPr>
        <w:t>Oracle</w:t>
      </w:r>
      <w:r w:rsidRPr="00115BA5">
        <w:rPr>
          <w:color w:val="4E4E4E"/>
          <w:spacing w:val="-2"/>
        </w:rPr>
        <w:t>数据库至关重要，在现实环境当中一个服务器一般只会安装一个</w:t>
      </w:r>
      <w:r w:rsidRPr="00115BA5">
        <w:rPr>
          <w:rFonts w:ascii="Arial MT" w:eastAsia="Arial MT"/>
          <w:color w:val="4E4E4E"/>
          <w:spacing w:val="-2"/>
        </w:rPr>
        <w:t>Oracle</w:t>
      </w:r>
      <w:r w:rsidRPr="00115BA5">
        <w:rPr>
          <w:color w:val="4E4E4E"/>
          <w:spacing w:val="-2"/>
        </w:rPr>
        <w:t>实例，</w:t>
      </w:r>
      <w:r w:rsidRPr="00115BA5">
        <w:rPr>
          <w:color w:val="4E4E4E"/>
          <w:spacing w:val="-2"/>
          <w:highlight w:val="yellow"/>
        </w:rPr>
        <w:t xml:space="preserve">一个 </w:t>
      </w:r>
      <w:r w:rsidRPr="00115BA5">
        <w:rPr>
          <w:rFonts w:ascii="Arial MT" w:eastAsia="Arial MT"/>
          <w:color w:val="4E4E4E"/>
          <w:spacing w:val="-2"/>
          <w:highlight w:val="yellow"/>
        </w:rPr>
        <w:t>Oracle</w:t>
      </w:r>
      <w:r w:rsidRPr="00115BA5">
        <w:rPr>
          <w:color w:val="4E4E4E"/>
          <w:spacing w:val="-2"/>
          <w:highlight w:val="yellow"/>
        </w:rPr>
        <w:t>用户代表着一个用户群</w:t>
      </w:r>
      <w:r w:rsidRPr="00115BA5">
        <w:rPr>
          <w:rFonts w:hint="eastAsia"/>
          <w:color w:val="4E4E4E"/>
          <w:spacing w:val="-2"/>
          <w:highlight w:val="yellow"/>
        </w:rPr>
        <w:t>体</w:t>
      </w:r>
      <w:r w:rsidRPr="00115BA5">
        <w:rPr>
          <w:color w:val="4E4E4E"/>
          <w:spacing w:val="-2"/>
          <w:highlight w:val="yellow"/>
        </w:rPr>
        <w:t>，他们通过该用户登录数据库，进行数据库对象的创建、查询等开发</w:t>
      </w:r>
      <w:r w:rsidRPr="00115BA5">
        <w:rPr>
          <w:color w:val="4E4E4E"/>
          <w:spacing w:val="-2"/>
        </w:rPr>
        <w:t>。</w:t>
      </w:r>
    </w:p>
    <w:p w14:paraId="072D6081" w14:textId="77777777" w:rsidR="00115BA5" w:rsidRPr="001C2677" w:rsidRDefault="00115BA5" w:rsidP="00115BA5">
      <w:pPr>
        <w:pStyle w:val="af0"/>
        <w:numPr>
          <w:ilvl w:val="0"/>
          <w:numId w:val="9"/>
        </w:numPr>
        <w:spacing w:before="10" w:line="228" w:lineRule="auto"/>
        <w:ind w:right="203" w:firstLineChars="0"/>
        <w:rPr>
          <w:rFonts w:hint="eastAsia"/>
        </w:rPr>
      </w:pPr>
      <w:r w:rsidRPr="00115BA5">
        <w:rPr>
          <w:color w:val="4E4E4E"/>
          <w:spacing w:val="-2"/>
        </w:rPr>
        <w:t>每一个用户对应着该用户下的</w:t>
      </w:r>
      <w:r w:rsidRPr="00115BA5">
        <w:rPr>
          <w:rFonts w:ascii="Arial MT" w:eastAsia="Arial MT"/>
          <w:color w:val="4E4E4E"/>
          <w:spacing w:val="-2"/>
        </w:rPr>
        <w:t>N</w:t>
      </w:r>
      <w:r w:rsidRPr="00115BA5">
        <w:rPr>
          <w:color w:val="4E4E4E"/>
          <w:spacing w:val="-2"/>
        </w:rPr>
        <w:t>多对象，因此，在实际项目开发过程中，不同的项目组使用不同的</w:t>
      </w:r>
      <w:r w:rsidRPr="00115BA5">
        <w:rPr>
          <w:rFonts w:ascii="Arial MT" w:eastAsia="Arial MT"/>
          <w:color w:val="4E4E4E"/>
          <w:spacing w:val="-2"/>
        </w:rPr>
        <w:t>Oracle</w:t>
      </w:r>
      <w:r w:rsidRPr="00115BA5">
        <w:rPr>
          <w:color w:val="4E4E4E"/>
          <w:spacing w:val="-2"/>
        </w:rPr>
        <w:t>用户进行开发，不相互干扰。也可以理解为</w:t>
      </w:r>
      <w:r w:rsidRPr="00115BA5">
        <w:rPr>
          <w:color w:val="4E4E4E"/>
          <w:spacing w:val="-2"/>
          <w:highlight w:val="yellow"/>
        </w:rPr>
        <w:t>一个</w:t>
      </w:r>
      <w:r w:rsidRPr="00115BA5">
        <w:rPr>
          <w:rFonts w:ascii="Arial MT" w:eastAsia="Arial MT"/>
          <w:color w:val="4E4E4E"/>
          <w:spacing w:val="-2"/>
          <w:highlight w:val="yellow"/>
        </w:rPr>
        <w:t>Oracle</w:t>
      </w:r>
      <w:r w:rsidRPr="00115BA5">
        <w:rPr>
          <w:color w:val="4E4E4E"/>
          <w:spacing w:val="-2"/>
          <w:highlight w:val="yellow"/>
        </w:rPr>
        <w:t>用户即是一个业务模块</w:t>
      </w:r>
      <w:r w:rsidRPr="00115BA5">
        <w:rPr>
          <w:color w:val="4E4E4E"/>
          <w:spacing w:val="-2"/>
        </w:rPr>
        <w:t>，这些用户群构成一个完整的业务系统，不同模块间的关联可以通过</w:t>
      </w:r>
      <w:r w:rsidRPr="00115BA5">
        <w:rPr>
          <w:rFonts w:ascii="Arial MT" w:eastAsia="Arial MT"/>
          <w:color w:val="4E4E4E"/>
          <w:spacing w:val="-2"/>
        </w:rPr>
        <w:t>Oracle</w:t>
      </w:r>
      <w:r w:rsidRPr="00115BA5">
        <w:rPr>
          <w:color w:val="4E4E4E"/>
          <w:spacing w:val="-2"/>
        </w:rPr>
        <w:t>用户的权限来控制，来获取其它业务模块的数据和操作其它业务模块的某些对象。</w:t>
      </w:r>
    </w:p>
    <w:p w14:paraId="77D50B83" w14:textId="77777777" w:rsidR="001C2677" w:rsidRDefault="001C2677" w:rsidP="001C2677">
      <w:pPr>
        <w:spacing w:before="10" w:line="228" w:lineRule="auto"/>
        <w:ind w:right="203"/>
        <w:rPr>
          <w:rFonts w:hint="eastAsia"/>
        </w:rPr>
      </w:pPr>
    </w:p>
    <w:p w14:paraId="73F1675F" w14:textId="6C5AF0CE" w:rsidR="001C2677" w:rsidRPr="001C2677" w:rsidRDefault="001C2677" w:rsidP="001C2677">
      <w:pPr>
        <w:spacing w:before="10" w:line="228" w:lineRule="auto"/>
        <w:ind w:right="203"/>
        <w:rPr>
          <w:rFonts w:hint="eastAsia"/>
          <w:b/>
          <w:bCs/>
        </w:rPr>
      </w:pPr>
      <w:r w:rsidRPr="001C2677">
        <w:rPr>
          <w:rFonts w:hint="eastAsia"/>
          <w:b/>
          <w:bCs/>
        </w:rPr>
        <w:t>总之</w:t>
      </w:r>
      <w:r w:rsidRPr="001C2677">
        <w:rPr>
          <w:b/>
          <w:bCs/>
        </w:rPr>
        <w:t>Oracle里的用户，不只是登录账号，而是一个业务系统的容器，管理着自己的表、程序和数据，多个用户之间通过授权进行数据共享与隔离。</w:t>
      </w:r>
    </w:p>
    <w:p w14:paraId="72DBE68A" w14:textId="77777777" w:rsidR="00115BA5" w:rsidRDefault="00115BA5" w:rsidP="00115BA5">
      <w:pPr>
        <w:pStyle w:val="2"/>
        <w:rPr>
          <w:rFonts w:hint="eastAsia"/>
        </w:rPr>
      </w:pPr>
      <w:r>
        <w:lastRenderedPageBreak/>
        <w:t>用户模式</w:t>
      </w:r>
    </w:p>
    <w:p w14:paraId="79282661" w14:textId="77777777" w:rsidR="00115BA5" w:rsidRDefault="00115BA5" w:rsidP="00115BA5">
      <w:pPr>
        <w:pStyle w:val="af1"/>
        <w:spacing w:before="4" w:line="228" w:lineRule="auto"/>
        <w:ind w:right="195"/>
        <w:rPr>
          <w:rFonts w:hint="eastAsia"/>
          <w:lang w:eastAsia="zh-CN"/>
        </w:rPr>
      </w:pPr>
      <w:r>
        <w:rPr>
          <w:color w:val="FF0000"/>
          <w:spacing w:val="-2"/>
          <w:lang w:eastAsia="zh-CN"/>
        </w:rPr>
        <w:t>在</w:t>
      </w:r>
      <w:r>
        <w:rPr>
          <w:rFonts w:ascii="Arial MT" w:eastAsia="Arial MT"/>
          <w:color w:val="FF0000"/>
          <w:spacing w:val="-2"/>
          <w:lang w:eastAsia="zh-CN"/>
        </w:rPr>
        <w:t>Oracle</w:t>
      </w:r>
      <w:r>
        <w:rPr>
          <w:color w:val="FF0000"/>
          <w:spacing w:val="-2"/>
          <w:lang w:eastAsia="zh-CN"/>
        </w:rPr>
        <w:t>数据库中，为了便于管理用户创建的数据库对象</w:t>
      </w:r>
      <w:r>
        <w:rPr>
          <w:rFonts w:ascii="Arial MT" w:eastAsia="Arial MT"/>
          <w:color w:val="FF0000"/>
          <w:spacing w:val="-2"/>
          <w:lang w:eastAsia="zh-CN"/>
        </w:rPr>
        <w:t>(</w:t>
      </w:r>
      <w:r>
        <w:rPr>
          <w:color w:val="FF0000"/>
          <w:spacing w:val="-2"/>
          <w:lang w:eastAsia="zh-CN"/>
        </w:rPr>
        <w:t>如数据表、索引、视图等</w:t>
      </w:r>
      <w:r>
        <w:rPr>
          <w:rFonts w:ascii="Arial MT" w:eastAsia="Arial MT"/>
          <w:color w:val="FF0000"/>
          <w:spacing w:val="-2"/>
          <w:lang w:eastAsia="zh-CN"/>
        </w:rPr>
        <w:t>)</w:t>
      </w:r>
      <w:r>
        <w:rPr>
          <w:color w:val="FF0000"/>
          <w:spacing w:val="-2"/>
          <w:lang w:eastAsia="zh-CN"/>
        </w:rPr>
        <w:t>，引入了模式的概念，某个用户创建的数据库对象都属于该用户模式。</w:t>
      </w:r>
    </w:p>
    <w:p w14:paraId="145546F6" w14:textId="77777777" w:rsidR="00115BA5" w:rsidRDefault="00115BA5" w:rsidP="00115BA5">
      <w:pPr>
        <w:pStyle w:val="af1"/>
        <w:spacing w:before="180" w:line="228" w:lineRule="auto"/>
        <w:ind w:right="342"/>
        <w:rPr>
          <w:rFonts w:hint="eastAsia"/>
          <w:lang w:eastAsia="zh-CN"/>
        </w:rPr>
      </w:pPr>
      <w:r>
        <w:rPr>
          <w:spacing w:val="-2"/>
          <w:lang w:eastAsia="zh-CN"/>
        </w:rPr>
        <w:t>在一个模式内部不可以直接访问其他模式的数据库对象，即使在具有访问权限的情况下，也需要指定模式名称才可以访问其他模式的数据库对象。</w:t>
      </w:r>
    </w:p>
    <w:p w14:paraId="268FF840" w14:textId="77777777" w:rsidR="00115BA5" w:rsidRDefault="00115BA5" w:rsidP="00115BA5">
      <w:pPr>
        <w:pStyle w:val="af1"/>
        <w:spacing w:line="427" w:lineRule="exact"/>
        <w:rPr>
          <w:rFonts w:hint="eastAsia"/>
          <w:lang w:eastAsia="zh-CN"/>
        </w:rPr>
      </w:pPr>
      <w:r>
        <w:rPr>
          <w:lang w:eastAsia="zh-CN"/>
        </w:rPr>
        <w:t>比如在</w:t>
      </w:r>
      <w:r>
        <w:rPr>
          <w:rFonts w:ascii="Arial MT" w:eastAsia="Arial MT"/>
          <w:lang w:eastAsia="zh-CN"/>
        </w:rPr>
        <w:t>scott</w:t>
      </w:r>
      <w:r>
        <w:rPr>
          <w:lang w:eastAsia="zh-CN"/>
        </w:rPr>
        <w:t>账号下创建的表</w:t>
      </w:r>
      <w:r>
        <w:rPr>
          <w:rFonts w:ascii="Arial MT" w:eastAsia="Arial MT"/>
          <w:lang w:eastAsia="zh-CN"/>
        </w:rPr>
        <w:t>dept</w:t>
      </w:r>
      <w:r>
        <w:rPr>
          <w:spacing w:val="-1"/>
          <w:lang w:eastAsia="zh-CN"/>
        </w:rPr>
        <w:t>，查询这个表时使用下面的语句：</w:t>
      </w:r>
    </w:p>
    <w:p w14:paraId="7C338185" w14:textId="77777777" w:rsidR="00115BA5" w:rsidRDefault="00115BA5" w:rsidP="00115BA5">
      <w:pPr>
        <w:pStyle w:val="af1"/>
        <w:spacing w:before="9"/>
        <w:ind w:left="0"/>
        <w:rPr>
          <w:rFonts w:hint="eastAsia"/>
          <w:sz w:val="15"/>
          <w:lang w:eastAsia="zh-CN"/>
        </w:rPr>
      </w:pPr>
      <w:r>
        <w:rPr>
          <w:noProof/>
          <w:sz w:val="15"/>
        </w:rPr>
        <mc:AlternateContent>
          <mc:Choice Requires="wpg">
            <w:drawing>
              <wp:anchor distT="0" distB="0" distL="0" distR="0" simplePos="0" relativeHeight="251664384" behindDoc="1" locked="0" layoutInCell="1" allowOverlap="1" wp14:anchorId="68767BF2" wp14:editId="2570C959">
                <wp:simplePos x="0" y="0"/>
                <wp:positionH relativeFrom="page">
                  <wp:posOffset>355599</wp:posOffset>
                </wp:positionH>
                <wp:positionV relativeFrom="paragraph">
                  <wp:posOffset>196838</wp:posOffset>
                </wp:positionV>
                <wp:extent cx="6845300" cy="763270"/>
                <wp:effectExtent l="0" t="0" r="0" b="0"/>
                <wp:wrapTopAndBottom/>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5300" cy="763270"/>
                          <a:chOff x="0" y="0"/>
                          <a:chExt cx="6845300" cy="763270"/>
                        </a:xfrm>
                      </wpg:grpSpPr>
                      <wps:wsp>
                        <wps:cNvPr id="186" name="Graphic 186"/>
                        <wps:cNvSpPr/>
                        <wps:spPr>
                          <a:xfrm>
                            <a:off x="4766" y="4766"/>
                            <a:ext cx="6835775" cy="753745"/>
                          </a:xfrm>
                          <a:custGeom>
                            <a:avLst/>
                            <a:gdLst/>
                            <a:ahLst/>
                            <a:cxnLst/>
                            <a:rect l="l" t="t" r="r" b="b"/>
                            <a:pathLst>
                              <a:path w="6835775" h="753745">
                                <a:moveTo>
                                  <a:pt x="6786771" y="753154"/>
                                </a:moveTo>
                                <a:lnTo>
                                  <a:pt x="48993" y="753154"/>
                                </a:lnTo>
                                <a:lnTo>
                                  <a:pt x="45583" y="752801"/>
                                </a:lnTo>
                                <a:lnTo>
                                  <a:pt x="10749" y="732713"/>
                                </a:lnTo>
                                <a:lnTo>
                                  <a:pt x="0" y="704160"/>
                                </a:lnTo>
                                <a:lnTo>
                                  <a:pt x="0" y="700737"/>
                                </a:lnTo>
                                <a:lnTo>
                                  <a:pt x="0" y="48994"/>
                                </a:lnTo>
                                <a:lnTo>
                                  <a:pt x="17792" y="12889"/>
                                </a:lnTo>
                                <a:lnTo>
                                  <a:pt x="48993" y="0"/>
                                </a:lnTo>
                                <a:lnTo>
                                  <a:pt x="6786771" y="0"/>
                                </a:lnTo>
                                <a:lnTo>
                                  <a:pt x="6822840" y="17761"/>
                                </a:lnTo>
                                <a:lnTo>
                                  <a:pt x="6835764" y="48994"/>
                                </a:lnTo>
                                <a:lnTo>
                                  <a:pt x="6835764" y="704160"/>
                                </a:lnTo>
                                <a:lnTo>
                                  <a:pt x="6817971" y="740236"/>
                                </a:lnTo>
                                <a:lnTo>
                                  <a:pt x="6790181" y="752801"/>
                                </a:lnTo>
                                <a:lnTo>
                                  <a:pt x="6786771" y="753154"/>
                                </a:lnTo>
                                <a:close/>
                              </a:path>
                            </a:pathLst>
                          </a:custGeom>
                          <a:solidFill>
                            <a:srgbClr val="F9FAFA"/>
                          </a:solidFill>
                        </wps:spPr>
                        <wps:bodyPr wrap="square" lIns="0" tIns="0" rIns="0" bIns="0" rtlCol="0">
                          <a:prstTxWarp prst="textNoShape">
                            <a:avLst/>
                          </a:prstTxWarp>
                          <a:noAutofit/>
                        </wps:bodyPr>
                      </wps:wsp>
                      <wps:wsp>
                        <wps:cNvPr id="187" name="Graphic 187"/>
                        <wps:cNvSpPr/>
                        <wps:spPr>
                          <a:xfrm>
                            <a:off x="4766" y="4766"/>
                            <a:ext cx="6835775" cy="753745"/>
                          </a:xfrm>
                          <a:custGeom>
                            <a:avLst/>
                            <a:gdLst/>
                            <a:ahLst/>
                            <a:cxnLst/>
                            <a:rect l="l" t="t" r="r" b="b"/>
                            <a:pathLst>
                              <a:path w="6835775" h="753745">
                                <a:moveTo>
                                  <a:pt x="0" y="700737"/>
                                </a:moveTo>
                                <a:lnTo>
                                  <a:pt x="0" y="52436"/>
                                </a:lnTo>
                                <a:lnTo>
                                  <a:pt x="0" y="48994"/>
                                </a:lnTo>
                                <a:lnTo>
                                  <a:pt x="335" y="45562"/>
                                </a:lnTo>
                                <a:lnTo>
                                  <a:pt x="1007" y="42196"/>
                                </a:lnTo>
                                <a:lnTo>
                                  <a:pt x="1679" y="38802"/>
                                </a:lnTo>
                                <a:lnTo>
                                  <a:pt x="2673" y="35513"/>
                                </a:lnTo>
                                <a:lnTo>
                                  <a:pt x="3991" y="32329"/>
                                </a:lnTo>
                                <a:lnTo>
                                  <a:pt x="5309" y="29144"/>
                                </a:lnTo>
                                <a:lnTo>
                                  <a:pt x="6924" y="26122"/>
                                </a:lnTo>
                                <a:lnTo>
                                  <a:pt x="32369" y="3966"/>
                                </a:lnTo>
                                <a:lnTo>
                                  <a:pt x="35550" y="2640"/>
                                </a:lnTo>
                                <a:lnTo>
                                  <a:pt x="38829" y="1658"/>
                                </a:lnTo>
                                <a:lnTo>
                                  <a:pt x="42206" y="991"/>
                                </a:lnTo>
                                <a:lnTo>
                                  <a:pt x="45583" y="333"/>
                                </a:lnTo>
                                <a:lnTo>
                                  <a:pt x="48993" y="0"/>
                                </a:lnTo>
                                <a:lnTo>
                                  <a:pt x="52436" y="0"/>
                                </a:lnTo>
                                <a:lnTo>
                                  <a:pt x="6783328" y="0"/>
                                </a:lnTo>
                                <a:lnTo>
                                  <a:pt x="6786771" y="0"/>
                                </a:lnTo>
                                <a:lnTo>
                                  <a:pt x="6790181" y="333"/>
                                </a:lnTo>
                                <a:lnTo>
                                  <a:pt x="6793558" y="991"/>
                                </a:lnTo>
                                <a:lnTo>
                                  <a:pt x="6796934" y="1658"/>
                                </a:lnTo>
                                <a:lnTo>
                                  <a:pt x="6800213" y="2640"/>
                                </a:lnTo>
                                <a:lnTo>
                                  <a:pt x="6803395" y="3966"/>
                                </a:lnTo>
                                <a:lnTo>
                                  <a:pt x="6806576" y="5291"/>
                                </a:lnTo>
                                <a:lnTo>
                                  <a:pt x="6833090" y="35513"/>
                                </a:lnTo>
                                <a:lnTo>
                                  <a:pt x="6834757" y="42196"/>
                                </a:lnTo>
                                <a:lnTo>
                                  <a:pt x="6835428" y="45562"/>
                                </a:lnTo>
                                <a:lnTo>
                                  <a:pt x="6835764" y="48994"/>
                                </a:lnTo>
                                <a:lnTo>
                                  <a:pt x="6835764" y="52436"/>
                                </a:lnTo>
                                <a:lnTo>
                                  <a:pt x="6835764" y="700737"/>
                                </a:lnTo>
                                <a:lnTo>
                                  <a:pt x="6826927" y="729825"/>
                                </a:lnTo>
                                <a:lnTo>
                                  <a:pt x="6825014" y="732713"/>
                                </a:lnTo>
                                <a:lnTo>
                                  <a:pt x="6790181" y="752801"/>
                                </a:lnTo>
                                <a:lnTo>
                                  <a:pt x="6783328" y="753173"/>
                                </a:lnTo>
                                <a:lnTo>
                                  <a:pt x="52436" y="753173"/>
                                </a:lnTo>
                                <a:lnTo>
                                  <a:pt x="15358" y="737795"/>
                                </a:lnTo>
                                <a:lnTo>
                                  <a:pt x="8837" y="729825"/>
                                </a:lnTo>
                                <a:lnTo>
                                  <a:pt x="6924" y="726974"/>
                                </a:lnTo>
                                <a:lnTo>
                                  <a:pt x="5309" y="723961"/>
                                </a:lnTo>
                                <a:lnTo>
                                  <a:pt x="3991" y="720777"/>
                                </a:lnTo>
                                <a:lnTo>
                                  <a:pt x="2673" y="717593"/>
                                </a:lnTo>
                                <a:lnTo>
                                  <a:pt x="1679" y="714313"/>
                                </a:lnTo>
                                <a:lnTo>
                                  <a:pt x="1007" y="710957"/>
                                </a:lnTo>
                                <a:lnTo>
                                  <a:pt x="335" y="707573"/>
                                </a:lnTo>
                                <a:lnTo>
                                  <a:pt x="0" y="704160"/>
                                </a:lnTo>
                                <a:lnTo>
                                  <a:pt x="0" y="700737"/>
                                </a:lnTo>
                                <a:close/>
                              </a:path>
                            </a:pathLst>
                          </a:custGeom>
                          <a:ln w="9533">
                            <a:solidFill>
                              <a:srgbClr val="F0F2F5"/>
                            </a:solidFill>
                            <a:prstDash val="solid"/>
                          </a:ln>
                        </wps:spPr>
                        <wps:bodyPr wrap="square" lIns="0" tIns="0" rIns="0" bIns="0" rtlCol="0">
                          <a:prstTxWarp prst="textNoShape">
                            <a:avLst/>
                          </a:prstTxWarp>
                          <a:noAutofit/>
                        </wps:bodyPr>
                      </wps:wsp>
                      <wps:wsp>
                        <wps:cNvPr id="188" name="Textbox 188"/>
                        <wps:cNvSpPr txBox="1"/>
                        <wps:spPr>
                          <a:xfrm>
                            <a:off x="0" y="0"/>
                            <a:ext cx="6845300" cy="763270"/>
                          </a:xfrm>
                          <a:prstGeom prst="rect">
                            <a:avLst/>
                          </a:prstGeom>
                        </wps:spPr>
                        <wps:txbx>
                          <w:txbxContent>
                            <w:p w14:paraId="253BC74B" w14:textId="77777777" w:rsidR="00115BA5" w:rsidRDefault="00115BA5" w:rsidP="00115BA5">
                              <w:pPr>
                                <w:spacing w:before="80"/>
                                <w:rPr>
                                  <w:rFonts w:hint="eastAsia"/>
                                </w:rPr>
                              </w:pPr>
                            </w:p>
                            <w:p w14:paraId="01594C83" w14:textId="77777777" w:rsidR="00115BA5" w:rsidRPr="001C2677" w:rsidRDefault="00115BA5" w:rsidP="001C2677">
                              <w:pPr>
                                <w:pStyle w:val="ab"/>
                                <w:rPr>
                                  <w:rFonts w:hint="eastAsia"/>
                                </w:rPr>
                              </w:pPr>
                              <w:r w:rsidRPr="001C2677">
                                <w:t>1 SELECT * FROM dept;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8767BF2" id="Group 185" o:spid="_x0000_s1026" style="position:absolute;margin-left:28pt;margin-top:15.5pt;width:539pt;height:60.1pt;z-index:-251652096;mso-wrap-distance-left:0;mso-wrap-distance-right:0;mso-position-horizontal-relative:page;mso-width-relative:margin;mso-height-relative:margin" coordsize="68453,7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">
                <v:shape id="Graphic 186" o:spid="_x0000_s1027" style="position:absolute;left:47;top:47;width:68358;height:7538;visibility:visible;mso-wrap-style:square;v-text-anchor:top" coordsize="6835775,753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" path="m6786771,753154r-6737778,l45583,752801,10749,732713,,704160r,-3423l,48994,17792,12889,48993,,6786771,r36069,17761l6835764,48994r,655166l6817971,740236r-27790,12565l6786771,753154xe" fillcolor="#f9fafa" stroked="f">
                  <v:path arrowok="t"/>
                </v:shape>
                <v:shape id="Graphic 187" o:spid="_x0000_s1028" style="position:absolute;left:47;top:47;width:68358;height:7538;visibility:visible;mso-wrap-style:square;v-text-anchor:top" coordsize="6835775,753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" path="m,700737l,52436,,48994,335,45562r672,-3366l1679,38802r994,-3289l3991,32329,5309,29144,6924,26122,32369,3966,35550,2640r3279,-982l42206,991,45583,333,48993,r3443,l6783328,r3443,l6790181,333r3377,658l6796934,1658r3279,982l6803395,3966r3181,1325l6833090,35513r1667,6683l6835428,45562r336,3432l6835764,52436r,648301l6826927,729825r-1913,2888l6790181,752801r-6853,372l52436,753173,15358,737795,8837,729825,6924,726974,5309,723961,3991,720777,2673,717593r-994,-3280l1007,710957,335,707573,,704160r,-3423xe" filled="f" strokecolor="#f0f2f5" strokeweight=".26481mm">
                  <v:path arrowok="t"/>
                </v:shape>
                <v:shapetype id="_x0000_t202" coordsize="21600,21600" o:spt="202" path="m,l,21600r21600,l21600,xe">
                  <v:stroke joinstyle="miter"/>
                  <v:path gradientshapeok="t" o:connecttype="rect"/>
                </v:shapetype>
                <v:shape id="Textbox 188" o:spid="_x0000_s1029" type="#_x0000_t202" style="position:absolute;width:68453;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253BC74B" w14:textId="77777777" w:rsidR="00115BA5" w:rsidRDefault="00115BA5" w:rsidP="00115BA5">
                        <w:pPr>
                          <w:spacing w:before="80"/>
                          <w:rPr>
                            <w:rFonts w:hint="eastAsia"/>
                          </w:rPr>
                        </w:pPr>
                      </w:p>
                      <w:p w14:paraId="01594C83" w14:textId="77777777" w:rsidR="00115BA5" w:rsidRPr="001C2677" w:rsidRDefault="00115BA5" w:rsidP="001C2677">
                        <w:pPr>
                          <w:pStyle w:val="ab"/>
                          <w:rPr>
                            <w:rFonts w:hint="eastAsia"/>
                          </w:rPr>
                        </w:pPr>
                        <w:r w:rsidRPr="001C2677">
                          <w:t>1 SELECT * FROM dept;</w:t>
                        </w:r>
                      </w:p>
                    </w:txbxContent>
                  </v:textbox>
                </v:shape>
                <w10:wrap type="topAndBottom" anchorx="page"/>
              </v:group>
            </w:pict>
          </mc:Fallback>
        </mc:AlternateContent>
      </w:r>
    </w:p>
    <w:p w14:paraId="5EFCB616" w14:textId="77777777" w:rsidR="00115BA5" w:rsidRDefault="00115BA5" w:rsidP="00115BA5">
      <w:pPr>
        <w:pStyle w:val="af1"/>
        <w:rPr>
          <w:rFonts w:hint="eastAsia"/>
          <w:sz w:val="15"/>
          <w:lang w:eastAsia="zh-CN"/>
        </w:rPr>
        <w:sectPr w:rsidR="00115BA5" w:rsidSect="00115BA5">
          <w:pgSz w:w="11900" w:h="16820"/>
          <w:pgMar w:top="500" w:right="425" w:bottom="280" w:left="425" w:header="720" w:footer="720" w:gutter="0"/>
          <w:cols w:space="720"/>
        </w:sectPr>
      </w:pPr>
    </w:p>
    <w:p w14:paraId="1FE2640D" w14:textId="77777777" w:rsidR="00115BA5" w:rsidRDefault="00115BA5" w:rsidP="00115BA5">
      <w:pPr>
        <w:pStyle w:val="af1"/>
        <w:spacing w:before="9" w:line="431" w:lineRule="exact"/>
        <w:rPr>
          <w:rFonts w:hint="eastAsia"/>
          <w:lang w:eastAsia="zh-CN"/>
        </w:rPr>
      </w:pPr>
      <w:r>
        <w:rPr>
          <w:lang w:eastAsia="zh-CN"/>
        </w:rPr>
        <w:lastRenderedPageBreak/>
        <w:t>当在其他用户账号下，比如</w:t>
      </w:r>
      <w:r>
        <w:rPr>
          <w:rFonts w:ascii="Arial MT" w:eastAsia="Arial MT"/>
          <w:lang w:eastAsia="zh-CN"/>
        </w:rPr>
        <w:t>system</w:t>
      </w:r>
      <w:r>
        <w:rPr>
          <w:lang w:eastAsia="zh-CN"/>
        </w:rPr>
        <w:t>账号下，访问</w:t>
      </w:r>
      <w:r>
        <w:rPr>
          <w:rFonts w:ascii="Arial MT" w:eastAsia="Arial MT"/>
          <w:lang w:eastAsia="zh-CN"/>
        </w:rPr>
        <w:t>dept</w:t>
      </w:r>
      <w:r>
        <w:rPr>
          <w:spacing w:val="-1"/>
          <w:lang w:eastAsia="zh-CN"/>
        </w:rPr>
        <w:t>表时，需要在表名前面加上该表的所属账号</w:t>
      </w:r>
    </w:p>
    <w:p w14:paraId="4B251C71" w14:textId="77777777" w:rsidR="00115BA5" w:rsidRDefault="00115BA5" w:rsidP="00115BA5">
      <w:pPr>
        <w:pStyle w:val="af1"/>
        <w:spacing w:line="431" w:lineRule="exact"/>
        <w:rPr>
          <w:rFonts w:hint="eastAsia"/>
          <w:lang w:eastAsia="zh-CN"/>
        </w:rPr>
      </w:pPr>
      <w:r>
        <w:rPr>
          <w:rFonts w:ascii="Arial MT" w:eastAsia="Arial MT"/>
          <w:spacing w:val="-2"/>
          <w:lang w:eastAsia="zh-CN"/>
        </w:rPr>
        <w:t>scott</w:t>
      </w:r>
      <w:r>
        <w:rPr>
          <w:spacing w:val="-2"/>
          <w:lang w:eastAsia="zh-CN"/>
        </w:rPr>
        <w:t>；</w:t>
      </w:r>
    </w:p>
    <w:p w14:paraId="69C0ED18" w14:textId="77777777" w:rsidR="00115BA5" w:rsidRDefault="00115BA5" w:rsidP="00115BA5">
      <w:pPr>
        <w:pStyle w:val="af1"/>
        <w:spacing w:before="9"/>
        <w:ind w:left="0"/>
        <w:rPr>
          <w:rFonts w:hint="eastAsia"/>
          <w:sz w:val="15"/>
          <w:lang w:eastAsia="zh-CN"/>
        </w:rPr>
      </w:pPr>
      <w:r>
        <w:rPr>
          <w:noProof/>
          <w:sz w:val="15"/>
        </w:rPr>
        <mc:AlternateContent>
          <mc:Choice Requires="wpg">
            <w:drawing>
              <wp:anchor distT="0" distB="0" distL="0" distR="0" simplePos="0" relativeHeight="251665408" behindDoc="1" locked="0" layoutInCell="1" allowOverlap="1" wp14:anchorId="09EE10BC" wp14:editId="72E92369">
                <wp:simplePos x="0" y="0"/>
                <wp:positionH relativeFrom="page">
                  <wp:posOffset>355599</wp:posOffset>
                </wp:positionH>
                <wp:positionV relativeFrom="paragraph">
                  <wp:posOffset>196908</wp:posOffset>
                </wp:positionV>
                <wp:extent cx="6845300" cy="763270"/>
                <wp:effectExtent l="0" t="0" r="0" b="0"/>
                <wp:wrapTopAndBottom/>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5300" cy="763270"/>
                          <a:chOff x="0" y="0"/>
                          <a:chExt cx="6845300" cy="763270"/>
                        </a:xfrm>
                      </wpg:grpSpPr>
                      <wps:wsp>
                        <wps:cNvPr id="190" name="Graphic 190"/>
                        <wps:cNvSpPr/>
                        <wps:spPr>
                          <a:xfrm>
                            <a:off x="4766" y="4766"/>
                            <a:ext cx="6835775" cy="753745"/>
                          </a:xfrm>
                          <a:custGeom>
                            <a:avLst/>
                            <a:gdLst/>
                            <a:ahLst/>
                            <a:cxnLst/>
                            <a:rect l="l" t="t" r="r" b="b"/>
                            <a:pathLst>
                              <a:path w="6835775" h="753745">
                                <a:moveTo>
                                  <a:pt x="6786771" y="753154"/>
                                </a:moveTo>
                                <a:lnTo>
                                  <a:pt x="48993" y="753154"/>
                                </a:lnTo>
                                <a:lnTo>
                                  <a:pt x="45583" y="752820"/>
                                </a:lnTo>
                                <a:lnTo>
                                  <a:pt x="10749" y="732694"/>
                                </a:lnTo>
                                <a:lnTo>
                                  <a:pt x="0" y="704160"/>
                                </a:lnTo>
                                <a:lnTo>
                                  <a:pt x="0" y="700737"/>
                                </a:lnTo>
                                <a:lnTo>
                                  <a:pt x="0" y="48994"/>
                                </a:lnTo>
                                <a:lnTo>
                                  <a:pt x="17792" y="12908"/>
                                </a:lnTo>
                                <a:lnTo>
                                  <a:pt x="48993" y="0"/>
                                </a:lnTo>
                                <a:lnTo>
                                  <a:pt x="6786771" y="0"/>
                                </a:lnTo>
                                <a:lnTo>
                                  <a:pt x="6822840" y="17780"/>
                                </a:lnTo>
                                <a:lnTo>
                                  <a:pt x="6835764" y="48994"/>
                                </a:lnTo>
                                <a:lnTo>
                                  <a:pt x="6835764" y="704160"/>
                                </a:lnTo>
                                <a:lnTo>
                                  <a:pt x="6817971" y="740236"/>
                                </a:lnTo>
                                <a:lnTo>
                                  <a:pt x="6790181" y="752820"/>
                                </a:lnTo>
                                <a:lnTo>
                                  <a:pt x="6786771" y="753154"/>
                                </a:lnTo>
                                <a:close/>
                              </a:path>
                            </a:pathLst>
                          </a:custGeom>
                          <a:solidFill>
                            <a:srgbClr val="F9FAFA"/>
                          </a:solidFill>
                        </wps:spPr>
                        <wps:bodyPr wrap="square" lIns="0" tIns="0" rIns="0" bIns="0" rtlCol="0">
                          <a:prstTxWarp prst="textNoShape">
                            <a:avLst/>
                          </a:prstTxWarp>
                          <a:noAutofit/>
                        </wps:bodyPr>
                      </wps:wsp>
                      <wps:wsp>
                        <wps:cNvPr id="191" name="Graphic 191"/>
                        <wps:cNvSpPr/>
                        <wps:spPr>
                          <a:xfrm>
                            <a:off x="4766" y="4766"/>
                            <a:ext cx="6835775" cy="753745"/>
                          </a:xfrm>
                          <a:custGeom>
                            <a:avLst/>
                            <a:gdLst/>
                            <a:ahLst/>
                            <a:cxnLst/>
                            <a:rect l="l" t="t" r="r" b="b"/>
                            <a:pathLst>
                              <a:path w="6835775" h="753745">
                                <a:moveTo>
                                  <a:pt x="0" y="700737"/>
                                </a:moveTo>
                                <a:lnTo>
                                  <a:pt x="0" y="52436"/>
                                </a:lnTo>
                                <a:lnTo>
                                  <a:pt x="0" y="48994"/>
                                </a:lnTo>
                                <a:lnTo>
                                  <a:pt x="335" y="45581"/>
                                </a:lnTo>
                                <a:lnTo>
                                  <a:pt x="1007" y="42196"/>
                                </a:lnTo>
                                <a:lnTo>
                                  <a:pt x="1679" y="38802"/>
                                </a:lnTo>
                                <a:lnTo>
                                  <a:pt x="2673" y="35532"/>
                                </a:lnTo>
                                <a:lnTo>
                                  <a:pt x="3991" y="32348"/>
                                </a:lnTo>
                                <a:lnTo>
                                  <a:pt x="5309" y="29164"/>
                                </a:lnTo>
                                <a:lnTo>
                                  <a:pt x="6924" y="26122"/>
                                </a:lnTo>
                                <a:lnTo>
                                  <a:pt x="32369" y="3966"/>
                                </a:lnTo>
                                <a:lnTo>
                                  <a:pt x="35550" y="2640"/>
                                </a:lnTo>
                                <a:lnTo>
                                  <a:pt x="38829" y="1658"/>
                                </a:lnTo>
                                <a:lnTo>
                                  <a:pt x="42206" y="1001"/>
                                </a:lnTo>
                                <a:lnTo>
                                  <a:pt x="45583" y="333"/>
                                </a:lnTo>
                                <a:lnTo>
                                  <a:pt x="48993" y="0"/>
                                </a:lnTo>
                                <a:lnTo>
                                  <a:pt x="52436" y="0"/>
                                </a:lnTo>
                                <a:lnTo>
                                  <a:pt x="6783328" y="0"/>
                                </a:lnTo>
                                <a:lnTo>
                                  <a:pt x="6786771" y="0"/>
                                </a:lnTo>
                                <a:lnTo>
                                  <a:pt x="6790181" y="333"/>
                                </a:lnTo>
                                <a:lnTo>
                                  <a:pt x="6793558" y="1001"/>
                                </a:lnTo>
                                <a:lnTo>
                                  <a:pt x="6796934" y="1658"/>
                                </a:lnTo>
                                <a:lnTo>
                                  <a:pt x="6800213" y="2640"/>
                                </a:lnTo>
                                <a:lnTo>
                                  <a:pt x="6803395" y="3966"/>
                                </a:lnTo>
                                <a:lnTo>
                                  <a:pt x="6806576" y="5291"/>
                                </a:lnTo>
                                <a:lnTo>
                                  <a:pt x="6833090" y="35532"/>
                                </a:lnTo>
                                <a:lnTo>
                                  <a:pt x="6834757" y="42196"/>
                                </a:lnTo>
                                <a:lnTo>
                                  <a:pt x="6835428" y="45581"/>
                                </a:lnTo>
                                <a:lnTo>
                                  <a:pt x="6835764" y="48994"/>
                                </a:lnTo>
                                <a:lnTo>
                                  <a:pt x="6835764" y="52436"/>
                                </a:lnTo>
                                <a:lnTo>
                                  <a:pt x="6835764" y="700737"/>
                                </a:lnTo>
                                <a:lnTo>
                                  <a:pt x="6826927" y="729844"/>
                                </a:lnTo>
                                <a:lnTo>
                                  <a:pt x="6825014" y="732694"/>
                                </a:lnTo>
                                <a:lnTo>
                                  <a:pt x="6812460" y="744307"/>
                                </a:lnTo>
                                <a:lnTo>
                                  <a:pt x="6809598" y="746223"/>
                                </a:lnTo>
                                <a:lnTo>
                                  <a:pt x="6793557" y="752134"/>
                                </a:lnTo>
                                <a:lnTo>
                                  <a:pt x="6790181" y="752820"/>
                                </a:lnTo>
                                <a:lnTo>
                                  <a:pt x="6786771" y="753154"/>
                                </a:lnTo>
                                <a:lnTo>
                                  <a:pt x="6783328" y="753173"/>
                                </a:lnTo>
                                <a:lnTo>
                                  <a:pt x="52436" y="753173"/>
                                </a:lnTo>
                                <a:lnTo>
                                  <a:pt x="48993" y="753154"/>
                                </a:lnTo>
                                <a:lnTo>
                                  <a:pt x="45583" y="752820"/>
                                </a:lnTo>
                                <a:lnTo>
                                  <a:pt x="42206" y="752134"/>
                                </a:lnTo>
                                <a:lnTo>
                                  <a:pt x="38829" y="751457"/>
                                </a:lnTo>
                                <a:lnTo>
                                  <a:pt x="35550" y="750475"/>
                                </a:lnTo>
                                <a:lnTo>
                                  <a:pt x="32369" y="749150"/>
                                </a:lnTo>
                                <a:lnTo>
                                  <a:pt x="29188" y="747825"/>
                                </a:lnTo>
                                <a:lnTo>
                                  <a:pt x="26166" y="746223"/>
                                </a:lnTo>
                                <a:lnTo>
                                  <a:pt x="23304" y="744307"/>
                                </a:lnTo>
                                <a:lnTo>
                                  <a:pt x="20441" y="742409"/>
                                </a:lnTo>
                                <a:lnTo>
                                  <a:pt x="8837" y="729844"/>
                                </a:lnTo>
                                <a:lnTo>
                                  <a:pt x="6924" y="726993"/>
                                </a:lnTo>
                                <a:lnTo>
                                  <a:pt x="5309" y="723961"/>
                                </a:lnTo>
                                <a:lnTo>
                                  <a:pt x="3991" y="720777"/>
                                </a:lnTo>
                                <a:lnTo>
                                  <a:pt x="2673" y="717593"/>
                                </a:lnTo>
                                <a:lnTo>
                                  <a:pt x="1679" y="714332"/>
                                </a:lnTo>
                                <a:lnTo>
                                  <a:pt x="1007" y="710957"/>
                                </a:lnTo>
                                <a:lnTo>
                                  <a:pt x="335" y="707573"/>
                                </a:lnTo>
                                <a:lnTo>
                                  <a:pt x="0" y="704160"/>
                                </a:lnTo>
                                <a:lnTo>
                                  <a:pt x="0" y="700737"/>
                                </a:lnTo>
                                <a:close/>
                              </a:path>
                            </a:pathLst>
                          </a:custGeom>
                          <a:ln w="9533">
                            <a:solidFill>
                              <a:srgbClr val="F0F2F5"/>
                            </a:solidFill>
                            <a:prstDash val="solid"/>
                          </a:ln>
                        </wps:spPr>
                        <wps:bodyPr wrap="square" lIns="0" tIns="0" rIns="0" bIns="0" rtlCol="0">
                          <a:prstTxWarp prst="textNoShape">
                            <a:avLst/>
                          </a:prstTxWarp>
                          <a:noAutofit/>
                        </wps:bodyPr>
                      </wps:wsp>
                      <wps:wsp>
                        <wps:cNvPr id="192" name="Textbox 192"/>
                        <wps:cNvSpPr txBox="1"/>
                        <wps:spPr>
                          <a:xfrm>
                            <a:off x="0" y="0"/>
                            <a:ext cx="6845300" cy="763270"/>
                          </a:xfrm>
                          <a:prstGeom prst="rect">
                            <a:avLst/>
                          </a:prstGeom>
                        </wps:spPr>
                        <wps:txbx>
                          <w:txbxContent>
                            <w:p w14:paraId="6F9FADA3" w14:textId="77777777" w:rsidR="00115BA5" w:rsidRDefault="00115BA5" w:rsidP="00115BA5">
                              <w:pPr>
                                <w:spacing w:before="80"/>
                                <w:rPr>
                                  <w:rFonts w:hint="eastAsia"/>
                                </w:rPr>
                              </w:pPr>
                            </w:p>
                            <w:p w14:paraId="5BD52719" w14:textId="77777777" w:rsidR="00115BA5" w:rsidRDefault="00115BA5" w:rsidP="00115BA5">
                              <w:pPr>
                                <w:ind w:left="330"/>
                                <w:rPr>
                                  <w:rFonts w:ascii="Consolas" w:hint="eastAsia"/>
                                </w:rPr>
                              </w:pPr>
                              <w:r>
                                <w:rPr>
                                  <w:rFonts w:ascii="新宋体"/>
                                  <w:color w:val="4E596F"/>
                                  <w:sz w:val="15"/>
                                </w:rPr>
                                <w:t>1</w:t>
                              </w:r>
                              <w:r>
                                <w:rPr>
                                  <w:rFonts w:ascii="新宋体"/>
                                  <w:color w:val="4E596F"/>
                                  <w:spacing w:val="67"/>
                                  <w:w w:val="150"/>
                                  <w:sz w:val="15"/>
                                </w:rPr>
                                <w:t xml:space="preserve"> </w:t>
                              </w:r>
                              <w:r>
                                <w:rPr>
                                  <w:rFonts w:ascii="Consolas"/>
                                  <w:color w:val="40454A"/>
                                </w:rPr>
                                <w:t xml:space="preserve">SELECT * FROM </w:t>
                              </w:r>
                              <w:r>
                                <w:rPr>
                                  <w:rFonts w:ascii="Consolas"/>
                                  <w:color w:val="40454A"/>
                                  <w:spacing w:val="-2"/>
                                </w:rPr>
                                <w:t>scott.dept;</w:t>
                              </w:r>
                            </w:p>
                          </w:txbxContent>
                        </wps:txbx>
                        <wps:bodyPr wrap="square" lIns="0" tIns="0" rIns="0" bIns="0" rtlCol="0">
                          <a:noAutofit/>
                        </wps:bodyPr>
                      </wps:wsp>
                    </wpg:wgp>
                  </a:graphicData>
                </a:graphic>
              </wp:anchor>
            </w:drawing>
          </mc:Choice>
          <mc:Fallback>
            <w:pict>
              <v:group w14:anchorId="09EE10BC" id="Group 189" o:spid="_x0000_s1030" style="position:absolute;margin-left:28pt;margin-top:15.5pt;width:539pt;height:60.1pt;z-index:-251651072;mso-wrap-distance-left:0;mso-wrap-distance-right:0;mso-position-horizontal-relative:page" coordsize="68453,7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">
                <v:shape id="Graphic 190" o:spid="_x0000_s1031" style="position:absolute;left:47;top:47;width:68358;height:7538;visibility:visible;mso-wrap-style:square;v-text-anchor:top" coordsize="6835775,753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" path="m6786771,753154r-6737778,l45583,752820,10749,732694,,704160r,-3423l,48994,17792,12908,48993,,6786771,r36069,17780l6835764,48994r,655166l6817971,740236r-27790,12584l6786771,753154xe" fillcolor="#f9fafa" stroked="f">
                  <v:path arrowok="t"/>
                </v:shape>
                <v:shape id="Graphic 191" o:spid="_x0000_s1032" style="position:absolute;left:47;top:47;width:68358;height:7538;visibility:visible;mso-wrap-style:square;v-text-anchor:top" coordsize="6835775,753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" path="m,700737l,52436,,48994,335,45581r672,-3385l1679,38802r994,-3270l3991,32348,5309,29164,6924,26122,32369,3966,35550,2640r3279,-982l42206,1001,45583,333,48993,r3443,l6783328,r3443,l6790181,333r3377,668l6796934,1658r3279,982l6803395,3966r3181,1325l6833090,35532r1667,6664l6835428,45581r336,3413l6835764,52436r,648301l6826927,729844r-1913,2850l6812460,744307r-2862,1916l6793557,752134r-3376,686l6786771,753154r-3443,19l52436,753173r-3443,-19l45583,752820r-3377,-686l38829,751457r-3279,-982l32369,749150r-3181,-1325l26166,746223r-2862,-1916l20441,742409,8837,729844,6924,726993,5309,723961,3991,720777,2673,717593r-994,-3261l1007,710957,335,707573,,704160r,-3423xe" filled="f" strokecolor="#f0f2f5" strokeweight=".26481mm">
                  <v:path arrowok="t"/>
                </v:shape>
                <v:shape id="Textbox 192" o:spid="_x0000_s1033" type="#_x0000_t202" style="position:absolute;width:68453;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14:paraId="6F9FADA3" w14:textId="77777777" w:rsidR="00115BA5" w:rsidRDefault="00115BA5" w:rsidP="00115BA5">
                        <w:pPr>
                          <w:spacing w:before="80"/>
                          <w:rPr>
                            <w:rFonts w:hint="eastAsia"/>
                          </w:rPr>
                        </w:pPr>
                      </w:p>
                      <w:p w14:paraId="5BD52719" w14:textId="77777777" w:rsidR="00115BA5" w:rsidRDefault="00115BA5" w:rsidP="00115BA5">
                        <w:pPr>
                          <w:ind w:left="330"/>
                          <w:rPr>
                            <w:rFonts w:ascii="Consolas" w:hint="eastAsia"/>
                          </w:rPr>
                        </w:pPr>
                        <w:r>
                          <w:rPr>
                            <w:rFonts w:ascii="新宋体"/>
                            <w:color w:val="4E596F"/>
                            <w:sz w:val="15"/>
                          </w:rPr>
                          <w:t>1</w:t>
                        </w:r>
                        <w:r>
                          <w:rPr>
                            <w:rFonts w:ascii="新宋体"/>
                            <w:color w:val="4E596F"/>
                            <w:spacing w:val="67"/>
                            <w:w w:val="150"/>
                            <w:sz w:val="15"/>
                          </w:rPr>
                          <w:t xml:space="preserve"> </w:t>
                        </w:r>
                        <w:r>
                          <w:rPr>
                            <w:rFonts w:ascii="Consolas"/>
                            <w:color w:val="40454A"/>
                          </w:rPr>
                          <w:t xml:space="preserve">SELECT * FROM </w:t>
                        </w:r>
                        <w:r>
                          <w:rPr>
                            <w:rFonts w:ascii="Consolas"/>
                            <w:color w:val="40454A"/>
                            <w:spacing w:val="-2"/>
                          </w:rPr>
                          <w:t>scott.dept;</w:t>
                        </w:r>
                      </w:p>
                    </w:txbxContent>
                  </v:textbox>
                </v:shape>
                <w10:wrap type="topAndBottom" anchorx="page"/>
              </v:group>
            </w:pict>
          </mc:Fallback>
        </mc:AlternateContent>
      </w:r>
    </w:p>
    <w:p w14:paraId="2954ADF4" w14:textId="77777777" w:rsidR="00115BA5" w:rsidRDefault="00115BA5" w:rsidP="00115BA5">
      <w:pPr>
        <w:pStyle w:val="2"/>
        <w:rPr>
          <w:rFonts w:hint="eastAsia"/>
        </w:rPr>
      </w:pPr>
      <w:r>
        <w:t>用户登录数据库</w:t>
      </w:r>
    </w:p>
    <w:p w14:paraId="30A22343" w14:textId="77777777" w:rsidR="00115BA5" w:rsidRDefault="00115BA5" w:rsidP="00115BA5">
      <w:pPr>
        <w:spacing w:before="7" w:line="228" w:lineRule="auto"/>
        <w:ind w:left="134" w:right="132"/>
        <w:rPr>
          <w:rFonts w:hint="eastAsia"/>
        </w:rPr>
      </w:pPr>
      <w:r>
        <w:rPr>
          <w:rFonts w:ascii="Arial MT" w:eastAsia="Arial MT" w:hAnsi="Arial MT"/>
          <w:color w:val="4D4D4D"/>
        </w:rPr>
        <w:t>SQLPlus</w:t>
      </w:r>
      <w:r>
        <w:rPr>
          <w:color w:val="4D4D4D"/>
        </w:rPr>
        <w:t xml:space="preserve">是 </w:t>
      </w:r>
      <w:r>
        <w:rPr>
          <w:rFonts w:ascii="Arial MT" w:eastAsia="Arial MT" w:hAnsi="Arial MT"/>
          <w:color w:val="4D4D4D"/>
        </w:rPr>
        <w:t xml:space="preserve">Oracle </w:t>
      </w:r>
      <w:r>
        <w:rPr>
          <w:color w:val="4D4D4D"/>
        </w:rPr>
        <w:t>默认安装的自带的一个客户端工具。如果</w:t>
      </w:r>
      <w:r>
        <w:rPr>
          <w:rFonts w:ascii="Arial MT" w:eastAsia="Arial MT" w:hAnsi="Arial MT"/>
          <w:color w:val="4D4D4D"/>
        </w:rPr>
        <w:t>Oracle</w:t>
      </w:r>
      <w:r>
        <w:rPr>
          <w:color w:val="4D4D4D"/>
        </w:rPr>
        <w:t xml:space="preserve">安装在 </w:t>
      </w:r>
      <w:r>
        <w:rPr>
          <w:rFonts w:ascii="Arial MT" w:eastAsia="Arial MT" w:hAnsi="Arial MT"/>
          <w:color w:val="4D4D4D"/>
        </w:rPr>
        <w:t>Windows</w:t>
      </w:r>
      <w:r>
        <w:rPr>
          <w:color w:val="4D4D4D"/>
        </w:rPr>
        <w:t>下，在</w:t>
      </w:r>
      <w:r>
        <w:rPr>
          <w:rFonts w:ascii="Arial MT" w:eastAsia="Arial MT" w:hAnsi="Arial MT"/>
          <w:color w:val="4D4D4D"/>
        </w:rPr>
        <w:t xml:space="preserve">cmd </w:t>
      </w:r>
      <w:r>
        <w:rPr>
          <w:color w:val="4D4D4D"/>
        </w:rPr>
        <w:t xml:space="preserve">命令行中输入 </w:t>
      </w:r>
      <w:r>
        <w:rPr>
          <w:rFonts w:ascii="Arial MT" w:eastAsia="Arial MT" w:hAnsi="Arial MT"/>
          <w:color w:val="4D4D4D"/>
          <w:spacing w:val="-2"/>
        </w:rPr>
        <w:t>“sqlplus”</w:t>
      </w:r>
      <w:r>
        <w:rPr>
          <w:color w:val="4D4D4D"/>
          <w:spacing w:val="-2"/>
        </w:rPr>
        <w:t>命令，就能够启动该工具了；如果</w:t>
      </w:r>
      <w:r>
        <w:rPr>
          <w:rFonts w:ascii="Arial MT" w:eastAsia="Arial MT" w:hAnsi="Arial MT"/>
          <w:color w:val="4D4D4D"/>
          <w:spacing w:val="-2"/>
        </w:rPr>
        <w:t>Oracle</w:t>
      </w:r>
      <w:r>
        <w:rPr>
          <w:color w:val="4D4D4D"/>
          <w:spacing w:val="-2"/>
        </w:rPr>
        <w:t>安装在</w:t>
      </w:r>
      <w:r>
        <w:rPr>
          <w:rFonts w:ascii="Arial MT" w:eastAsia="Arial MT" w:hAnsi="Arial MT"/>
          <w:color w:val="4D4D4D"/>
          <w:spacing w:val="-2"/>
        </w:rPr>
        <w:t>Linux</w:t>
      </w:r>
      <w:r>
        <w:rPr>
          <w:color w:val="4D4D4D"/>
          <w:spacing w:val="-2"/>
        </w:rPr>
        <w:t>系统中，在</w:t>
      </w:r>
      <w:r>
        <w:rPr>
          <w:rFonts w:ascii="Arial MT" w:eastAsia="Arial MT" w:hAnsi="Arial MT"/>
          <w:color w:val="4D4D4D"/>
          <w:spacing w:val="-2"/>
        </w:rPr>
        <w:t>Linux</w:t>
      </w:r>
      <w:r>
        <w:rPr>
          <w:color w:val="4D4D4D"/>
          <w:spacing w:val="-2"/>
        </w:rPr>
        <w:t>的命令界面中输入</w:t>
      </w:r>
      <w:r>
        <w:rPr>
          <w:rFonts w:ascii="Arial MT" w:eastAsia="Arial MT" w:hAnsi="Arial MT"/>
          <w:color w:val="4D4D4D"/>
          <w:spacing w:val="-2"/>
        </w:rPr>
        <w:t>“sqlplus”</w:t>
      </w:r>
      <w:r>
        <w:rPr>
          <w:color w:val="4D4D4D"/>
          <w:spacing w:val="-2"/>
        </w:rPr>
        <w:t>命令，就能启动该工具。</w:t>
      </w:r>
    </w:p>
    <w:p w14:paraId="572F8EF7" w14:textId="77777777" w:rsidR="00115BA5" w:rsidRDefault="00115BA5" w:rsidP="00115BA5">
      <w:pPr>
        <w:spacing w:line="368" w:lineRule="exact"/>
        <w:ind w:left="134"/>
        <w:rPr>
          <w:rFonts w:hint="eastAsia"/>
        </w:rPr>
      </w:pPr>
      <w:r>
        <w:rPr>
          <w:color w:val="4E4E4E"/>
        </w:rPr>
        <w:t>连接身份代表着改用户连接数据库后享受的权限，</w:t>
      </w:r>
      <w:r>
        <w:rPr>
          <w:rFonts w:ascii="Arial MT" w:eastAsia="Arial MT"/>
          <w:color w:val="4E4E4E"/>
        </w:rPr>
        <w:t xml:space="preserve">oracle </w:t>
      </w:r>
      <w:r>
        <w:rPr>
          <w:color w:val="4E4E4E"/>
          <w:spacing w:val="-2"/>
        </w:rPr>
        <w:t>有三种身份如下：</w:t>
      </w:r>
    </w:p>
    <w:p w14:paraId="568C7A76" w14:textId="77777777" w:rsidR="00115BA5" w:rsidRDefault="00115BA5" w:rsidP="00115BA5">
      <w:pPr>
        <w:spacing w:line="232" w:lineRule="auto"/>
        <w:ind w:left="486" w:right="307" w:hanging="232"/>
        <w:rPr>
          <w:rFonts w:hint="eastAsia"/>
        </w:rPr>
      </w:pPr>
      <w:r>
        <w:rPr>
          <w:noProof/>
          <w:position w:val="3"/>
        </w:rPr>
        <w:drawing>
          <wp:inline distT="0" distB="0" distL="0" distR="0" wp14:anchorId="0A89F191" wp14:editId="69050317">
            <wp:extent cx="38135" cy="38116"/>
            <wp:effectExtent l="0" t="0" r="0" b="0"/>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40" cstate="print"/>
                    <a:stretch>
                      <a:fillRect/>
                    </a:stretch>
                  </pic:blipFill>
                  <pic:spPr>
                    <a:xfrm>
                      <a:off x="0" y="0"/>
                      <a:ext cx="38135" cy="38116"/>
                    </a:xfrm>
                    <a:prstGeom prst="rect">
                      <a:avLst/>
                    </a:prstGeom>
                  </pic:spPr>
                </pic:pic>
              </a:graphicData>
            </a:graphic>
          </wp:inline>
        </w:drawing>
      </w:r>
      <w:r>
        <w:rPr>
          <w:rFonts w:ascii="Times New Roman" w:eastAsia="Times New Roman"/>
          <w:spacing w:val="80"/>
          <w:sz w:val="20"/>
        </w:rPr>
        <w:t xml:space="preserve"> </w:t>
      </w:r>
      <w:r>
        <w:rPr>
          <w:rFonts w:ascii="Arial" w:eastAsia="Arial"/>
          <w:b/>
          <w:color w:val="4E4E4E"/>
        </w:rPr>
        <w:t>sysdba:</w:t>
      </w:r>
      <w:r>
        <w:rPr>
          <w:color w:val="4E4E4E"/>
        </w:rPr>
        <w:t>数据库管理员身份。权限：打开（关闭）数据库服务器、备份（恢复）数据库、日志功能、会话限制、</w:t>
      </w:r>
      <w:r>
        <w:rPr>
          <w:color w:val="4E4E4E"/>
          <w:spacing w:val="-2"/>
        </w:rPr>
        <w:t>数据库管理功能等。</w:t>
      </w:r>
    </w:p>
    <w:p w14:paraId="6642EDD0" w14:textId="77777777" w:rsidR="00115BA5" w:rsidRDefault="00115BA5" w:rsidP="00115BA5">
      <w:pPr>
        <w:spacing w:line="358" w:lineRule="exact"/>
        <w:ind w:left="255"/>
        <w:rPr>
          <w:rFonts w:hint="eastAsia"/>
        </w:rPr>
      </w:pPr>
      <w:r>
        <w:rPr>
          <w:noProof/>
          <w:position w:val="3"/>
        </w:rPr>
        <w:drawing>
          <wp:inline distT="0" distB="0" distL="0" distR="0" wp14:anchorId="00548B23" wp14:editId="466A61E8">
            <wp:extent cx="38135" cy="38116"/>
            <wp:effectExtent l="0" t="0" r="0" b="0"/>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41" cstate="print"/>
                    <a:stretch>
                      <a:fillRect/>
                    </a:stretch>
                  </pic:blipFill>
                  <pic:spPr>
                    <a:xfrm>
                      <a:off x="0" y="0"/>
                      <a:ext cx="38135" cy="38116"/>
                    </a:xfrm>
                    <a:prstGeom prst="rect">
                      <a:avLst/>
                    </a:prstGeom>
                  </pic:spPr>
                </pic:pic>
              </a:graphicData>
            </a:graphic>
          </wp:inline>
        </w:drawing>
      </w:r>
      <w:r>
        <w:rPr>
          <w:rFonts w:ascii="Times New Roman" w:eastAsia="Times New Roman"/>
          <w:spacing w:val="80"/>
          <w:sz w:val="20"/>
        </w:rPr>
        <w:t xml:space="preserve"> </w:t>
      </w:r>
      <w:r>
        <w:rPr>
          <w:rFonts w:ascii="Arial" w:eastAsia="Arial"/>
          <w:b/>
          <w:color w:val="4E4E4E"/>
        </w:rPr>
        <w:t>sysoper:</w:t>
      </w:r>
      <w:r>
        <w:rPr>
          <w:color w:val="4E4E4E"/>
        </w:rPr>
        <w:t>数据库操作员身份 。权限：打开（关闭）数据库服务器、备份（恢复）数据库、日志功能、会话限制。</w:t>
      </w:r>
    </w:p>
    <w:p w14:paraId="30AA2273" w14:textId="77777777" w:rsidR="00115BA5" w:rsidRDefault="00115BA5" w:rsidP="00115BA5">
      <w:pPr>
        <w:spacing w:line="375" w:lineRule="exact"/>
        <w:ind w:left="255"/>
        <w:rPr>
          <w:rFonts w:hint="eastAsia"/>
        </w:rPr>
      </w:pPr>
      <w:r>
        <w:rPr>
          <w:noProof/>
          <w:position w:val="3"/>
        </w:rPr>
        <w:drawing>
          <wp:inline distT="0" distB="0" distL="0" distR="0" wp14:anchorId="7A3AD0DA" wp14:editId="3D6B460A">
            <wp:extent cx="38135" cy="38135"/>
            <wp:effectExtent l="0" t="0" r="0" b="0"/>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42" cstate="print"/>
                    <a:stretch>
                      <a:fillRect/>
                    </a:stretch>
                  </pic:blipFill>
                  <pic:spPr>
                    <a:xfrm>
                      <a:off x="0" y="0"/>
                      <a:ext cx="38135" cy="38135"/>
                    </a:xfrm>
                    <a:prstGeom prst="rect">
                      <a:avLst/>
                    </a:prstGeom>
                  </pic:spPr>
                </pic:pic>
              </a:graphicData>
            </a:graphic>
          </wp:inline>
        </w:drawing>
      </w:r>
      <w:r>
        <w:rPr>
          <w:rFonts w:ascii="Times New Roman" w:eastAsia="Times New Roman"/>
          <w:spacing w:val="80"/>
          <w:sz w:val="20"/>
        </w:rPr>
        <w:t xml:space="preserve">  </w:t>
      </w:r>
      <w:r>
        <w:rPr>
          <w:rFonts w:ascii="Arial" w:eastAsia="Arial"/>
          <w:b/>
          <w:color w:val="4E4E4E"/>
          <w:spacing w:val="-2"/>
        </w:rPr>
        <w:t>normal:</w:t>
      </w:r>
      <w:r>
        <w:rPr>
          <w:color w:val="4E4E4E"/>
          <w:spacing w:val="-2"/>
        </w:rPr>
        <w:t>普通用户。权限：操作该用户下的数据对象和数据查询，默认的身份是</w:t>
      </w:r>
      <w:r>
        <w:rPr>
          <w:rFonts w:ascii="Arial MT" w:eastAsia="Arial MT"/>
          <w:color w:val="4E4E4E"/>
          <w:spacing w:val="-2"/>
        </w:rPr>
        <w:t>normal</w:t>
      </w:r>
      <w:r>
        <w:rPr>
          <w:color w:val="4E4E4E"/>
          <w:spacing w:val="-2"/>
        </w:rPr>
        <w:t>用户。</w:t>
      </w:r>
    </w:p>
    <w:p w14:paraId="09F8601C" w14:textId="77777777" w:rsidR="00115BA5" w:rsidRDefault="00115BA5" w:rsidP="00115BA5">
      <w:pPr>
        <w:spacing w:line="371" w:lineRule="exact"/>
        <w:ind w:left="134"/>
        <w:rPr>
          <w:rFonts w:hint="eastAsia"/>
        </w:rPr>
      </w:pPr>
      <w:r>
        <w:rPr>
          <w:color w:val="F23B45"/>
        </w:rPr>
        <w:t>注意</w:t>
      </w:r>
      <w:r>
        <w:rPr>
          <w:rFonts w:ascii="Arial MT" w:eastAsia="Arial MT"/>
          <w:color w:val="F23B45"/>
        </w:rPr>
        <w:t>:sys</w:t>
      </w:r>
      <w:r>
        <w:rPr>
          <w:color w:val="F23B45"/>
        </w:rPr>
        <w:t>用户必须用</w:t>
      </w:r>
      <w:r>
        <w:rPr>
          <w:rFonts w:ascii="Arial MT" w:eastAsia="Arial MT"/>
          <w:color w:val="F23B45"/>
        </w:rPr>
        <w:t>sysdba</w:t>
      </w:r>
      <w:r>
        <w:rPr>
          <w:color w:val="F23B45"/>
        </w:rPr>
        <w:t>才能登陆</w:t>
      </w:r>
      <w:r>
        <w:rPr>
          <w:rFonts w:ascii="Arial MT" w:eastAsia="Arial MT"/>
          <w:color w:val="F23B45"/>
        </w:rPr>
        <w:t>(</w:t>
      </w:r>
      <w:r>
        <w:rPr>
          <w:color w:val="F23B45"/>
        </w:rPr>
        <w:t>使用：</w:t>
      </w:r>
      <w:r>
        <w:rPr>
          <w:rFonts w:ascii="Arial MT" w:eastAsia="Arial MT"/>
          <w:color w:val="F23B45"/>
        </w:rPr>
        <w:t>sys as sysdba)</w:t>
      </w:r>
      <w:r>
        <w:rPr>
          <w:color w:val="F23B45"/>
        </w:rPr>
        <w:t>，</w:t>
      </w:r>
      <w:r>
        <w:rPr>
          <w:rFonts w:ascii="Arial MT" w:eastAsia="Arial MT"/>
          <w:color w:val="F23B45"/>
        </w:rPr>
        <w:t>system</w:t>
      </w:r>
      <w:r>
        <w:rPr>
          <w:color w:val="F23B45"/>
        </w:rPr>
        <w:t>用户</w:t>
      </w:r>
      <w:r>
        <w:rPr>
          <w:rFonts w:ascii="Arial MT" w:eastAsia="Arial MT"/>
          <w:color w:val="F23B45"/>
        </w:rPr>
        <w:t>(</w:t>
      </w:r>
      <w:r>
        <w:rPr>
          <w:color w:val="F23B45"/>
        </w:rPr>
        <w:t>数据库管理员身份，直接使用：</w:t>
      </w:r>
      <w:r>
        <w:rPr>
          <w:rFonts w:ascii="Arial MT" w:eastAsia="Arial MT"/>
          <w:color w:val="F23B45"/>
        </w:rPr>
        <w:t>system)</w:t>
      </w:r>
      <w:r>
        <w:rPr>
          <w:color w:val="F23B45"/>
          <w:spacing w:val="-10"/>
        </w:rPr>
        <w:t>。</w:t>
      </w:r>
    </w:p>
    <w:p w14:paraId="188BCCD8" w14:textId="77777777" w:rsidR="00115BA5" w:rsidRDefault="00115BA5" w:rsidP="00115BA5">
      <w:pPr>
        <w:pStyle w:val="af1"/>
        <w:spacing w:before="1" w:line="228" w:lineRule="auto"/>
        <w:ind w:right="2311"/>
        <w:rPr>
          <w:rFonts w:hint="eastAsia"/>
        </w:rPr>
      </w:pPr>
      <w:r>
        <w:rPr>
          <w:rFonts w:ascii="Arial MT" w:eastAsia="Arial MT"/>
        </w:rPr>
        <w:t>sqlplus</w:t>
      </w:r>
      <w:r>
        <w:t>登录用户语法：</w:t>
      </w:r>
      <w:r>
        <w:rPr>
          <w:rFonts w:ascii="Arial MT" w:eastAsia="Arial MT"/>
          <w:color w:val="F23232"/>
        </w:rPr>
        <w:t>sqlplus</w:t>
      </w:r>
      <w:r>
        <w:rPr>
          <w:rFonts w:ascii="Arial MT" w:eastAsia="Arial MT"/>
          <w:color w:val="F23232"/>
          <w:spacing w:val="-7"/>
        </w:rPr>
        <w:t xml:space="preserve"> </w:t>
      </w:r>
      <w:r>
        <w:rPr>
          <w:rFonts w:ascii="Arial MT" w:eastAsia="Arial MT"/>
          <w:color w:val="F23232"/>
        </w:rPr>
        <w:t>username/password@serviceName</w:t>
      </w:r>
      <w:r>
        <w:rPr>
          <w:rFonts w:ascii="Arial MT" w:eastAsia="Arial MT"/>
          <w:color w:val="F23232"/>
          <w:spacing w:val="-5"/>
        </w:rPr>
        <w:t xml:space="preserve"> [ </w:t>
      </w:r>
      <w:r>
        <w:rPr>
          <w:rFonts w:ascii="Arial MT" w:eastAsia="Arial MT"/>
          <w:color w:val="F23232"/>
        </w:rPr>
        <w:t>as</w:t>
      </w:r>
      <w:r>
        <w:rPr>
          <w:rFonts w:ascii="Arial MT" w:eastAsia="Arial MT"/>
          <w:color w:val="F23232"/>
          <w:spacing w:val="-7"/>
        </w:rPr>
        <w:t xml:space="preserve"> </w:t>
      </w:r>
      <w:r>
        <w:rPr>
          <w:color w:val="F23232"/>
        </w:rPr>
        <w:t>连接身份</w:t>
      </w:r>
      <w:r>
        <w:rPr>
          <w:rFonts w:ascii="Arial MT" w:eastAsia="Arial MT"/>
          <w:color w:val="F23232"/>
        </w:rPr>
        <w:t>]</w:t>
      </w:r>
      <w:r>
        <w:rPr>
          <w:spacing w:val="-2"/>
        </w:rPr>
        <w:t>以系统管理员登录数据库：</w:t>
      </w:r>
    </w:p>
    <w:p w14:paraId="463E3690" w14:textId="77777777" w:rsidR="00115BA5" w:rsidRDefault="00115BA5" w:rsidP="00115BA5">
      <w:pPr>
        <w:pStyle w:val="af1"/>
        <w:spacing w:before="15"/>
        <w:ind w:left="0"/>
        <w:rPr>
          <w:rFonts w:hint="eastAsia"/>
          <w:sz w:val="15"/>
        </w:rPr>
      </w:pPr>
      <w:r>
        <w:rPr>
          <w:noProof/>
          <w:sz w:val="15"/>
        </w:rPr>
        <mc:AlternateContent>
          <mc:Choice Requires="wpg">
            <w:drawing>
              <wp:anchor distT="0" distB="0" distL="0" distR="0" simplePos="0" relativeHeight="251666432" behindDoc="1" locked="0" layoutInCell="1" allowOverlap="1" wp14:anchorId="576AB770" wp14:editId="7500694E">
                <wp:simplePos x="0" y="0"/>
                <wp:positionH relativeFrom="page">
                  <wp:posOffset>355599</wp:posOffset>
                </wp:positionH>
                <wp:positionV relativeFrom="paragraph">
                  <wp:posOffset>200661</wp:posOffset>
                </wp:positionV>
                <wp:extent cx="6845300" cy="763270"/>
                <wp:effectExtent l="0" t="0" r="0" b="0"/>
                <wp:wrapTopAndBottom/>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5300" cy="763270"/>
                          <a:chOff x="0" y="0"/>
                          <a:chExt cx="6845300" cy="763270"/>
                        </a:xfrm>
                      </wpg:grpSpPr>
                      <wps:wsp>
                        <wps:cNvPr id="197" name="Graphic 197"/>
                        <wps:cNvSpPr/>
                        <wps:spPr>
                          <a:xfrm>
                            <a:off x="4766" y="4766"/>
                            <a:ext cx="6835775" cy="753745"/>
                          </a:xfrm>
                          <a:custGeom>
                            <a:avLst/>
                            <a:gdLst/>
                            <a:ahLst/>
                            <a:cxnLst/>
                            <a:rect l="l" t="t" r="r" b="b"/>
                            <a:pathLst>
                              <a:path w="6835775" h="753745">
                                <a:moveTo>
                                  <a:pt x="6786771" y="753154"/>
                                </a:moveTo>
                                <a:lnTo>
                                  <a:pt x="48993" y="753154"/>
                                </a:lnTo>
                                <a:lnTo>
                                  <a:pt x="45583" y="752820"/>
                                </a:lnTo>
                                <a:lnTo>
                                  <a:pt x="10749" y="732723"/>
                                </a:lnTo>
                                <a:lnTo>
                                  <a:pt x="0" y="704179"/>
                                </a:lnTo>
                                <a:lnTo>
                                  <a:pt x="0" y="700737"/>
                                </a:lnTo>
                                <a:lnTo>
                                  <a:pt x="0" y="48975"/>
                                </a:lnTo>
                                <a:lnTo>
                                  <a:pt x="17792" y="12908"/>
                                </a:lnTo>
                                <a:lnTo>
                                  <a:pt x="48993" y="0"/>
                                </a:lnTo>
                                <a:lnTo>
                                  <a:pt x="6786771" y="0"/>
                                </a:lnTo>
                                <a:lnTo>
                                  <a:pt x="6822840" y="17780"/>
                                </a:lnTo>
                                <a:lnTo>
                                  <a:pt x="6835764" y="48975"/>
                                </a:lnTo>
                                <a:lnTo>
                                  <a:pt x="6835764" y="704179"/>
                                </a:lnTo>
                                <a:lnTo>
                                  <a:pt x="6817971" y="740236"/>
                                </a:lnTo>
                                <a:lnTo>
                                  <a:pt x="6790181" y="752820"/>
                                </a:lnTo>
                                <a:lnTo>
                                  <a:pt x="6786771" y="753154"/>
                                </a:lnTo>
                                <a:close/>
                              </a:path>
                            </a:pathLst>
                          </a:custGeom>
                          <a:solidFill>
                            <a:srgbClr val="F9FAFA"/>
                          </a:solidFill>
                        </wps:spPr>
                        <wps:bodyPr wrap="square" lIns="0" tIns="0" rIns="0" bIns="0" rtlCol="0">
                          <a:prstTxWarp prst="textNoShape">
                            <a:avLst/>
                          </a:prstTxWarp>
                          <a:noAutofit/>
                        </wps:bodyPr>
                      </wps:wsp>
                      <wps:wsp>
                        <wps:cNvPr id="198" name="Graphic 198"/>
                        <wps:cNvSpPr/>
                        <wps:spPr>
                          <a:xfrm>
                            <a:off x="4766" y="4766"/>
                            <a:ext cx="6835775" cy="753745"/>
                          </a:xfrm>
                          <a:custGeom>
                            <a:avLst/>
                            <a:gdLst/>
                            <a:ahLst/>
                            <a:cxnLst/>
                            <a:rect l="l" t="t" r="r" b="b"/>
                            <a:pathLst>
                              <a:path w="6835775" h="753745">
                                <a:moveTo>
                                  <a:pt x="0" y="700737"/>
                                </a:moveTo>
                                <a:lnTo>
                                  <a:pt x="0" y="52436"/>
                                </a:lnTo>
                                <a:lnTo>
                                  <a:pt x="0" y="48975"/>
                                </a:lnTo>
                                <a:lnTo>
                                  <a:pt x="335" y="45543"/>
                                </a:lnTo>
                                <a:lnTo>
                                  <a:pt x="1007" y="42158"/>
                                </a:lnTo>
                                <a:lnTo>
                                  <a:pt x="1679" y="38783"/>
                                </a:lnTo>
                                <a:lnTo>
                                  <a:pt x="2673" y="35513"/>
                                </a:lnTo>
                                <a:lnTo>
                                  <a:pt x="3991" y="32329"/>
                                </a:lnTo>
                                <a:lnTo>
                                  <a:pt x="5309" y="29144"/>
                                </a:lnTo>
                                <a:lnTo>
                                  <a:pt x="35550" y="2659"/>
                                </a:lnTo>
                                <a:lnTo>
                                  <a:pt x="48993" y="0"/>
                                </a:lnTo>
                                <a:lnTo>
                                  <a:pt x="52436" y="0"/>
                                </a:lnTo>
                                <a:lnTo>
                                  <a:pt x="6783328" y="0"/>
                                </a:lnTo>
                                <a:lnTo>
                                  <a:pt x="6786771" y="0"/>
                                </a:lnTo>
                                <a:lnTo>
                                  <a:pt x="6790181" y="333"/>
                                </a:lnTo>
                                <a:lnTo>
                                  <a:pt x="6825014" y="20431"/>
                                </a:lnTo>
                                <a:lnTo>
                                  <a:pt x="6835764" y="52436"/>
                                </a:lnTo>
                                <a:lnTo>
                                  <a:pt x="6835764" y="700737"/>
                                </a:lnTo>
                                <a:lnTo>
                                  <a:pt x="6820406" y="737814"/>
                                </a:lnTo>
                                <a:lnTo>
                                  <a:pt x="6783328" y="753173"/>
                                </a:lnTo>
                                <a:lnTo>
                                  <a:pt x="52436" y="753173"/>
                                </a:lnTo>
                                <a:lnTo>
                                  <a:pt x="15358" y="737814"/>
                                </a:lnTo>
                                <a:lnTo>
                                  <a:pt x="8837" y="729844"/>
                                </a:lnTo>
                                <a:lnTo>
                                  <a:pt x="6924" y="726993"/>
                                </a:lnTo>
                                <a:lnTo>
                                  <a:pt x="5309" y="723980"/>
                                </a:lnTo>
                                <a:lnTo>
                                  <a:pt x="3991" y="720796"/>
                                </a:lnTo>
                                <a:lnTo>
                                  <a:pt x="2673" y="717612"/>
                                </a:lnTo>
                                <a:lnTo>
                                  <a:pt x="1679" y="714351"/>
                                </a:lnTo>
                                <a:lnTo>
                                  <a:pt x="1007" y="710976"/>
                                </a:lnTo>
                                <a:lnTo>
                                  <a:pt x="335" y="707592"/>
                                </a:lnTo>
                                <a:lnTo>
                                  <a:pt x="0" y="704179"/>
                                </a:lnTo>
                                <a:lnTo>
                                  <a:pt x="0" y="700737"/>
                                </a:lnTo>
                                <a:close/>
                              </a:path>
                            </a:pathLst>
                          </a:custGeom>
                          <a:ln w="9533">
                            <a:solidFill>
                              <a:srgbClr val="F0F2F5"/>
                            </a:solidFill>
                            <a:prstDash val="solid"/>
                          </a:ln>
                        </wps:spPr>
                        <wps:bodyPr wrap="square" lIns="0" tIns="0" rIns="0" bIns="0" rtlCol="0">
                          <a:prstTxWarp prst="textNoShape">
                            <a:avLst/>
                          </a:prstTxWarp>
                          <a:noAutofit/>
                        </wps:bodyPr>
                      </wps:wsp>
                      <wps:wsp>
                        <wps:cNvPr id="199" name="Textbox 199"/>
                        <wps:cNvSpPr txBox="1"/>
                        <wps:spPr>
                          <a:xfrm>
                            <a:off x="0" y="0"/>
                            <a:ext cx="6845300" cy="763270"/>
                          </a:xfrm>
                          <a:prstGeom prst="rect">
                            <a:avLst/>
                          </a:prstGeom>
                        </wps:spPr>
                        <wps:txbx>
                          <w:txbxContent>
                            <w:p w14:paraId="7724CF75" w14:textId="77777777" w:rsidR="00115BA5" w:rsidRDefault="00115BA5" w:rsidP="00115BA5">
                              <w:pPr>
                                <w:spacing w:before="80"/>
                                <w:rPr>
                                  <w:rFonts w:hint="eastAsia"/>
                                </w:rPr>
                              </w:pPr>
                            </w:p>
                            <w:p w14:paraId="5A37A8D3" w14:textId="77777777" w:rsidR="00115BA5" w:rsidRDefault="00115BA5" w:rsidP="00115BA5">
                              <w:pPr>
                                <w:ind w:left="330"/>
                                <w:rPr>
                                  <w:rFonts w:ascii="Consolas" w:hint="eastAsia"/>
                                </w:rPr>
                              </w:pPr>
                              <w:r>
                                <w:rPr>
                                  <w:rFonts w:ascii="新宋体"/>
                                  <w:color w:val="4E596F"/>
                                  <w:sz w:val="15"/>
                                </w:rPr>
                                <w:t>1</w:t>
                              </w:r>
                              <w:r>
                                <w:rPr>
                                  <w:rFonts w:ascii="新宋体"/>
                                  <w:color w:val="4E596F"/>
                                  <w:spacing w:val="67"/>
                                  <w:w w:val="150"/>
                                  <w:sz w:val="15"/>
                                </w:rPr>
                                <w:t xml:space="preserve"> </w:t>
                              </w:r>
                              <w:r>
                                <w:rPr>
                                  <w:rFonts w:ascii="Consolas"/>
                                  <w:color w:val="40454A"/>
                                </w:rPr>
                                <w:t xml:space="preserve">sqlplus </w:t>
                              </w:r>
                              <w:r>
                                <w:rPr>
                                  <w:rFonts w:ascii="Consolas"/>
                                  <w:color w:val="40454A"/>
                                  <w:spacing w:val="-2"/>
                                </w:rPr>
                                <w:t>system/Oracle23ai@FREE</w:t>
                              </w:r>
                            </w:p>
                          </w:txbxContent>
                        </wps:txbx>
                        <wps:bodyPr wrap="square" lIns="0" tIns="0" rIns="0" bIns="0" rtlCol="0">
                          <a:noAutofit/>
                        </wps:bodyPr>
                      </wps:wsp>
                    </wpg:wgp>
                  </a:graphicData>
                </a:graphic>
              </wp:anchor>
            </w:drawing>
          </mc:Choice>
          <mc:Fallback>
            <w:pict>
              <v:group w14:anchorId="576AB770" id="Group 196" o:spid="_x0000_s1034" style="position:absolute;margin-left:28pt;margin-top:15.8pt;width:539pt;height:60.1pt;z-index:-251650048;mso-wrap-distance-left:0;mso-wrap-distance-right:0;mso-position-horizontal-relative:page" coordsize="68453,7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">
                <v:shape id="Graphic 197" o:spid="_x0000_s1035" style="position:absolute;left:47;top:47;width:68358;height:7538;visibility:visible;mso-wrap-style:square;v-text-anchor:top" coordsize="6835775,753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" path="m6786771,753154r-6737778,l45583,752820,10749,732723,,704179r,-3442l,48975,17792,12908,48993,,6786771,r36069,17780l6835764,48975r,655204l6817971,740236r-27790,12584l6786771,753154xe" fillcolor="#f9fafa" stroked="f">
                  <v:path arrowok="t"/>
                </v:shape>
                <v:shape id="Graphic 198" o:spid="_x0000_s1036" style="position:absolute;left:47;top:47;width:68358;height:7538;visibility:visible;mso-wrap-style:square;v-text-anchor:top" coordsize="6835775,753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" path="m,700737l,52436,,48975,335,45543r672,-3385l1679,38783r994,-3270l3991,32329,5309,29144,35550,2659,48993,r3443,l6783328,r3443,l6790181,333r34833,20098l6835764,52436r,648301l6820406,737814r-37078,15359l52436,753173,15358,737814,8837,729844,6924,726993,5309,723980,3991,720796,2673,717612r-994,-3261l1007,710976,335,707592,,704179r,-3442xe" filled="f" strokecolor="#f0f2f5" strokeweight=".26481mm">
                  <v:path arrowok="t"/>
                </v:shape>
                <v:shape id="Textbox 199" o:spid="_x0000_s1037" type="#_x0000_t202" style="position:absolute;width:68453;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7724CF75" w14:textId="77777777" w:rsidR="00115BA5" w:rsidRDefault="00115BA5" w:rsidP="00115BA5">
                        <w:pPr>
                          <w:spacing w:before="80"/>
                          <w:rPr>
                            <w:rFonts w:hint="eastAsia"/>
                          </w:rPr>
                        </w:pPr>
                      </w:p>
                      <w:p w14:paraId="5A37A8D3" w14:textId="77777777" w:rsidR="00115BA5" w:rsidRDefault="00115BA5" w:rsidP="00115BA5">
                        <w:pPr>
                          <w:ind w:left="330"/>
                          <w:rPr>
                            <w:rFonts w:ascii="Consolas" w:hint="eastAsia"/>
                          </w:rPr>
                        </w:pPr>
                        <w:r>
                          <w:rPr>
                            <w:rFonts w:ascii="新宋体"/>
                            <w:color w:val="4E596F"/>
                            <w:sz w:val="15"/>
                          </w:rPr>
                          <w:t>1</w:t>
                        </w:r>
                        <w:r>
                          <w:rPr>
                            <w:rFonts w:ascii="新宋体"/>
                            <w:color w:val="4E596F"/>
                            <w:spacing w:val="67"/>
                            <w:w w:val="150"/>
                            <w:sz w:val="15"/>
                          </w:rPr>
                          <w:t xml:space="preserve"> </w:t>
                        </w:r>
                        <w:r>
                          <w:rPr>
                            <w:rFonts w:ascii="Consolas"/>
                            <w:color w:val="40454A"/>
                          </w:rPr>
                          <w:t xml:space="preserve">sqlplus </w:t>
                        </w:r>
                        <w:r>
                          <w:rPr>
                            <w:rFonts w:ascii="Consolas"/>
                            <w:color w:val="40454A"/>
                            <w:spacing w:val="-2"/>
                          </w:rPr>
                          <w:t>system/Oracle23ai@FREE</w:t>
                        </w:r>
                      </w:p>
                    </w:txbxContent>
                  </v:textbox>
                </v:shape>
                <w10:wrap type="topAndBottom" anchorx="page"/>
              </v:group>
            </w:pict>
          </mc:Fallback>
        </mc:AlternateContent>
      </w:r>
    </w:p>
    <w:p w14:paraId="5BBFFFB6" w14:textId="77777777" w:rsidR="00115BA5" w:rsidRDefault="00115BA5" w:rsidP="00115BA5">
      <w:pPr>
        <w:pStyle w:val="af1"/>
        <w:spacing w:before="126"/>
        <w:ind w:left="0"/>
        <w:rPr>
          <w:rFonts w:hint="eastAsia"/>
        </w:rPr>
      </w:pPr>
    </w:p>
    <w:p w14:paraId="6FC1DB4E" w14:textId="77777777" w:rsidR="00115BA5" w:rsidRDefault="00115BA5" w:rsidP="00115BA5">
      <w:pPr>
        <w:pStyle w:val="af1"/>
        <w:rPr>
          <w:rFonts w:ascii="Arial MT" w:eastAsia="Arial MT"/>
        </w:rPr>
      </w:pPr>
      <w:r>
        <w:rPr>
          <w:color w:val="F23232"/>
        </w:rPr>
        <w:t>切换用户：</w:t>
      </w:r>
      <w:r>
        <w:rPr>
          <w:rFonts w:ascii="Arial MT" w:eastAsia="Arial MT"/>
          <w:color w:val="F23232"/>
        </w:rPr>
        <w:t xml:space="preserve">connect username/password@serviceName [ as </w:t>
      </w:r>
      <w:r>
        <w:rPr>
          <w:color w:val="F23232"/>
        </w:rPr>
        <w:t>连接身份</w:t>
      </w:r>
      <w:r>
        <w:rPr>
          <w:rFonts w:ascii="Arial MT" w:eastAsia="Arial MT"/>
          <w:color w:val="F23232"/>
          <w:spacing w:val="-10"/>
        </w:rPr>
        <w:t>]</w:t>
      </w:r>
    </w:p>
    <w:p w14:paraId="7B0738A4" w14:textId="77777777" w:rsidR="00115BA5" w:rsidRDefault="00115BA5" w:rsidP="00115BA5">
      <w:pPr>
        <w:pStyle w:val="af1"/>
        <w:spacing w:before="55"/>
        <w:ind w:left="0"/>
        <w:rPr>
          <w:rFonts w:ascii="Arial MT" w:hint="eastAsia"/>
          <w:sz w:val="20"/>
        </w:rPr>
      </w:pPr>
      <w:r>
        <w:rPr>
          <w:rFonts w:ascii="Arial MT"/>
          <w:noProof/>
          <w:sz w:val="20"/>
        </w:rPr>
        <mc:AlternateContent>
          <mc:Choice Requires="wpg">
            <w:drawing>
              <wp:anchor distT="0" distB="0" distL="0" distR="0" simplePos="0" relativeHeight="251667456" behindDoc="1" locked="0" layoutInCell="1" allowOverlap="1" wp14:anchorId="4F59FB46" wp14:editId="2BD4C069">
                <wp:simplePos x="0" y="0"/>
                <wp:positionH relativeFrom="page">
                  <wp:posOffset>355599</wp:posOffset>
                </wp:positionH>
                <wp:positionV relativeFrom="paragraph">
                  <wp:posOffset>197141</wp:posOffset>
                </wp:positionV>
                <wp:extent cx="6845300" cy="763270"/>
                <wp:effectExtent l="0" t="0" r="0" b="0"/>
                <wp:wrapTopAndBottom/>
                <wp:docPr id="200"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5300" cy="763270"/>
                          <a:chOff x="0" y="0"/>
                          <a:chExt cx="6845300" cy="763270"/>
                        </a:xfrm>
                      </wpg:grpSpPr>
                      <wps:wsp>
                        <wps:cNvPr id="201" name="Graphic 201"/>
                        <wps:cNvSpPr/>
                        <wps:spPr>
                          <a:xfrm>
                            <a:off x="4766" y="4766"/>
                            <a:ext cx="6835775" cy="753745"/>
                          </a:xfrm>
                          <a:custGeom>
                            <a:avLst/>
                            <a:gdLst/>
                            <a:ahLst/>
                            <a:cxnLst/>
                            <a:rect l="l" t="t" r="r" b="b"/>
                            <a:pathLst>
                              <a:path w="6835775" h="753745">
                                <a:moveTo>
                                  <a:pt x="6786771" y="753173"/>
                                </a:moveTo>
                                <a:lnTo>
                                  <a:pt x="48993" y="753173"/>
                                </a:lnTo>
                                <a:lnTo>
                                  <a:pt x="45583" y="752839"/>
                                </a:lnTo>
                                <a:lnTo>
                                  <a:pt x="10749" y="732713"/>
                                </a:lnTo>
                                <a:lnTo>
                                  <a:pt x="0" y="704179"/>
                                </a:lnTo>
                                <a:lnTo>
                                  <a:pt x="0" y="700737"/>
                                </a:lnTo>
                                <a:lnTo>
                                  <a:pt x="0" y="48975"/>
                                </a:lnTo>
                                <a:lnTo>
                                  <a:pt x="17792" y="12889"/>
                                </a:lnTo>
                                <a:lnTo>
                                  <a:pt x="48993" y="0"/>
                                </a:lnTo>
                                <a:lnTo>
                                  <a:pt x="6786771" y="0"/>
                                </a:lnTo>
                                <a:lnTo>
                                  <a:pt x="6822840" y="17761"/>
                                </a:lnTo>
                                <a:lnTo>
                                  <a:pt x="6835764" y="48975"/>
                                </a:lnTo>
                                <a:lnTo>
                                  <a:pt x="6835764" y="704179"/>
                                </a:lnTo>
                                <a:lnTo>
                                  <a:pt x="6817971" y="740236"/>
                                </a:lnTo>
                                <a:lnTo>
                                  <a:pt x="6790181" y="752839"/>
                                </a:lnTo>
                                <a:lnTo>
                                  <a:pt x="6786771" y="753173"/>
                                </a:lnTo>
                                <a:close/>
                              </a:path>
                            </a:pathLst>
                          </a:custGeom>
                          <a:solidFill>
                            <a:srgbClr val="F9FAFA"/>
                          </a:solidFill>
                        </wps:spPr>
                        <wps:bodyPr wrap="square" lIns="0" tIns="0" rIns="0" bIns="0" rtlCol="0">
                          <a:prstTxWarp prst="textNoShape">
                            <a:avLst/>
                          </a:prstTxWarp>
                          <a:noAutofit/>
                        </wps:bodyPr>
                      </wps:wsp>
                      <wps:wsp>
                        <wps:cNvPr id="202" name="Graphic 202"/>
                        <wps:cNvSpPr/>
                        <wps:spPr>
                          <a:xfrm>
                            <a:off x="4766" y="4766"/>
                            <a:ext cx="6835775" cy="753745"/>
                          </a:xfrm>
                          <a:custGeom>
                            <a:avLst/>
                            <a:gdLst/>
                            <a:ahLst/>
                            <a:cxnLst/>
                            <a:rect l="l" t="t" r="r" b="b"/>
                            <a:pathLst>
                              <a:path w="6835775" h="753745">
                                <a:moveTo>
                                  <a:pt x="0" y="700737"/>
                                </a:moveTo>
                                <a:lnTo>
                                  <a:pt x="0" y="52436"/>
                                </a:lnTo>
                                <a:lnTo>
                                  <a:pt x="0" y="48975"/>
                                </a:lnTo>
                                <a:lnTo>
                                  <a:pt x="335" y="45543"/>
                                </a:lnTo>
                                <a:lnTo>
                                  <a:pt x="1007" y="42177"/>
                                </a:lnTo>
                                <a:lnTo>
                                  <a:pt x="1679" y="38783"/>
                                </a:lnTo>
                                <a:lnTo>
                                  <a:pt x="2673" y="35513"/>
                                </a:lnTo>
                                <a:lnTo>
                                  <a:pt x="3991" y="32329"/>
                                </a:lnTo>
                                <a:lnTo>
                                  <a:pt x="5309" y="29144"/>
                                </a:lnTo>
                                <a:lnTo>
                                  <a:pt x="6924" y="26103"/>
                                </a:lnTo>
                                <a:lnTo>
                                  <a:pt x="32369" y="3966"/>
                                </a:lnTo>
                                <a:lnTo>
                                  <a:pt x="35550" y="2659"/>
                                </a:lnTo>
                                <a:lnTo>
                                  <a:pt x="38829" y="1677"/>
                                </a:lnTo>
                                <a:lnTo>
                                  <a:pt x="42206" y="1001"/>
                                </a:lnTo>
                                <a:lnTo>
                                  <a:pt x="45583" y="333"/>
                                </a:lnTo>
                                <a:lnTo>
                                  <a:pt x="48993" y="0"/>
                                </a:lnTo>
                                <a:lnTo>
                                  <a:pt x="52436" y="0"/>
                                </a:lnTo>
                                <a:lnTo>
                                  <a:pt x="6783328" y="0"/>
                                </a:lnTo>
                                <a:lnTo>
                                  <a:pt x="6786771" y="0"/>
                                </a:lnTo>
                                <a:lnTo>
                                  <a:pt x="6790181" y="333"/>
                                </a:lnTo>
                                <a:lnTo>
                                  <a:pt x="6793558" y="1001"/>
                                </a:lnTo>
                                <a:lnTo>
                                  <a:pt x="6796934" y="1677"/>
                                </a:lnTo>
                                <a:lnTo>
                                  <a:pt x="6800213" y="2659"/>
                                </a:lnTo>
                                <a:lnTo>
                                  <a:pt x="6803395" y="3966"/>
                                </a:lnTo>
                                <a:lnTo>
                                  <a:pt x="6806576" y="5272"/>
                                </a:lnTo>
                                <a:lnTo>
                                  <a:pt x="6833090" y="35513"/>
                                </a:lnTo>
                                <a:lnTo>
                                  <a:pt x="6834757" y="42177"/>
                                </a:lnTo>
                                <a:lnTo>
                                  <a:pt x="6835428" y="45543"/>
                                </a:lnTo>
                                <a:lnTo>
                                  <a:pt x="6835764" y="48975"/>
                                </a:lnTo>
                                <a:lnTo>
                                  <a:pt x="6835764" y="52436"/>
                                </a:lnTo>
                                <a:lnTo>
                                  <a:pt x="6835764" y="700737"/>
                                </a:lnTo>
                                <a:lnTo>
                                  <a:pt x="6835764" y="704179"/>
                                </a:lnTo>
                                <a:lnTo>
                                  <a:pt x="6835428" y="707592"/>
                                </a:lnTo>
                                <a:lnTo>
                                  <a:pt x="6834757" y="710957"/>
                                </a:lnTo>
                                <a:lnTo>
                                  <a:pt x="6834084" y="714332"/>
                                </a:lnTo>
                                <a:lnTo>
                                  <a:pt x="6812460" y="744287"/>
                                </a:lnTo>
                                <a:lnTo>
                                  <a:pt x="6809598" y="746213"/>
                                </a:lnTo>
                                <a:lnTo>
                                  <a:pt x="6793557" y="752153"/>
                                </a:lnTo>
                                <a:lnTo>
                                  <a:pt x="6790181" y="752839"/>
                                </a:lnTo>
                                <a:lnTo>
                                  <a:pt x="6786771" y="753173"/>
                                </a:lnTo>
                                <a:lnTo>
                                  <a:pt x="6783328" y="753173"/>
                                </a:lnTo>
                                <a:lnTo>
                                  <a:pt x="52436" y="753173"/>
                                </a:lnTo>
                                <a:lnTo>
                                  <a:pt x="48993" y="753173"/>
                                </a:lnTo>
                                <a:lnTo>
                                  <a:pt x="45583" y="752839"/>
                                </a:lnTo>
                                <a:lnTo>
                                  <a:pt x="42206" y="752153"/>
                                </a:lnTo>
                                <a:lnTo>
                                  <a:pt x="38829" y="751476"/>
                                </a:lnTo>
                                <a:lnTo>
                                  <a:pt x="35550" y="750475"/>
                                </a:lnTo>
                                <a:lnTo>
                                  <a:pt x="32369" y="749150"/>
                                </a:lnTo>
                                <a:lnTo>
                                  <a:pt x="29188" y="747825"/>
                                </a:lnTo>
                                <a:lnTo>
                                  <a:pt x="26166" y="746213"/>
                                </a:lnTo>
                                <a:lnTo>
                                  <a:pt x="23304" y="744287"/>
                                </a:lnTo>
                                <a:lnTo>
                                  <a:pt x="20441" y="742390"/>
                                </a:lnTo>
                                <a:lnTo>
                                  <a:pt x="3991" y="720777"/>
                                </a:lnTo>
                                <a:lnTo>
                                  <a:pt x="2673" y="717612"/>
                                </a:lnTo>
                                <a:lnTo>
                                  <a:pt x="1679" y="714332"/>
                                </a:lnTo>
                                <a:lnTo>
                                  <a:pt x="1007" y="710957"/>
                                </a:lnTo>
                                <a:lnTo>
                                  <a:pt x="335" y="707592"/>
                                </a:lnTo>
                                <a:lnTo>
                                  <a:pt x="0" y="704179"/>
                                </a:lnTo>
                                <a:lnTo>
                                  <a:pt x="0" y="700737"/>
                                </a:lnTo>
                                <a:close/>
                              </a:path>
                            </a:pathLst>
                          </a:custGeom>
                          <a:ln w="9533">
                            <a:solidFill>
                              <a:srgbClr val="F0F2F5"/>
                            </a:solidFill>
                            <a:prstDash val="solid"/>
                          </a:ln>
                        </wps:spPr>
                        <wps:bodyPr wrap="square" lIns="0" tIns="0" rIns="0" bIns="0" rtlCol="0">
                          <a:prstTxWarp prst="textNoShape">
                            <a:avLst/>
                          </a:prstTxWarp>
                          <a:noAutofit/>
                        </wps:bodyPr>
                      </wps:wsp>
                      <wps:wsp>
                        <wps:cNvPr id="203" name="Textbox 203"/>
                        <wps:cNvSpPr txBox="1"/>
                        <wps:spPr>
                          <a:xfrm>
                            <a:off x="0" y="0"/>
                            <a:ext cx="6845300" cy="763270"/>
                          </a:xfrm>
                          <a:prstGeom prst="rect">
                            <a:avLst/>
                          </a:prstGeom>
                        </wps:spPr>
                        <wps:txbx>
                          <w:txbxContent>
                            <w:p w14:paraId="58E93269" w14:textId="77777777" w:rsidR="00115BA5" w:rsidRDefault="00115BA5" w:rsidP="00115BA5">
                              <w:pPr>
                                <w:spacing w:before="225"/>
                                <w:rPr>
                                  <w:rFonts w:ascii="Arial MT" w:hint="eastAsia"/>
                                </w:rPr>
                              </w:pPr>
                            </w:p>
                            <w:p w14:paraId="053FC4EF" w14:textId="77777777" w:rsidR="00115BA5" w:rsidRDefault="00115BA5" w:rsidP="00115BA5">
                              <w:pPr>
                                <w:spacing w:before="1"/>
                                <w:ind w:left="330"/>
                                <w:rPr>
                                  <w:rFonts w:ascii="Consolas" w:hint="eastAsia"/>
                                </w:rPr>
                              </w:pPr>
                              <w:r>
                                <w:rPr>
                                  <w:rFonts w:ascii="新宋体"/>
                                  <w:color w:val="4E596F"/>
                                  <w:sz w:val="15"/>
                                </w:rPr>
                                <w:t>1</w:t>
                              </w:r>
                              <w:r>
                                <w:rPr>
                                  <w:rFonts w:ascii="新宋体"/>
                                  <w:color w:val="4E596F"/>
                                  <w:spacing w:val="67"/>
                                  <w:w w:val="150"/>
                                  <w:sz w:val="15"/>
                                </w:rPr>
                                <w:t xml:space="preserve"> </w:t>
                              </w:r>
                              <w:r>
                                <w:rPr>
                                  <w:rFonts w:ascii="Consolas"/>
                                  <w:color w:val="40454A"/>
                                </w:rPr>
                                <w:t xml:space="preserve">connect sys/Oracle23ai@free as </w:t>
                              </w:r>
                              <w:r>
                                <w:rPr>
                                  <w:rFonts w:ascii="Consolas"/>
                                  <w:color w:val="40454A"/>
                                  <w:spacing w:val="-2"/>
                                </w:rPr>
                                <w:t>sysdba</w:t>
                              </w:r>
                              <w:r>
                                <w:rPr>
                                  <w:rFonts w:ascii="Consolas"/>
                                  <w:color w:val="999999"/>
                                  <w:spacing w:val="-2"/>
                                </w:rPr>
                                <w:t>;</w:t>
                              </w:r>
                            </w:p>
                          </w:txbxContent>
                        </wps:txbx>
                        <wps:bodyPr wrap="square" lIns="0" tIns="0" rIns="0" bIns="0" rtlCol="0">
                          <a:noAutofit/>
                        </wps:bodyPr>
                      </wps:wsp>
                    </wpg:wgp>
                  </a:graphicData>
                </a:graphic>
              </wp:anchor>
            </w:drawing>
          </mc:Choice>
          <mc:Fallback>
            <w:pict>
              <v:group w14:anchorId="4F59FB46" id="Group 200" o:spid="_x0000_s1038" style="position:absolute;margin-left:28pt;margin-top:15.5pt;width:539pt;height:60.1pt;z-index:-251649024;mso-wrap-distance-left:0;mso-wrap-distance-right:0;mso-position-horizontal-relative:page" coordsize="68453,7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">
                <v:shape id="Graphic 201" o:spid="_x0000_s1039" style="position:absolute;left:47;top:47;width:68358;height:7538;visibility:visible;mso-wrap-style:square;v-text-anchor:top" coordsize="6835775,753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" path="m6786771,753173r-6737778,l45583,752839,10749,732713,,704179r,-3442l,48975,17792,12889,48993,,6786771,r36069,17761l6835764,48975r,655204l6817971,740236r-27790,12603l6786771,753173xe" fillcolor="#f9fafa" stroked="f">
                  <v:path arrowok="t"/>
                </v:shape>
                <v:shape id="Graphic 202" o:spid="_x0000_s1040" style="position:absolute;left:47;top:47;width:68358;height:7538;visibility:visible;mso-wrap-style:square;v-text-anchor:top" coordsize="6835775,753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" path="m,700737l,52436,,48975,335,45543r672,-3366l1679,38783r994,-3270l3991,32329,5309,29144,6924,26103,32369,3966,35550,2659r3279,-982l42206,1001,45583,333,48993,r3443,l6783328,r3443,l6790181,333r3377,668l6796934,1677r3279,982l6803395,3966r3181,1306l6833090,35513r1667,6664l6835428,45543r336,3432l6835764,52436r,648301l6835764,704179r-336,3413l6834757,710957r-673,3375l6812460,744287r-2862,1926l6793557,752153r-3376,686l6786771,753173r-3443,l52436,753173r-3443,l45583,752839r-3377,-686l38829,751476r-3279,-1001l32369,749150r-3181,-1325l26166,746213r-2862,-1926l20441,742390,3991,720777,2673,717612r-994,-3280l1007,710957,335,707592,,704179r,-3442xe" filled="f" strokecolor="#f0f2f5" strokeweight=".26481mm">
                  <v:path arrowok="t"/>
                </v:shape>
                <v:shape id="Textbox 203" o:spid="_x0000_s1041" type="#_x0000_t202" style="position:absolute;width:68453;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58E93269" w14:textId="77777777" w:rsidR="00115BA5" w:rsidRDefault="00115BA5" w:rsidP="00115BA5">
                        <w:pPr>
                          <w:spacing w:before="225"/>
                          <w:rPr>
                            <w:rFonts w:ascii="Arial MT" w:hint="eastAsia"/>
                          </w:rPr>
                        </w:pPr>
                      </w:p>
                      <w:p w14:paraId="053FC4EF" w14:textId="77777777" w:rsidR="00115BA5" w:rsidRDefault="00115BA5" w:rsidP="00115BA5">
                        <w:pPr>
                          <w:spacing w:before="1"/>
                          <w:ind w:left="330"/>
                          <w:rPr>
                            <w:rFonts w:ascii="Consolas" w:hint="eastAsia"/>
                          </w:rPr>
                        </w:pPr>
                        <w:r>
                          <w:rPr>
                            <w:rFonts w:ascii="新宋体"/>
                            <w:color w:val="4E596F"/>
                            <w:sz w:val="15"/>
                          </w:rPr>
                          <w:t>1</w:t>
                        </w:r>
                        <w:r>
                          <w:rPr>
                            <w:rFonts w:ascii="新宋体"/>
                            <w:color w:val="4E596F"/>
                            <w:spacing w:val="67"/>
                            <w:w w:val="150"/>
                            <w:sz w:val="15"/>
                          </w:rPr>
                          <w:t xml:space="preserve"> </w:t>
                        </w:r>
                        <w:r>
                          <w:rPr>
                            <w:rFonts w:ascii="Consolas"/>
                            <w:color w:val="40454A"/>
                          </w:rPr>
                          <w:t xml:space="preserve">connect sys/Oracle23ai@free as </w:t>
                        </w:r>
                        <w:r>
                          <w:rPr>
                            <w:rFonts w:ascii="Consolas"/>
                            <w:color w:val="40454A"/>
                            <w:spacing w:val="-2"/>
                          </w:rPr>
                          <w:t>sysdba</w:t>
                        </w:r>
                        <w:r>
                          <w:rPr>
                            <w:rFonts w:ascii="Consolas"/>
                            <w:color w:val="999999"/>
                            <w:spacing w:val="-2"/>
                          </w:rPr>
                          <w:t>;</w:t>
                        </w:r>
                      </w:p>
                    </w:txbxContent>
                  </v:textbox>
                </v:shape>
                <w10:wrap type="topAndBottom" anchorx="page"/>
              </v:group>
            </w:pict>
          </mc:Fallback>
        </mc:AlternateContent>
      </w:r>
    </w:p>
    <w:p w14:paraId="5F14EEC7" w14:textId="77777777" w:rsidR="00115BA5" w:rsidRDefault="00115BA5" w:rsidP="00115BA5">
      <w:pPr>
        <w:spacing w:before="128"/>
        <w:ind w:left="285"/>
        <w:rPr>
          <w:rFonts w:ascii="Arial MT" w:eastAsia="Arial MT"/>
        </w:rPr>
      </w:pPr>
      <w:r>
        <w:rPr>
          <w:noProof/>
          <w:position w:val="3"/>
        </w:rPr>
        <w:drawing>
          <wp:inline distT="0" distB="0" distL="0" distR="0" wp14:anchorId="6DEECE84" wp14:editId="7D758E0B">
            <wp:extent cx="47669" cy="47650"/>
            <wp:effectExtent l="0" t="0" r="0" b="0"/>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43" cstate="print"/>
                    <a:stretch>
                      <a:fillRect/>
                    </a:stretch>
                  </pic:blipFill>
                  <pic:spPr>
                    <a:xfrm>
                      <a:off x="0" y="0"/>
                      <a:ext cx="47669" cy="47650"/>
                    </a:xfrm>
                    <a:prstGeom prst="rect">
                      <a:avLst/>
                    </a:prstGeom>
                  </pic:spPr>
                </pic:pic>
              </a:graphicData>
            </a:graphic>
          </wp:inline>
        </w:drawing>
      </w:r>
      <w:r>
        <w:rPr>
          <w:rFonts w:ascii="Times New Roman" w:eastAsia="Times New Roman"/>
          <w:spacing w:val="80"/>
          <w:sz w:val="20"/>
        </w:rPr>
        <w:t xml:space="preserve"> </w:t>
      </w:r>
      <w:r>
        <w:t>查看当前用户：</w:t>
      </w:r>
      <w:r>
        <w:rPr>
          <w:rFonts w:ascii="Arial MT" w:eastAsia="Arial MT"/>
        </w:rPr>
        <w:t>show user;</w:t>
      </w:r>
    </w:p>
    <w:p w14:paraId="4119243B" w14:textId="77777777" w:rsidR="00115BA5" w:rsidRDefault="00115BA5" w:rsidP="00115BA5">
      <w:pPr>
        <w:pStyle w:val="af1"/>
        <w:spacing w:before="190" w:line="228" w:lineRule="auto"/>
        <w:ind w:right="368"/>
        <w:rPr>
          <w:rFonts w:hint="eastAsia"/>
          <w:lang w:eastAsia="zh-CN"/>
        </w:rPr>
      </w:pPr>
      <w:r>
        <w:rPr>
          <w:rFonts w:ascii="Arial MT" w:eastAsia="Arial MT"/>
          <w:color w:val="4D4D4D"/>
          <w:spacing w:val="-2"/>
          <w:lang w:eastAsia="zh-CN"/>
        </w:rPr>
        <w:t>SQLPlus</w:t>
      </w:r>
      <w:r>
        <w:rPr>
          <w:color w:val="4D4D4D"/>
          <w:spacing w:val="-2"/>
          <w:lang w:eastAsia="zh-CN"/>
        </w:rPr>
        <w:t>令行工具提供了和</w:t>
      </w:r>
      <w:r>
        <w:rPr>
          <w:rFonts w:ascii="Arial MT" w:eastAsia="Arial MT"/>
          <w:color w:val="4D4D4D"/>
          <w:spacing w:val="-2"/>
          <w:lang w:eastAsia="zh-CN"/>
        </w:rPr>
        <w:t>Oracle</w:t>
      </w:r>
      <w:r>
        <w:rPr>
          <w:color w:val="4D4D4D"/>
          <w:spacing w:val="-2"/>
          <w:lang w:eastAsia="zh-CN"/>
        </w:rPr>
        <w:t>数据库交互能力，不仅仅可以连接本地数据库，也可以连接远程数</w:t>
      </w:r>
      <w:r>
        <w:rPr>
          <w:color w:val="4D4D4D"/>
          <w:spacing w:val="-4"/>
          <w:lang w:eastAsia="zh-CN"/>
        </w:rPr>
        <w:t>据库。</w:t>
      </w:r>
    </w:p>
    <w:p w14:paraId="7C8FC066" w14:textId="77777777" w:rsidR="00115BA5" w:rsidRDefault="00115BA5" w:rsidP="00115BA5">
      <w:pPr>
        <w:pStyle w:val="af1"/>
        <w:spacing w:line="416" w:lineRule="exact"/>
        <w:rPr>
          <w:rFonts w:ascii="Arial MT" w:eastAsia="Arial MT"/>
        </w:rPr>
      </w:pPr>
      <w:r>
        <w:rPr>
          <w:b/>
          <w:color w:val="4E4E4E"/>
        </w:rPr>
        <w:t>语法：</w:t>
      </w:r>
      <w:r>
        <w:rPr>
          <w:rFonts w:ascii="Arial MT" w:eastAsia="Arial MT"/>
          <w:color w:val="4E4E4E"/>
        </w:rPr>
        <w:t xml:space="preserve">conn </w:t>
      </w:r>
      <w:r>
        <w:rPr>
          <w:color w:val="4E4E4E"/>
        </w:rPr>
        <w:t>用户名</w:t>
      </w:r>
      <w:r>
        <w:rPr>
          <w:rFonts w:ascii="Arial MT" w:eastAsia="Arial MT"/>
          <w:color w:val="4E4E4E"/>
        </w:rPr>
        <w:t>/</w:t>
      </w:r>
      <w:r>
        <w:rPr>
          <w:color w:val="4E4E4E"/>
        </w:rPr>
        <w:t>密码</w:t>
      </w:r>
      <w:r>
        <w:rPr>
          <w:rFonts w:ascii="Arial MT" w:eastAsia="Arial MT"/>
          <w:color w:val="4E4E4E"/>
        </w:rPr>
        <w:t>@</w:t>
      </w:r>
      <w:r>
        <w:rPr>
          <w:color w:val="4E4E4E"/>
          <w:spacing w:val="-1"/>
        </w:rPr>
        <w:t xml:space="preserve">服务器连接字符串 </w:t>
      </w:r>
      <w:r>
        <w:rPr>
          <w:rFonts w:ascii="Arial MT" w:eastAsia="Arial MT"/>
          <w:color w:val="4E4E4E"/>
        </w:rPr>
        <w:t xml:space="preserve">as </w:t>
      </w:r>
      <w:r>
        <w:rPr>
          <w:color w:val="4E4E4E"/>
        </w:rPr>
        <w:t>连接身份</w:t>
      </w:r>
      <w:r>
        <w:rPr>
          <w:rFonts w:ascii="Arial MT" w:eastAsia="Arial MT"/>
          <w:color w:val="4E4E4E"/>
        </w:rPr>
        <w:t>(</w:t>
      </w:r>
      <w:r>
        <w:rPr>
          <w:color w:val="4E4E4E"/>
        </w:rPr>
        <w:t>此身份需要解锁</w:t>
      </w:r>
      <w:r>
        <w:rPr>
          <w:rFonts w:ascii="Arial MT" w:eastAsia="Arial MT"/>
          <w:color w:val="4E4E4E"/>
          <w:spacing w:val="-10"/>
        </w:rPr>
        <w:t>)</w:t>
      </w:r>
    </w:p>
    <w:p w14:paraId="31D50882" w14:textId="77777777" w:rsidR="00115BA5" w:rsidRDefault="00115BA5" w:rsidP="00115BA5">
      <w:pPr>
        <w:pStyle w:val="af1"/>
        <w:spacing w:line="431" w:lineRule="exact"/>
        <w:rPr>
          <w:rFonts w:ascii="Arial MT" w:eastAsia="Arial MT"/>
        </w:rPr>
      </w:pPr>
      <w:r>
        <w:rPr>
          <w:b/>
          <w:color w:val="4E4E4E"/>
        </w:rPr>
        <w:t>案例：</w:t>
      </w:r>
      <w:r>
        <w:rPr>
          <w:rFonts w:ascii="Arial MT" w:eastAsia="Arial MT"/>
          <w:color w:val="FF0000"/>
        </w:rPr>
        <w:t xml:space="preserve">connect sys/Oracle23ai@192.168.65.198:1521/free as </w:t>
      </w:r>
      <w:r>
        <w:rPr>
          <w:rFonts w:ascii="Arial MT" w:eastAsia="Arial MT"/>
          <w:color w:val="FF0000"/>
          <w:spacing w:val="-2"/>
        </w:rPr>
        <w:t>sysdba;</w:t>
      </w:r>
    </w:p>
    <w:p w14:paraId="54B43C04" w14:textId="77777777" w:rsidR="00115BA5" w:rsidRDefault="00115BA5" w:rsidP="00115BA5">
      <w:pPr>
        <w:pStyle w:val="af1"/>
        <w:ind w:left="0"/>
        <w:rPr>
          <w:rFonts w:ascii="Arial MT" w:hint="eastAsia"/>
          <w:sz w:val="30"/>
        </w:rPr>
      </w:pPr>
    </w:p>
    <w:p w14:paraId="216F48A9" w14:textId="77777777" w:rsidR="00115BA5" w:rsidRDefault="00115BA5" w:rsidP="00115BA5">
      <w:pPr>
        <w:pStyle w:val="af1"/>
        <w:spacing w:before="79"/>
        <w:ind w:left="0"/>
        <w:rPr>
          <w:rFonts w:ascii="Arial MT" w:hint="eastAsia"/>
          <w:sz w:val="30"/>
        </w:rPr>
      </w:pPr>
    </w:p>
    <w:p w14:paraId="454341C1" w14:textId="77777777" w:rsidR="00115BA5" w:rsidRPr="00115BA5" w:rsidRDefault="00115BA5" w:rsidP="00115BA5">
      <w:pPr>
        <w:ind w:left="134"/>
        <w:rPr>
          <w:rFonts w:hint="eastAsia"/>
          <w:b/>
          <w:sz w:val="30"/>
          <w:lang w:val="ca-ES"/>
        </w:rPr>
      </w:pPr>
      <w:r>
        <w:rPr>
          <w:b/>
          <w:color w:val="666666"/>
          <w:spacing w:val="-3"/>
          <w:sz w:val="30"/>
        </w:rPr>
        <w:t>基本概念</w:t>
      </w:r>
    </w:p>
    <w:p w14:paraId="403E5218" w14:textId="77777777" w:rsidR="00115BA5" w:rsidRPr="00115BA5" w:rsidRDefault="00115BA5" w:rsidP="00115BA5">
      <w:pPr>
        <w:spacing w:before="17"/>
        <w:ind w:left="285"/>
        <w:rPr>
          <w:rFonts w:hint="eastAsia"/>
          <w:lang w:val="ca-ES"/>
        </w:rPr>
      </w:pPr>
      <w:r>
        <w:rPr>
          <w:noProof/>
          <w:position w:val="3"/>
        </w:rPr>
        <w:drawing>
          <wp:inline distT="0" distB="0" distL="0" distR="0" wp14:anchorId="21D73203" wp14:editId="57A653DC">
            <wp:extent cx="47669" cy="47650"/>
            <wp:effectExtent l="0" t="0" r="0" b="0"/>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44" cstate="print"/>
                    <a:stretch>
                      <a:fillRect/>
                    </a:stretch>
                  </pic:blipFill>
                  <pic:spPr>
                    <a:xfrm>
                      <a:off x="0" y="0"/>
                      <a:ext cx="47669" cy="47650"/>
                    </a:xfrm>
                    <a:prstGeom prst="rect">
                      <a:avLst/>
                    </a:prstGeom>
                  </pic:spPr>
                </pic:pic>
              </a:graphicData>
            </a:graphic>
          </wp:inline>
        </w:drawing>
      </w:r>
      <w:r w:rsidRPr="00115BA5">
        <w:rPr>
          <w:rFonts w:ascii="Times New Roman" w:eastAsia="Times New Roman" w:hAnsi="Times New Roman"/>
          <w:spacing w:val="80"/>
          <w:sz w:val="20"/>
          <w:lang w:val="ca-ES"/>
        </w:rPr>
        <w:t xml:space="preserve"> </w:t>
      </w:r>
      <w:r w:rsidRPr="00115BA5">
        <w:rPr>
          <w:rFonts w:ascii="Arial MT" w:eastAsia="Arial MT" w:hAnsi="Arial MT"/>
          <w:lang w:val="ca-ES"/>
        </w:rPr>
        <w:t>CDB——Container Database</w:t>
      </w:r>
      <w:r w:rsidRPr="00115BA5">
        <w:rPr>
          <w:lang w:val="ca-ES"/>
        </w:rPr>
        <w:t>，</w:t>
      </w:r>
      <w:r>
        <w:t>即容器数据库</w:t>
      </w:r>
      <w:r w:rsidRPr="00115BA5">
        <w:rPr>
          <w:lang w:val="ca-ES"/>
        </w:rPr>
        <w:t>；</w:t>
      </w:r>
    </w:p>
    <w:p w14:paraId="31E03969" w14:textId="77777777" w:rsidR="00115BA5" w:rsidRPr="00115BA5" w:rsidRDefault="00115BA5" w:rsidP="00115BA5">
      <w:pPr>
        <w:rPr>
          <w:rFonts w:hint="eastAsia"/>
          <w:lang w:val="ca-ES"/>
        </w:rPr>
        <w:sectPr w:rsidR="00115BA5" w:rsidRPr="00115BA5" w:rsidSect="00115BA5">
          <w:pgSz w:w="11900" w:h="16820"/>
          <w:pgMar w:top="500" w:right="425" w:bottom="280" w:left="425" w:header="720" w:footer="720" w:gutter="0"/>
          <w:cols w:space="720"/>
        </w:sectPr>
      </w:pPr>
    </w:p>
    <w:p w14:paraId="0207510F" w14:textId="77777777" w:rsidR="00115BA5" w:rsidRPr="00115BA5" w:rsidRDefault="00115BA5" w:rsidP="00115BA5">
      <w:pPr>
        <w:spacing w:before="29"/>
        <w:ind w:left="285"/>
        <w:rPr>
          <w:rFonts w:hint="eastAsia"/>
          <w:lang w:val="ca-ES"/>
        </w:rPr>
      </w:pPr>
      <w:r>
        <w:rPr>
          <w:noProof/>
          <w:position w:val="3"/>
        </w:rPr>
        <w:lastRenderedPageBreak/>
        <w:drawing>
          <wp:inline distT="0" distB="0" distL="0" distR="0" wp14:anchorId="22EC16A9" wp14:editId="562E0EE9">
            <wp:extent cx="47669" cy="47650"/>
            <wp:effectExtent l="0" t="0" r="0" b="0"/>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45" cstate="print"/>
                    <a:stretch>
                      <a:fillRect/>
                    </a:stretch>
                  </pic:blipFill>
                  <pic:spPr>
                    <a:xfrm>
                      <a:off x="0" y="0"/>
                      <a:ext cx="47669" cy="47650"/>
                    </a:xfrm>
                    <a:prstGeom prst="rect">
                      <a:avLst/>
                    </a:prstGeom>
                  </pic:spPr>
                </pic:pic>
              </a:graphicData>
            </a:graphic>
          </wp:inline>
        </w:drawing>
      </w:r>
      <w:r w:rsidRPr="00115BA5">
        <w:rPr>
          <w:rFonts w:ascii="Times New Roman" w:eastAsia="Times New Roman" w:hAnsi="Times New Roman"/>
          <w:spacing w:val="80"/>
          <w:sz w:val="20"/>
          <w:lang w:val="ca-ES"/>
        </w:rPr>
        <w:t xml:space="preserve"> </w:t>
      </w:r>
      <w:r w:rsidRPr="00115BA5">
        <w:rPr>
          <w:rFonts w:ascii="Arial MT" w:eastAsia="Arial MT" w:hAnsi="Arial MT"/>
          <w:lang w:val="ca-ES"/>
        </w:rPr>
        <w:t>PDB——Pluggable Database</w:t>
      </w:r>
      <w:r w:rsidRPr="00115BA5">
        <w:rPr>
          <w:lang w:val="ca-ES"/>
        </w:rPr>
        <w:t>，</w:t>
      </w:r>
      <w:r>
        <w:t>即可插拔数据库</w:t>
      </w:r>
      <w:r w:rsidRPr="00115BA5">
        <w:rPr>
          <w:lang w:val="ca-ES"/>
        </w:rPr>
        <w:t>；</w:t>
      </w:r>
    </w:p>
    <w:p w14:paraId="6DBD4CBE" w14:textId="77777777" w:rsidR="00115BA5" w:rsidRPr="00115BA5" w:rsidRDefault="00115BA5" w:rsidP="00115BA5">
      <w:pPr>
        <w:spacing w:before="33"/>
        <w:ind w:left="285"/>
        <w:rPr>
          <w:rFonts w:hint="eastAsia"/>
          <w:lang w:val="ca-ES"/>
        </w:rPr>
      </w:pPr>
      <w:r>
        <w:rPr>
          <w:noProof/>
          <w:position w:val="3"/>
        </w:rPr>
        <w:drawing>
          <wp:inline distT="0" distB="0" distL="0" distR="0" wp14:anchorId="3FFEDF5B" wp14:editId="2FCB7050">
            <wp:extent cx="47669" cy="47650"/>
            <wp:effectExtent l="0" t="0" r="0" b="0"/>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46" cstate="print"/>
                    <a:stretch>
                      <a:fillRect/>
                    </a:stretch>
                  </pic:blipFill>
                  <pic:spPr>
                    <a:xfrm>
                      <a:off x="0" y="0"/>
                      <a:ext cx="47669" cy="47650"/>
                    </a:xfrm>
                    <a:prstGeom prst="rect">
                      <a:avLst/>
                    </a:prstGeom>
                  </pic:spPr>
                </pic:pic>
              </a:graphicData>
            </a:graphic>
          </wp:inline>
        </w:drawing>
      </w:r>
      <w:r w:rsidRPr="00115BA5">
        <w:rPr>
          <w:rFonts w:ascii="Times New Roman" w:eastAsia="Times New Roman" w:hAnsi="Times New Roman"/>
          <w:spacing w:val="80"/>
          <w:sz w:val="20"/>
          <w:lang w:val="ca-ES"/>
        </w:rPr>
        <w:t xml:space="preserve"> </w:t>
      </w:r>
      <w:r>
        <w:t>公共用户</w:t>
      </w:r>
      <w:r w:rsidRPr="00115BA5">
        <w:rPr>
          <w:rFonts w:ascii="Arial MT" w:eastAsia="Arial MT" w:hAnsi="Arial MT"/>
          <w:lang w:val="ca-ES"/>
        </w:rPr>
        <w:t>——CDB</w:t>
      </w:r>
      <w:r>
        <w:t>公共用户</w:t>
      </w:r>
      <w:r w:rsidRPr="00115BA5">
        <w:rPr>
          <w:lang w:val="ca-ES"/>
        </w:rPr>
        <w:t>，</w:t>
      </w:r>
      <w:r>
        <w:t>必须以</w:t>
      </w:r>
      <w:r w:rsidRPr="00115BA5">
        <w:rPr>
          <w:rFonts w:ascii="Arial MT" w:eastAsia="Arial MT" w:hAnsi="Arial MT"/>
          <w:lang w:val="ca-ES"/>
        </w:rPr>
        <w:t>C##</w:t>
      </w:r>
      <w:r>
        <w:t>或</w:t>
      </w:r>
      <w:r w:rsidRPr="00115BA5">
        <w:rPr>
          <w:rFonts w:ascii="Arial MT" w:eastAsia="Arial MT" w:hAnsi="Arial MT"/>
          <w:lang w:val="ca-ES"/>
        </w:rPr>
        <w:t>c##</w:t>
      </w:r>
      <w:r>
        <w:t>开头</w:t>
      </w:r>
      <w:r w:rsidRPr="00115BA5">
        <w:rPr>
          <w:lang w:val="ca-ES"/>
        </w:rPr>
        <w:t>，</w:t>
      </w:r>
      <w:r w:rsidRPr="00115BA5">
        <w:rPr>
          <w:rFonts w:ascii="Arial MT" w:eastAsia="Arial MT" w:hAnsi="Arial MT"/>
          <w:lang w:val="ca-ES"/>
        </w:rPr>
        <w:t>Oracle</w:t>
      </w:r>
      <w:r>
        <w:t>会在每个</w:t>
      </w:r>
      <w:r w:rsidRPr="00115BA5">
        <w:rPr>
          <w:rFonts w:ascii="Arial MT" w:eastAsia="Arial MT" w:hAnsi="Arial MT"/>
          <w:lang w:val="ca-ES"/>
        </w:rPr>
        <w:t>PDB</w:t>
      </w:r>
      <w:r>
        <w:t>中同时创建该用户</w:t>
      </w:r>
      <w:r w:rsidRPr="00115BA5">
        <w:rPr>
          <w:lang w:val="ca-ES"/>
        </w:rPr>
        <w:t>；</w:t>
      </w:r>
    </w:p>
    <w:p w14:paraId="1235F9E2" w14:textId="77777777" w:rsidR="00115BA5" w:rsidRDefault="00115BA5" w:rsidP="00115BA5">
      <w:pPr>
        <w:spacing w:before="33" w:line="384" w:lineRule="exact"/>
        <w:ind w:left="285"/>
        <w:rPr>
          <w:rFonts w:hint="eastAsia"/>
        </w:rPr>
      </w:pPr>
      <w:r>
        <w:rPr>
          <w:noProof/>
          <w:position w:val="3"/>
        </w:rPr>
        <w:drawing>
          <wp:inline distT="0" distB="0" distL="0" distR="0" wp14:anchorId="2AA08721" wp14:editId="6B6CBD33">
            <wp:extent cx="47669" cy="47650"/>
            <wp:effectExtent l="0" t="0" r="0" b="0"/>
            <wp:docPr id="208"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47" cstate="print"/>
                    <a:stretch>
                      <a:fillRect/>
                    </a:stretch>
                  </pic:blipFill>
                  <pic:spPr>
                    <a:xfrm>
                      <a:off x="0" y="0"/>
                      <a:ext cx="47669" cy="47650"/>
                    </a:xfrm>
                    <a:prstGeom prst="rect">
                      <a:avLst/>
                    </a:prstGeom>
                  </pic:spPr>
                </pic:pic>
              </a:graphicData>
            </a:graphic>
          </wp:inline>
        </w:drawing>
      </w:r>
      <w:r>
        <w:rPr>
          <w:rFonts w:ascii="Times New Roman" w:eastAsia="Times New Roman" w:hAnsi="Times New Roman"/>
          <w:spacing w:val="80"/>
          <w:sz w:val="20"/>
        </w:rPr>
        <w:t xml:space="preserve"> </w:t>
      </w:r>
      <w:r>
        <w:t>本地用户</w:t>
      </w:r>
      <w:r>
        <w:rPr>
          <w:rFonts w:ascii="Arial MT" w:eastAsia="Arial MT" w:hAnsi="Arial MT"/>
        </w:rPr>
        <w:t>——PDB</w:t>
      </w:r>
      <w:r>
        <w:t>的用户，本地用户所在</w:t>
      </w:r>
      <w:r>
        <w:rPr>
          <w:rFonts w:ascii="Arial MT" w:eastAsia="Arial MT" w:hAnsi="Arial MT"/>
        </w:rPr>
        <w:t>PDB</w:t>
      </w:r>
      <w:r>
        <w:t>中必须是唯一的，每个</w:t>
      </w:r>
      <w:r>
        <w:rPr>
          <w:rFonts w:ascii="Arial MT" w:eastAsia="Arial MT" w:hAnsi="Arial MT"/>
        </w:rPr>
        <w:t>PDB</w:t>
      </w:r>
      <w:r>
        <w:t>可以有不同的本地用户；</w:t>
      </w:r>
    </w:p>
    <w:p w14:paraId="3BC00A06" w14:textId="77777777" w:rsidR="00115BA5" w:rsidRDefault="00115BA5" w:rsidP="00115BA5">
      <w:pPr>
        <w:pStyle w:val="af1"/>
        <w:spacing w:line="428" w:lineRule="exact"/>
        <w:rPr>
          <w:rFonts w:hint="eastAsia"/>
          <w:lang w:eastAsia="zh-CN"/>
        </w:rPr>
      </w:pPr>
      <w:r>
        <w:rPr>
          <w:rFonts w:ascii="Arial MT" w:eastAsia="Arial MT"/>
          <w:lang w:eastAsia="zh-CN"/>
        </w:rPr>
        <w:t>CDB</w:t>
      </w:r>
      <w:r>
        <w:rPr>
          <w:lang w:eastAsia="zh-CN"/>
        </w:rPr>
        <w:t>和</w:t>
      </w:r>
      <w:r>
        <w:rPr>
          <w:rFonts w:ascii="Arial MT" w:eastAsia="Arial MT"/>
          <w:lang w:eastAsia="zh-CN"/>
        </w:rPr>
        <w:t>PDB</w:t>
      </w:r>
      <w:r>
        <w:rPr>
          <w:spacing w:val="-1"/>
          <w:lang w:eastAsia="zh-CN"/>
        </w:rPr>
        <w:t>是数据库中的两种重要概念。</w:t>
      </w:r>
    </w:p>
    <w:p w14:paraId="514D677D" w14:textId="77777777" w:rsidR="00115BA5" w:rsidRDefault="00115BA5" w:rsidP="00115BA5">
      <w:pPr>
        <w:pStyle w:val="af1"/>
        <w:spacing w:before="5" w:line="228" w:lineRule="auto"/>
        <w:ind w:right="235"/>
        <w:jc w:val="both"/>
        <w:rPr>
          <w:rFonts w:hint="eastAsia"/>
          <w:lang w:eastAsia="zh-CN"/>
        </w:rPr>
      </w:pPr>
      <w:r>
        <w:rPr>
          <w:rFonts w:ascii="Arial MT" w:eastAsia="Arial MT"/>
          <w:lang w:eastAsia="zh-CN"/>
        </w:rPr>
        <w:t>CDB</w:t>
      </w:r>
      <w:r>
        <w:rPr>
          <w:spacing w:val="-2"/>
          <w:lang w:eastAsia="zh-CN"/>
        </w:rPr>
        <w:t xml:space="preserve">是一个容器数据库，名称为 </w:t>
      </w:r>
      <w:r>
        <w:rPr>
          <w:rFonts w:ascii="Arial MT" w:eastAsia="Arial MT"/>
          <w:lang w:eastAsia="zh-CN"/>
        </w:rPr>
        <w:t>CDB$ROOT</w:t>
      </w:r>
      <w:r>
        <w:rPr>
          <w:lang w:eastAsia="zh-CN"/>
        </w:rPr>
        <w:t>，其作用就是系统数据库，</w:t>
      </w:r>
      <w:r>
        <w:rPr>
          <w:rFonts w:ascii="Arial MT" w:eastAsia="Arial MT"/>
          <w:lang w:eastAsia="zh-CN"/>
        </w:rPr>
        <w:t>sys</w:t>
      </w:r>
      <w:r>
        <w:rPr>
          <w:lang w:eastAsia="zh-CN"/>
        </w:rPr>
        <w:t>等账号都保存在里面，同</w:t>
      </w:r>
      <w:r>
        <w:rPr>
          <w:spacing w:val="-2"/>
          <w:lang w:eastAsia="zh-CN"/>
        </w:rPr>
        <w:t>时它可以管理</w:t>
      </w:r>
      <w:r>
        <w:rPr>
          <w:rFonts w:ascii="Arial MT" w:eastAsia="Arial MT"/>
          <w:spacing w:val="-2"/>
          <w:lang w:eastAsia="zh-CN"/>
        </w:rPr>
        <w:t>PDB</w:t>
      </w:r>
      <w:r>
        <w:rPr>
          <w:spacing w:val="-2"/>
          <w:lang w:eastAsia="zh-CN"/>
        </w:rPr>
        <w:t>数据库。可以容纳多个</w:t>
      </w:r>
      <w:r>
        <w:rPr>
          <w:rFonts w:ascii="Arial MT" w:eastAsia="Arial MT"/>
          <w:spacing w:val="-2"/>
          <w:lang w:eastAsia="zh-CN"/>
        </w:rPr>
        <w:t>PDB</w:t>
      </w:r>
      <w:r>
        <w:rPr>
          <w:spacing w:val="-2"/>
          <w:lang w:eastAsia="zh-CN"/>
        </w:rPr>
        <w:t>，类似于一个父容器。在</w:t>
      </w:r>
      <w:r>
        <w:rPr>
          <w:rFonts w:ascii="Arial MT" w:eastAsia="Arial MT"/>
          <w:spacing w:val="-2"/>
          <w:lang w:eastAsia="zh-CN"/>
        </w:rPr>
        <w:t>CDB</w:t>
      </w:r>
      <w:r>
        <w:rPr>
          <w:spacing w:val="-2"/>
          <w:lang w:eastAsia="zh-CN"/>
        </w:rPr>
        <w:t>环境中，用户称为公共用户，而在</w:t>
      </w:r>
      <w:r>
        <w:rPr>
          <w:rFonts w:ascii="Arial MT" w:eastAsia="Arial MT"/>
          <w:spacing w:val="-2"/>
          <w:lang w:eastAsia="zh-CN"/>
        </w:rPr>
        <w:t>PDB</w:t>
      </w:r>
      <w:r>
        <w:rPr>
          <w:spacing w:val="-2"/>
          <w:lang w:eastAsia="zh-CN"/>
        </w:rPr>
        <w:t>环境中，用户称为本地用户。</w:t>
      </w:r>
    </w:p>
    <w:p w14:paraId="2188020D" w14:textId="77777777" w:rsidR="00115BA5" w:rsidRDefault="00115BA5" w:rsidP="00115BA5">
      <w:pPr>
        <w:pStyle w:val="af1"/>
        <w:spacing w:line="228" w:lineRule="auto"/>
        <w:ind w:right="528"/>
        <w:jc w:val="both"/>
        <w:rPr>
          <w:rFonts w:hint="eastAsia"/>
          <w:lang w:eastAsia="zh-CN"/>
        </w:rPr>
      </w:pPr>
      <w:r>
        <w:rPr>
          <w:rFonts w:ascii="Arial MT" w:eastAsia="Arial MT"/>
          <w:spacing w:val="-2"/>
          <w:lang w:eastAsia="zh-CN"/>
        </w:rPr>
        <w:t>PDB</w:t>
      </w:r>
      <w:r>
        <w:rPr>
          <w:spacing w:val="-2"/>
          <w:lang w:eastAsia="zh-CN"/>
        </w:rPr>
        <w:t>是一种可插拔数据库，它可以在</w:t>
      </w:r>
      <w:r>
        <w:rPr>
          <w:rFonts w:ascii="Arial MT" w:eastAsia="Arial MT"/>
          <w:spacing w:val="-2"/>
          <w:lang w:eastAsia="zh-CN"/>
        </w:rPr>
        <w:t>CDB</w:t>
      </w:r>
      <w:r>
        <w:rPr>
          <w:spacing w:val="-2"/>
          <w:lang w:eastAsia="zh-CN"/>
        </w:rPr>
        <w:t>中独立地创建、停止和启动。每个</w:t>
      </w:r>
      <w:r>
        <w:rPr>
          <w:rFonts w:ascii="Arial MT" w:eastAsia="Arial MT"/>
          <w:spacing w:val="-2"/>
          <w:lang w:eastAsia="zh-CN"/>
        </w:rPr>
        <w:t>PDB</w:t>
      </w:r>
      <w:r>
        <w:rPr>
          <w:spacing w:val="-2"/>
          <w:lang w:eastAsia="zh-CN"/>
        </w:rPr>
        <w:t>都有自己的数据文件、控制文件和日志文件，并且可以独立地进行备份和恢复操作。</w:t>
      </w:r>
      <w:r>
        <w:rPr>
          <w:rFonts w:ascii="Arial MT" w:eastAsia="Arial MT"/>
          <w:spacing w:val="-2"/>
          <w:lang w:eastAsia="zh-CN"/>
        </w:rPr>
        <w:t>PDB</w:t>
      </w:r>
      <w:r>
        <w:rPr>
          <w:spacing w:val="-2"/>
          <w:lang w:eastAsia="zh-CN"/>
        </w:rPr>
        <w:t>提供了更高的隔离性和安全性，因为每个</w:t>
      </w:r>
      <w:r>
        <w:rPr>
          <w:rFonts w:ascii="Arial MT" w:eastAsia="Arial MT"/>
          <w:spacing w:val="-2"/>
          <w:lang w:eastAsia="zh-CN"/>
        </w:rPr>
        <w:t>PDB</w:t>
      </w:r>
      <w:r>
        <w:rPr>
          <w:spacing w:val="-2"/>
          <w:lang w:eastAsia="zh-CN"/>
        </w:rPr>
        <w:t>都有自己的安全上下文，并且只能通过指定的用户访问。</w:t>
      </w:r>
    </w:p>
    <w:p w14:paraId="79C365D1" w14:textId="77777777" w:rsidR="00115BA5" w:rsidRDefault="00115BA5" w:rsidP="00115BA5">
      <w:pPr>
        <w:spacing w:before="165"/>
        <w:ind w:left="134"/>
        <w:rPr>
          <w:rFonts w:hint="eastAsia"/>
          <w:b/>
          <w:sz w:val="24"/>
        </w:rPr>
      </w:pPr>
      <w:r>
        <w:rPr>
          <w:b/>
          <w:spacing w:val="-3"/>
          <w:sz w:val="24"/>
        </w:rPr>
        <w:t>常用命令</w:t>
      </w:r>
    </w:p>
    <w:p w14:paraId="5825EC80" w14:textId="77777777" w:rsidR="00115BA5" w:rsidRDefault="00115BA5" w:rsidP="00115BA5">
      <w:pPr>
        <w:pStyle w:val="af1"/>
        <w:spacing w:before="4"/>
        <w:ind w:left="0"/>
        <w:rPr>
          <w:rFonts w:hint="eastAsia"/>
          <w:b/>
          <w:sz w:val="18"/>
        </w:rPr>
      </w:pPr>
    </w:p>
    <w:tbl>
      <w:tblPr>
        <w:tblStyle w:val="TableNormal"/>
        <w:tblW w:w="0" w:type="auto"/>
        <w:tblInd w:w="179" w:type="dxa"/>
        <w:tblLayout w:type="fixed"/>
        <w:tblLook w:val="01E0" w:firstRow="1" w:lastRow="1" w:firstColumn="1" w:lastColumn="1" w:noHBand="0" w:noVBand="0"/>
      </w:tblPr>
      <w:tblGrid>
        <w:gridCol w:w="477"/>
        <w:gridCol w:w="10266"/>
      </w:tblGrid>
      <w:tr w:rsidR="00115BA5" w14:paraId="0247E021" w14:textId="77777777" w:rsidTr="00794DC7">
        <w:trPr>
          <w:trHeight w:val="770"/>
        </w:trPr>
        <w:tc>
          <w:tcPr>
            <w:tcW w:w="477" w:type="dxa"/>
            <w:tcBorders>
              <w:left w:val="single" w:sz="18" w:space="0" w:color="F0F2F5"/>
            </w:tcBorders>
          </w:tcPr>
          <w:p w14:paraId="41EEC1CB" w14:textId="77777777" w:rsidR="00115BA5" w:rsidRDefault="00115BA5" w:rsidP="00794DC7">
            <w:pPr>
              <w:pStyle w:val="TableParagraph"/>
              <w:spacing w:before="208"/>
              <w:rPr>
                <w:rFonts w:ascii="微软雅黑"/>
                <w:b/>
                <w:sz w:val="15"/>
              </w:rPr>
            </w:pPr>
          </w:p>
          <w:p w14:paraId="7F8D53AC" w14:textId="77777777" w:rsidR="00115BA5" w:rsidRDefault="00115BA5" w:rsidP="00794DC7">
            <w:pPr>
              <w:pStyle w:val="TableParagraph"/>
              <w:ind w:right="69"/>
              <w:jc w:val="right"/>
              <w:rPr>
                <w:rFonts w:ascii="新宋体"/>
                <w:sz w:val="15"/>
              </w:rPr>
            </w:pPr>
            <w:r>
              <w:rPr>
                <w:rFonts w:ascii="新宋体"/>
                <w:noProof/>
                <w:sz w:val="15"/>
              </w:rPr>
              <mc:AlternateContent>
                <mc:Choice Requires="wpg">
                  <w:drawing>
                    <wp:anchor distT="0" distB="0" distL="0" distR="0" simplePos="0" relativeHeight="251656192" behindDoc="1" locked="0" layoutInCell="1" allowOverlap="1" wp14:anchorId="45A340EB" wp14:editId="302C0889">
                      <wp:simplePos x="0" y="0"/>
                      <wp:positionH relativeFrom="column">
                        <wp:posOffset>-7241</wp:posOffset>
                      </wp:positionH>
                      <wp:positionV relativeFrom="paragraph">
                        <wp:posOffset>-324254</wp:posOffset>
                      </wp:positionV>
                      <wp:extent cx="6835775" cy="505459"/>
                      <wp:effectExtent l="0" t="0" r="0" b="0"/>
                      <wp:wrapNone/>
                      <wp:docPr id="209"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5775" cy="505459"/>
                                <a:chOff x="0" y="0"/>
                                <a:chExt cx="6835775" cy="505459"/>
                              </a:xfrm>
                            </wpg:grpSpPr>
                            <wps:wsp>
                              <wps:cNvPr id="210" name="Graphic 210"/>
                              <wps:cNvSpPr/>
                              <wps:spPr>
                                <a:xfrm>
                                  <a:off x="0" y="4784"/>
                                  <a:ext cx="6835775" cy="501015"/>
                                </a:xfrm>
                                <a:custGeom>
                                  <a:avLst/>
                                  <a:gdLst/>
                                  <a:ahLst/>
                                  <a:cxnLst/>
                                  <a:rect l="l" t="t" r="r" b="b"/>
                                  <a:pathLst>
                                    <a:path w="6835775" h="501015">
                                      <a:moveTo>
                                        <a:pt x="6835764" y="500526"/>
                                      </a:moveTo>
                                      <a:lnTo>
                                        <a:pt x="0" y="500526"/>
                                      </a:lnTo>
                                      <a:lnTo>
                                        <a:pt x="0" y="48994"/>
                                      </a:lnTo>
                                      <a:lnTo>
                                        <a:pt x="17792" y="12908"/>
                                      </a:lnTo>
                                      <a:lnTo>
                                        <a:pt x="48993" y="0"/>
                                      </a:lnTo>
                                      <a:lnTo>
                                        <a:pt x="6786771" y="0"/>
                                      </a:lnTo>
                                      <a:lnTo>
                                        <a:pt x="6822840" y="17780"/>
                                      </a:lnTo>
                                      <a:lnTo>
                                        <a:pt x="6835764" y="500526"/>
                                      </a:lnTo>
                                      <a:close/>
                                    </a:path>
                                  </a:pathLst>
                                </a:custGeom>
                                <a:solidFill>
                                  <a:srgbClr val="F9FAFA"/>
                                </a:solidFill>
                              </wps:spPr>
                              <wps:bodyPr wrap="square" lIns="0" tIns="0" rIns="0" bIns="0" rtlCol="0">
                                <a:prstTxWarp prst="textNoShape">
                                  <a:avLst/>
                                </a:prstTxWarp>
                                <a:noAutofit/>
                              </wps:bodyPr>
                            </wps:wsp>
                            <wps:wsp>
                              <wps:cNvPr id="211" name="Graphic 211"/>
                              <wps:cNvSpPr/>
                              <wps:spPr>
                                <a:xfrm>
                                  <a:off x="11983" y="0"/>
                                  <a:ext cx="6812280" cy="24130"/>
                                </a:xfrm>
                                <a:custGeom>
                                  <a:avLst/>
                                  <a:gdLst/>
                                  <a:ahLst/>
                                  <a:cxnLst/>
                                  <a:rect l="l" t="t" r="r" b="b"/>
                                  <a:pathLst>
                                    <a:path w="6812280" h="24130">
                                      <a:moveTo>
                                        <a:pt x="6747" y="23508"/>
                                      </a:moveTo>
                                      <a:lnTo>
                                        <a:pt x="0" y="16758"/>
                                      </a:lnTo>
                                      <a:lnTo>
                                        <a:pt x="5368" y="11390"/>
                                      </a:lnTo>
                                      <a:lnTo>
                                        <a:pt x="11554" y="7256"/>
                                      </a:lnTo>
                                      <a:lnTo>
                                        <a:pt x="25570" y="1451"/>
                                      </a:lnTo>
                                      <a:lnTo>
                                        <a:pt x="32867" y="0"/>
                                      </a:lnTo>
                                      <a:lnTo>
                                        <a:pt x="6778931" y="0"/>
                                      </a:lnTo>
                                      <a:lnTo>
                                        <a:pt x="6786228" y="1451"/>
                                      </a:lnTo>
                                      <a:lnTo>
                                        <a:pt x="6800244" y="7256"/>
                                      </a:lnTo>
                                      <a:lnTo>
                                        <a:pt x="6803674" y="9548"/>
                                      </a:lnTo>
                                      <a:lnTo>
                                        <a:pt x="40453" y="9548"/>
                                      </a:lnTo>
                                      <a:lnTo>
                                        <a:pt x="30941" y="10421"/>
                                      </a:lnTo>
                                      <a:lnTo>
                                        <a:pt x="22153" y="13039"/>
                                      </a:lnTo>
                                      <a:lnTo>
                                        <a:pt x="14088" y="17402"/>
                                      </a:lnTo>
                                      <a:lnTo>
                                        <a:pt x="6747" y="23508"/>
                                      </a:lnTo>
                                      <a:close/>
                                    </a:path>
                                    <a:path w="6812280" h="24130">
                                      <a:moveTo>
                                        <a:pt x="6805051" y="23508"/>
                                      </a:moveTo>
                                      <a:lnTo>
                                        <a:pt x="6797710" y="17402"/>
                                      </a:lnTo>
                                      <a:lnTo>
                                        <a:pt x="6789644" y="13039"/>
                                      </a:lnTo>
                                      <a:lnTo>
                                        <a:pt x="6780856" y="10421"/>
                                      </a:lnTo>
                                      <a:lnTo>
                                        <a:pt x="6771346" y="9548"/>
                                      </a:lnTo>
                                      <a:lnTo>
                                        <a:pt x="6803674" y="9548"/>
                                      </a:lnTo>
                                      <a:lnTo>
                                        <a:pt x="6806430" y="11390"/>
                                      </a:lnTo>
                                      <a:lnTo>
                                        <a:pt x="6811798" y="16758"/>
                                      </a:lnTo>
                                      <a:lnTo>
                                        <a:pt x="6805051" y="23508"/>
                                      </a:lnTo>
                                      <a:close/>
                                    </a:path>
                                  </a:pathLst>
                                </a:custGeom>
                                <a:solidFill>
                                  <a:srgbClr val="F0F2F5"/>
                                </a:solidFill>
                              </wps:spPr>
                              <wps:bodyPr wrap="square" lIns="0" tIns="0" rIns="0" bIns="0" rtlCol="0">
                                <a:prstTxWarp prst="textNoShape">
                                  <a:avLst/>
                                </a:prstTxWarp>
                                <a:noAutofit/>
                              </wps:bodyPr>
                            </wps:wsp>
                          </wpg:wgp>
                        </a:graphicData>
                      </a:graphic>
                    </wp:anchor>
                  </w:drawing>
                </mc:Choice>
                <mc:Fallback>
                  <w:pict>
                    <v:group w14:anchorId="5952CAB2" id="Group 209" o:spid="_x0000_s1026" style="position:absolute;margin-left:-.55pt;margin-top:-25.55pt;width:538.25pt;height:39.8pt;z-index:-251660288;mso-wrap-distance-left:0;mso-wrap-distance-right:0" coordsize="68357,5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">
                      <v:shape id="Graphic 210" o:spid="_x0000_s1027" style="position:absolute;top:47;width:68357;height:5010;visibility:visible;mso-wrap-style:square;v-text-anchor:top" coordsize="683577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" path="m6835764,500526l,500526,,48994,17792,12908,48993,,6786771,r36069,17780l6835764,500526xe" fillcolor="#f9fafa" stroked="f">
                        <v:path arrowok="t"/>
                      </v:shape>
                      <v:shape id="Graphic 211" o:spid="_x0000_s1028" style="position:absolute;left:119;width:68123;height:241;visibility:visible;mso-wrap-style:square;v-text-anchor:top" coordsize="681228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" path="m6747,23508l,16758,5368,11390,11554,7256,25570,1451,32867,,6778931,r7297,1451l6800244,7256r3430,2292l40453,9548r-9512,873l22153,13039r-8065,4363l6747,23508xem6805051,23508r-7341,-6106l6789644,13039r-8788,-2618l6771346,9548r32328,l6806430,11390r5368,5368l6805051,23508xe" fillcolor="#f0f2f5" stroked="f">
                        <v:path arrowok="t"/>
                      </v:shape>
                    </v:group>
                  </w:pict>
                </mc:Fallback>
              </mc:AlternateContent>
            </w:r>
            <w:r>
              <w:rPr>
                <w:rFonts w:ascii="新宋体"/>
                <w:color w:val="4E596F"/>
                <w:spacing w:val="-10"/>
                <w:sz w:val="15"/>
              </w:rPr>
              <w:t>1</w:t>
            </w:r>
          </w:p>
        </w:tc>
        <w:tc>
          <w:tcPr>
            <w:tcW w:w="10266" w:type="dxa"/>
            <w:tcBorders>
              <w:right w:val="single" w:sz="18" w:space="0" w:color="F0F2F5"/>
            </w:tcBorders>
          </w:tcPr>
          <w:p w14:paraId="6BCFDFE6" w14:textId="77777777" w:rsidR="00115BA5" w:rsidRDefault="00115BA5" w:rsidP="00794DC7">
            <w:pPr>
              <w:pStyle w:val="TableParagraph"/>
              <w:spacing w:before="37"/>
              <w:rPr>
                <w:rFonts w:ascii="微软雅黑"/>
                <w:b/>
                <w:sz w:val="21"/>
              </w:rPr>
            </w:pPr>
          </w:p>
          <w:p w14:paraId="20CD627C" w14:textId="77777777" w:rsidR="00115BA5" w:rsidRDefault="00115BA5" w:rsidP="00794DC7">
            <w:pPr>
              <w:pStyle w:val="TableParagraph"/>
              <w:spacing w:before="1"/>
              <w:ind w:left="108"/>
              <w:rPr>
                <w:sz w:val="21"/>
              </w:rPr>
            </w:pPr>
            <w:r>
              <w:rPr>
                <w:color w:val="40454A"/>
                <w:sz w:val="21"/>
              </w:rPr>
              <w:t>--</w:t>
            </w:r>
            <w:r>
              <w:rPr>
                <w:rFonts w:ascii="新宋体" w:eastAsia="新宋体"/>
                <w:color w:val="40454A"/>
                <w:sz w:val="21"/>
              </w:rPr>
              <w:t>打开</w:t>
            </w:r>
            <w:r>
              <w:rPr>
                <w:color w:val="40454A"/>
                <w:spacing w:val="-5"/>
                <w:sz w:val="21"/>
              </w:rPr>
              <w:t>PDB</w:t>
            </w:r>
          </w:p>
        </w:tc>
      </w:tr>
      <w:tr w:rsidR="00115BA5" w14:paraId="1D7568BC" w14:textId="77777777" w:rsidTr="00794DC7">
        <w:trPr>
          <w:trHeight w:val="387"/>
        </w:trPr>
        <w:tc>
          <w:tcPr>
            <w:tcW w:w="477" w:type="dxa"/>
            <w:tcBorders>
              <w:left w:val="single" w:sz="6" w:space="0" w:color="F0F2F5"/>
            </w:tcBorders>
            <w:shd w:val="clear" w:color="auto" w:fill="F9FAFA"/>
          </w:tcPr>
          <w:p w14:paraId="1A6E047E" w14:textId="77777777" w:rsidR="00115BA5" w:rsidRDefault="00115BA5" w:rsidP="00794DC7">
            <w:pPr>
              <w:pStyle w:val="TableParagraph"/>
              <w:spacing w:before="105"/>
              <w:ind w:right="69"/>
              <w:jc w:val="right"/>
              <w:rPr>
                <w:rFonts w:ascii="新宋体"/>
                <w:sz w:val="15"/>
              </w:rPr>
            </w:pPr>
            <w:r>
              <w:rPr>
                <w:rFonts w:ascii="新宋体"/>
                <w:color w:val="4E596F"/>
                <w:spacing w:val="-10"/>
                <w:sz w:val="15"/>
              </w:rPr>
              <w:t>2</w:t>
            </w:r>
          </w:p>
        </w:tc>
        <w:tc>
          <w:tcPr>
            <w:tcW w:w="10266" w:type="dxa"/>
            <w:tcBorders>
              <w:right w:val="single" w:sz="6" w:space="0" w:color="F0F2F5"/>
            </w:tcBorders>
            <w:shd w:val="clear" w:color="auto" w:fill="F9FAFA"/>
          </w:tcPr>
          <w:p w14:paraId="09AF1997" w14:textId="77777777" w:rsidR="00115BA5" w:rsidRDefault="00115BA5" w:rsidP="00794DC7">
            <w:pPr>
              <w:pStyle w:val="TableParagraph"/>
              <w:spacing w:before="45"/>
              <w:ind w:left="108"/>
              <w:rPr>
                <w:sz w:val="21"/>
              </w:rPr>
            </w:pPr>
            <w:r>
              <w:rPr>
                <w:color w:val="40454A"/>
                <w:sz w:val="21"/>
              </w:rPr>
              <w:t>alter pluggable database pdb</w:t>
            </w:r>
            <w:r>
              <w:rPr>
                <w:rFonts w:ascii="新宋体" w:eastAsia="新宋体"/>
                <w:color w:val="40454A"/>
                <w:spacing w:val="3"/>
                <w:sz w:val="21"/>
              </w:rPr>
              <w:t xml:space="preserve">名称 </w:t>
            </w:r>
            <w:r>
              <w:rPr>
                <w:color w:val="40454A"/>
                <w:spacing w:val="-2"/>
                <w:sz w:val="21"/>
              </w:rPr>
              <w:t>open;</w:t>
            </w:r>
          </w:p>
        </w:tc>
      </w:tr>
      <w:tr w:rsidR="00115BA5" w14:paraId="566F30A3" w14:textId="77777777" w:rsidTr="00794DC7">
        <w:trPr>
          <w:trHeight w:val="397"/>
        </w:trPr>
        <w:tc>
          <w:tcPr>
            <w:tcW w:w="477" w:type="dxa"/>
            <w:tcBorders>
              <w:left w:val="single" w:sz="6" w:space="0" w:color="F0F2F5"/>
            </w:tcBorders>
            <w:shd w:val="clear" w:color="auto" w:fill="F9FAFA"/>
          </w:tcPr>
          <w:p w14:paraId="3C3FB496" w14:textId="77777777" w:rsidR="00115BA5" w:rsidRDefault="00115BA5" w:rsidP="00794DC7">
            <w:pPr>
              <w:pStyle w:val="TableParagraph"/>
              <w:spacing w:before="108"/>
              <w:ind w:right="69"/>
              <w:jc w:val="right"/>
              <w:rPr>
                <w:rFonts w:ascii="新宋体"/>
                <w:sz w:val="15"/>
              </w:rPr>
            </w:pPr>
            <w:r>
              <w:rPr>
                <w:rFonts w:ascii="新宋体"/>
                <w:color w:val="4E596F"/>
                <w:spacing w:val="-10"/>
                <w:sz w:val="15"/>
              </w:rPr>
              <w:t>3</w:t>
            </w:r>
          </w:p>
        </w:tc>
        <w:tc>
          <w:tcPr>
            <w:tcW w:w="10266" w:type="dxa"/>
            <w:tcBorders>
              <w:right w:val="single" w:sz="6" w:space="0" w:color="F0F2F5"/>
            </w:tcBorders>
            <w:shd w:val="clear" w:color="auto" w:fill="F9FAFA"/>
          </w:tcPr>
          <w:p w14:paraId="72FFB27C" w14:textId="77777777" w:rsidR="00115BA5" w:rsidRDefault="00115BA5" w:rsidP="00794DC7">
            <w:pPr>
              <w:pStyle w:val="TableParagraph"/>
              <w:spacing w:before="48"/>
              <w:ind w:left="108"/>
              <w:rPr>
                <w:sz w:val="21"/>
              </w:rPr>
            </w:pPr>
            <w:r>
              <w:rPr>
                <w:color w:val="40454A"/>
                <w:sz w:val="21"/>
              </w:rPr>
              <w:t>--</w:t>
            </w:r>
            <w:r>
              <w:rPr>
                <w:rFonts w:ascii="新宋体" w:eastAsia="新宋体"/>
                <w:color w:val="40454A"/>
                <w:sz w:val="21"/>
              </w:rPr>
              <w:t>关闭</w:t>
            </w:r>
            <w:r>
              <w:rPr>
                <w:color w:val="40454A"/>
                <w:spacing w:val="-5"/>
                <w:sz w:val="21"/>
              </w:rPr>
              <w:t>PDB</w:t>
            </w:r>
          </w:p>
        </w:tc>
      </w:tr>
      <w:tr w:rsidR="00115BA5" w14:paraId="0E626051" w14:textId="77777777" w:rsidTr="00794DC7">
        <w:trPr>
          <w:trHeight w:val="397"/>
        </w:trPr>
        <w:tc>
          <w:tcPr>
            <w:tcW w:w="477" w:type="dxa"/>
            <w:tcBorders>
              <w:left w:val="single" w:sz="6" w:space="0" w:color="F0F2F5"/>
            </w:tcBorders>
            <w:shd w:val="clear" w:color="auto" w:fill="F9FAFA"/>
          </w:tcPr>
          <w:p w14:paraId="02A9C525" w14:textId="77777777" w:rsidR="00115BA5" w:rsidRDefault="00115BA5" w:rsidP="00794DC7">
            <w:pPr>
              <w:pStyle w:val="TableParagraph"/>
              <w:spacing w:before="116"/>
              <w:ind w:right="69"/>
              <w:jc w:val="right"/>
              <w:rPr>
                <w:rFonts w:ascii="新宋体"/>
                <w:sz w:val="15"/>
              </w:rPr>
            </w:pPr>
            <w:r>
              <w:rPr>
                <w:rFonts w:ascii="新宋体"/>
                <w:color w:val="4E596F"/>
                <w:spacing w:val="-10"/>
                <w:sz w:val="15"/>
              </w:rPr>
              <w:t>4</w:t>
            </w:r>
          </w:p>
        </w:tc>
        <w:tc>
          <w:tcPr>
            <w:tcW w:w="10266" w:type="dxa"/>
            <w:tcBorders>
              <w:right w:val="single" w:sz="6" w:space="0" w:color="F0F2F5"/>
            </w:tcBorders>
            <w:shd w:val="clear" w:color="auto" w:fill="F9FAFA"/>
          </w:tcPr>
          <w:p w14:paraId="45FCCD72" w14:textId="77777777" w:rsidR="00115BA5" w:rsidRDefault="00115BA5" w:rsidP="00794DC7">
            <w:pPr>
              <w:pStyle w:val="TableParagraph"/>
              <w:spacing w:before="56"/>
              <w:ind w:left="108"/>
              <w:rPr>
                <w:sz w:val="21"/>
              </w:rPr>
            </w:pPr>
            <w:r>
              <w:rPr>
                <w:color w:val="40454A"/>
                <w:sz w:val="21"/>
              </w:rPr>
              <w:t>alter pluggable database pdb</w:t>
            </w:r>
            <w:r>
              <w:rPr>
                <w:rFonts w:ascii="新宋体" w:eastAsia="新宋体"/>
                <w:color w:val="40454A"/>
                <w:spacing w:val="3"/>
                <w:sz w:val="21"/>
              </w:rPr>
              <w:t xml:space="preserve">名称 </w:t>
            </w:r>
            <w:r>
              <w:rPr>
                <w:color w:val="40454A"/>
                <w:spacing w:val="-2"/>
                <w:sz w:val="21"/>
              </w:rPr>
              <w:t>close;</w:t>
            </w:r>
          </w:p>
        </w:tc>
      </w:tr>
      <w:tr w:rsidR="00115BA5" w14:paraId="59F6D3F5" w14:textId="77777777" w:rsidTr="00794DC7">
        <w:trPr>
          <w:trHeight w:val="390"/>
        </w:trPr>
        <w:tc>
          <w:tcPr>
            <w:tcW w:w="477" w:type="dxa"/>
            <w:tcBorders>
              <w:left w:val="single" w:sz="6" w:space="0" w:color="F0F2F5"/>
            </w:tcBorders>
            <w:shd w:val="clear" w:color="auto" w:fill="F9FAFA"/>
          </w:tcPr>
          <w:p w14:paraId="6F15BBFE" w14:textId="77777777" w:rsidR="00115BA5" w:rsidRDefault="00115BA5" w:rsidP="00794DC7">
            <w:pPr>
              <w:pStyle w:val="TableParagraph"/>
              <w:spacing w:before="108"/>
              <w:ind w:right="69"/>
              <w:jc w:val="right"/>
              <w:rPr>
                <w:rFonts w:ascii="新宋体"/>
                <w:sz w:val="15"/>
              </w:rPr>
            </w:pPr>
            <w:r>
              <w:rPr>
                <w:rFonts w:ascii="新宋体"/>
                <w:color w:val="4E596F"/>
                <w:spacing w:val="-10"/>
                <w:sz w:val="15"/>
              </w:rPr>
              <w:t>5</w:t>
            </w:r>
          </w:p>
        </w:tc>
        <w:tc>
          <w:tcPr>
            <w:tcW w:w="10266" w:type="dxa"/>
            <w:tcBorders>
              <w:right w:val="single" w:sz="6" w:space="0" w:color="F0F2F5"/>
            </w:tcBorders>
            <w:shd w:val="clear" w:color="auto" w:fill="F9FAFA"/>
          </w:tcPr>
          <w:p w14:paraId="2FDA04CC" w14:textId="77777777" w:rsidR="00115BA5" w:rsidRDefault="00115BA5" w:rsidP="00794DC7">
            <w:pPr>
              <w:pStyle w:val="TableParagraph"/>
              <w:spacing w:before="48"/>
              <w:ind w:left="108"/>
              <w:rPr>
                <w:sz w:val="21"/>
              </w:rPr>
            </w:pPr>
            <w:r>
              <w:rPr>
                <w:color w:val="40454A"/>
                <w:sz w:val="21"/>
              </w:rPr>
              <w:t>--</w:t>
            </w:r>
            <w:r>
              <w:rPr>
                <w:rFonts w:ascii="新宋体" w:eastAsia="新宋体"/>
                <w:color w:val="40454A"/>
                <w:sz w:val="21"/>
              </w:rPr>
              <w:t>切换</w:t>
            </w:r>
            <w:r>
              <w:rPr>
                <w:color w:val="40454A"/>
                <w:spacing w:val="-5"/>
                <w:sz w:val="21"/>
              </w:rPr>
              <w:t>PDB</w:t>
            </w:r>
          </w:p>
        </w:tc>
      </w:tr>
      <w:tr w:rsidR="00115BA5" w14:paraId="608C52FA" w14:textId="77777777" w:rsidTr="00794DC7">
        <w:trPr>
          <w:trHeight w:val="390"/>
        </w:trPr>
        <w:tc>
          <w:tcPr>
            <w:tcW w:w="477" w:type="dxa"/>
            <w:tcBorders>
              <w:left w:val="single" w:sz="6" w:space="0" w:color="F0F2F5"/>
            </w:tcBorders>
            <w:shd w:val="clear" w:color="auto" w:fill="F9FAFA"/>
          </w:tcPr>
          <w:p w14:paraId="6D2E53A4" w14:textId="77777777" w:rsidR="00115BA5" w:rsidRDefault="00115BA5" w:rsidP="00794DC7">
            <w:pPr>
              <w:pStyle w:val="TableParagraph"/>
              <w:spacing w:before="108"/>
              <w:ind w:right="69"/>
              <w:jc w:val="right"/>
              <w:rPr>
                <w:rFonts w:ascii="新宋体"/>
                <w:sz w:val="15"/>
              </w:rPr>
            </w:pPr>
            <w:r>
              <w:rPr>
                <w:rFonts w:ascii="新宋体"/>
                <w:color w:val="4E596F"/>
                <w:spacing w:val="-10"/>
                <w:sz w:val="15"/>
              </w:rPr>
              <w:t>6</w:t>
            </w:r>
          </w:p>
        </w:tc>
        <w:tc>
          <w:tcPr>
            <w:tcW w:w="10266" w:type="dxa"/>
            <w:tcBorders>
              <w:right w:val="single" w:sz="6" w:space="0" w:color="F0F2F5"/>
            </w:tcBorders>
            <w:shd w:val="clear" w:color="auto" w:fill="F9FAFA"/>
          </w:tcPr>
          <w:p w14:paraId="254B9B2A" w14:textId="77777777" w:rsidR="00115BA5" w:rsidRDefault="00115BA5" w:rsidP="00794DC7">
            <w:pPr>
              <w:pStyle w:val="TableParagraph"/>
              <w:spacing w:before="48"/>
              <w:ind w:left="108"/>
              <w:rPr>
                <w:sz w:val="21"/>
              </w:rPr>
            </w:pPr>
            <w:r>
              <w:rPr>
                <w:color w:val="40454A"/>
                <w:sz w:val="21"/>
              </w:rPr>
              <w:t>alter session set container=pdb</w:t>
            </w:r>
            <w:r>
              <w:rPr>
                <w:rFonts w:ascii="新宋体" w:eastAsia="新宋体"/>
                <w:color w:val="40454A"/>
                <w:sz w:val="21"/>
              </w:rPr>
              <w:t>名称</w:t>
            </w:r>
            <w:r>
              <w:rPr>
                <w:color w:val="40454A"/>
                <w:sz w:val="21"/>
              </w:rPr>
              <w:t>(</w:t>
            </w:r>
            <w:r>
              <w:rPr>
                <w:rFonts w:ascii="新宋体" w:eastAsia="新宋体"/>
                <w:color w:val="40454A"/>
                <w:sz w:val="21"/>
              </w:rPr>
              <w:t>指定容器</w:t>
            </w:r>
            <w:r>
              <w:rPr>
                <w:color w:val="40454A"/>
                <w:spacing w:val="-5"/>
                <w:sz w:val="21"/>
              </w:rPr>
              <w:t>);</w:t>
            </w:r>
          </w:p>
        </w:tc>
      </w:tr>
      <w:tr w:rsidR="00115BA5" w14:paraId="1E778E78" w14:textId="77777777" w:rsidTr="00794DC7">
        <w:trPr>
          <w:trHeight w:val="402"/>
        </w:trPr>
        <w:tc>
          <w:tcPr>
            <w:tcW w:w="477" w:type="dxa"/>
            <w:tcBorders>
              <w:left w:val="single" w:sz="6" w:space="0" w:color="F0F2F5"/>
            </w:tcBorders>
            <w:shd w:val="clear" w:color="auto" w:fill="F9FAFA"/>
          </w:tcPr>
          <w:p w14:paraId="02582DEC" w14:textId="77777777" w:rsidR="00115BA5" w:rsidRDefault="00115BA5" w:rsidP="00794DC7">
            <w:pPr>
              <w:pStyle w:val="TableParagraph"/>
              <w:spacing w:before="108"/>
              <w:ind w:right="69"/>
              <w:jc w:val="right"/>
              <w:rPr>
                <w:rFonts w:ascii="新宋体"/>
                <w:sz w:val="15"/>
              </w:rPr>
            </w:pPr>
            <w:r>
              <w:rPr>
                <w:rFonts w:ascii="新宋体"/>
                <w:color w:val="4E596F"/>
                <w:spacing w:val="-10"/>
                <w:sz w:val="15"/>
              </w:rPr>
              <w:t>7</w:t>
            </w:r>
          </w:p>
        </w:tc>
        <w:tc>
          <w:tcPr>
            <w:tcW w:w="10266" w:type="dxa"/>
            <w:tcBorders>
              <w:right w:val="single" w:sz="6" w:space="0" w:color="F0F2F5"/>
            </w:tcBorders>
            <w:shd w:val="clear" w:color="auto" w:fill="F9FAFA"/>
          </w:tcPr>
          <w:p w14:paraId="0BE655D5" w14:textId="77777777" w:rsidR="00115BA5" w:rsidRDefault="00115BA5" w:rsidP="00794DC7">
            <w:pPr>
              <w:pStyle w:val="TableParagraph"/>
              <w:spacing w:before="48"/>
              <w:ind w:left="108"/>
              <w:rPr>
                <w:rFonts w:ascii="新宋体" w:eastAsia="新宋体"/>
                <w:sz w:val="21"/>
              </w:rPr>
            </w:pPr>
            <w:r>
              <w:rPr>
                <w:color w:val="40454A"/>
                <w:sz w:val="21"/>
              </w:rPr>
              <w:t>--</w:t>
            </w:r>
            <w:r>
              <w:rPr>
                <w:rFonts w:ascii="新宋体" w:eastAsia="新宋体"/>
                <w:color w:val="40454A"/>
                <w:spacing w:val="-2"/>
                <w:sz w:val="21"/>
              </w:rPr>
              <w:t>查看当前所在容器</w:t>
            </w:r>
          </w:p>
        </w:tc>
      </w:tr>
      <w:tr w:rsidR="00115BA5" w14:paraId="23B075A3" w14:textId="77777777" w:rsidTr="00794DC7">
        <w:trPr>
          <w:trHeight w:val="411"/>
        </w:trPr>
        <w:tc>
          <w:tcPr>
            <w:tcW w:w="477" w:type="dxa"/>
            <w:tcBorders>
              <w:left w:val="single" w:sz="6" w:space="0" w:color="F0F2F5"/>
            </w:tcBorders>
            <w:shd w:val="clear" w:color="auto" w:fill="F9FAFA"/>
          </w:tcPr>
          <w:p w14:paraId="6BA16401" w14:textId="77777777" w:rsidR="00115BA5" w:rsidRDefault="00115BA5" w:rsidP="00794DC7">
            <w:pPr>
              <w:pStyle w:val="TableParagraph"/>
              <w:spacing w:before="96"/>
              <w:ind w:right="69"/>
              <w:jc w:val="right"/>
              <w:rPr>
                <w:rFonts w:ascii="新宋体"/>
                <w:sz w:val="15"/>
              </w:rPr>
            </w:pPr>
            <w:r>
              <w:rPr>
                <w:rFonts w:ascii="新宋体"/>
                <w:color w:val="4E596F"/>
                <w:spacing w:val="-10"/>
                <w:sz w:val="15"/>
              </w:rPr>
              <w:t>8</w:t>
            </w:r>
          </w:p>
        </w:tc>
        <w:tc>
          <w:tcPr>
            <w:tcW w:w="10266" w:type="dxa"/>
            <w:tcBorders>
              <w:right w:val="single" w:sz="6" w:space="0" w:color="F0F2F5"/>
            </w:tcBorders>
            <w:shd w:val="clear" w:color="auto" w:fill="F9FAFA"/>
          </w:tcPr>
          <w:p w14:paraId="298663D4" w14:textId="77777777" w:rsidR="00115BA5" w:rsidRDefault="00115BA5" w:rsidP="00794DC7">
            <w:pPr>
              <w:pStyle w:val="TableParagraph"/>
              <w:spacing w:before="53"/>
              <w:ind w:left="108"/>
              <w:rPr>
                <w:sz w:val="21"/>
              </w:rPr>
            </w:pPr>
            <w:r>
              <w:rPr>
                <w:color w:val="40454A"/>
                <w:sz w:val="21"/>
              </w:rPr>
              <w:t xml:space="preserve">show </w:t>
            </w:r>
            <w:r>
              <w:rPr>
                <w:color w:val="40454A"/>
                <w:spacing w:val="-2"/>
                <w:sz w:val="21"/>
              </w:rPr>
              <w:t>con_name;</w:t>
            </w:r>
          </w:p>
        </w:tc>
      </w:tr>
      <w:tr w:rsidR="00115BA5" w14:paraId="3B0589B0" w14:textId="77777777" w:rsidTr="00794DC7">
        <w:trPr>
          <w:trHeight w:val="355"/>
        </w:trPr>
        <w:tc>
          <w:tcPr>
            <w:tcW w:w="477" w:type="dxa"/>
            <w:tcBorders>
              <w:left w:val="single" w:sz="6" w:space="0" w:color="F0F2F5"/>
            </w:tcBorders>
            <w:shd w:val="clear" w:color="auto" w:fill="F9FAFA"/>
          </w:tcPr>
          <w:p w14:paraId="439DBBD7" w14:textId="77777777" w:rsidR="00115BA5" w:rsidRDefault="00115BA5" w:rsidP="00794DC7">
            <w:pPr>
              <w:pStyle w:val="TableParagraph"/>
              <w:spacing w:before="90"/>
              <w:ind w:right="69"/>
              <w:jc w:val="right"/>
              <w:rPr>
                <w:rFonts w:ascii="新宋体"/>
                <w:sz w:val="15"/>
              </w:rPr>
            </w:pPr>
            <w:r>
              <w:rPr>
                <w:rFonts w:ascii="新宋体"/>
                <w:color w:val="4E596F"/>
                <w:spacing w:val="-10"/>
                <w:sz w:val="15"/>
              </w:rPr>
              <w:t>9</w:t>
            </w:r>
          </w:p>
        </w:tc>
        <w:tc>
          <w:tcPr>
            <w:tcW w:w="10266" w:type="dxa"/>
            <w:tcBorders>
              <w:right w:val="single" w:sz="6" w:space="0" w:color="F0F2F5"/>
            </w:tcBorders>
            <w:shd w:val="clear" w:color="auto" w:fill="F9FAFA"/>
          </w:tcPr>
          <w:p w14:paraId="153C07D7" w14:textId="77777777" w:rsidR="00115BA5" w:rsidRDefault="00115BA5" w:rsidP="00794DC7">
            <w:pPr>
              <w:pStyle w:val="TableParagraph"/>
              <w:rPr>
                <w:rFonts w:ascii="Times New Roman"/>
                <w:sz w:val="20"/>
              </w:rPr>
            </w:pPr>
          </w:p>
        </w:tc>
      </w:tr>
      <w:tr w:rsidR="00115BA5" w14:paraId="43BFD837" w14:textId="77777777" w:rsidTr="00794DC7">
        <w:trPr>
          <w:trHeight w:val="419"/>
        </w:trPr>
        <w:tc>
          <w:tcPr>
            <w:tcW w:w="477" w:type="dxa"/>
            <w:tcBorders>
              <w:left w:val="single" w:sz="6" w:space="0" w:color="F0F2F5"/>
            </w:tcBorders>
            <w:shd w:val="clear" w:color="auto" w:fill="F9FAFA"/>
          </w:tcPr>
          <w:p w14:paraId="5E8002D2" w14:textId="77777777" w:rsidR="00115BA5" w:rsidRDefault="00115BA5" w:rsidP="00794DC7">
            <w:pPr>
              <w:pStyle w:val="TableParagraph"/>
              <w:spacing w:before="125"/>
              <w:ind w:right="69"/>
              <w:jc w:val="right"/>
              <w:rPr>
                <w:rFonts w:ascii="新宋体"/>
                <w:sz w:val="15"/>
              </w:rPr>
            </w:pPr>
            <w:r>
              <w:rPr>
                <w:rFonts w:ascii="新宋体"/>
                <w:color w:val="4E596F"/>
                <w:spacing w:val="-5"/>
                <w:sz w:val="15"/>
              </w:rPr>
              <w:t>10</w:t>
            </w:r>
          </w:p>
        </w:tc>
        <w:tc>
          <w:tcPr>
            <w:tcW w:w="10266" w:type="dxa"/>
            <w:tcBorders>
              <w:right w:val="single" w:sz="6" w:space="0" w:color="F0F2F5"/>
            </w:tcBorders>
            <w:shd w:val="clear" w:color="auto" w:fill="F9FAFA"/>
          </w:tcPr>
          <w:p w14:paraId="6FF922FB" w14:textId="77777777" w:rsidR="00115BA5" w:rsidRDefault="00115BA5" w:rsidP="00794DC7">
            <w:pPr>
              <w:pStyle w:val="TableParagraph"/>
              <w:spacing w:before="65"/>
              <w:ind w:left="108"/>
              <w:rPr>
                <w:sz w:val="21"/>
              </w:rPr>
            </w:pPr>
            <w:r>
              <w:rPr>
                <w:color w:val="40454A"/>
                <w:sz w:val="21"/>
              </w:rPr>
              <w:t>--</w:t>
            </w:r>
            <w:r>
              <w:rPr>
                <w:rFonts w:ascii="新宋体" w:eastAsia="新宋体"/>
                <w:color w:val="40454A"/>
                <w:sz w:val="21"/>
              </w:rPr>
              <w:t>查看所有的</w:t>
            </w:r>
            <w:r>
              <w:rPr>
                <w:color w:val="40454A"/>
                <w:spacing w:val="-5"/>
                <w:sz w:val="21"/>
              </w:rPr>
              <w:t>PDB</w:t>
            </w:r>
          </w:p>
        </w:tc>
      </w:tr>
      <w:tr w:rsidR="00115BA5" w14:paraId="3F0F7E13" w14:textId="77777777" w:rsidTr="00794DC7">
        <w:trPr>
          <w:trHeight w:val="403"/>
        </w:trPr>
        <w:tc>
          <w:tcPr>
            <w:tcW w:w="477" w:type="dxa"/>
            <w:tcBorders>
              <w:left w:val="single" w:sz="6" w:space="0" w:color="F0F2F5"/>
            </w:tcBorders>
            <w:shd w:val="clear" w:color="auto" w:fill="F9FAFA"/>
          </w:tcPr>
          <w:p w14:paraId="31D69883" w14:textId="77777777" w:rsidR="00115BA5" w:rsidRDefault="00115BA5" w:rsidP="00794DC7">
            <w:pPr>
              <w:pStyle w:val="TableParagraph"/>
              <w:spacing w:before="96"/>
              <w:ind w:right="69"/>
              <w:jc w:val="right"/>
              <w:rPr>
                <w:rFonts w:ascii="新宋体"/>
                <w:sz w:val="15"/>
              </w:rPr>
            </w:pPr>
            <w:r>
              <w:rPr>
                <w:rFonts w:ascii="新宋体"/>
                <w:color w:val="4E596F"/>
                <w:spacing w:val="-5"/>
                <w:sz w:val="15"/>
              </w:rPr>
              <w:t>11</w:t>
            </w:r>
          </w:p>
        </w:tc>
        <w:tc>
          <w:tcPr>
            <w:tcW w:w="10266" w:type="dxa"/>
            <w:tcBorders>
              <w:right w:val="single" w:sz="6" w:space="0" w:color="F0F2F5"/>
            </w:tcBorders>
            <w:shd w:val="clear" w:color="auto" w:fill="F9FAFA"/>
          </w:tcPr>
          <w:p w14:paraId="10A5ADF6" w14:textId="77777777" w:rsidR="00115BA5" w:rsidRDefault="00115BA5" w:rsidP="00794DC7">
            <w:pPr>
              <w:pStyle w:val="TableParagraph"/>
              <w:spacing w:before="53"/>
              <w:ind w:left="108"/>
              <w:rPr>
                <w:sz w:val="21"/>
              </w:rPr>
            </w:pPr>
            <w:r>
              <w:rPr>
                <w:color w:val="40454A"/>
                <w:sz w:val="21"/>
              </w:rPr>
              <w:t xml:space="preserve">show </w:t>
            </w:r>
            <w:r>
              <w:rPr>
                <w:color w:val="40454A"/>
                <w:spacing w:val="-2"/>
                <w:sz w:val="21"/>
              </w:rPr>
              <w:t>pdbs;</w:t>
            </w:r>
          </w:p>
        </w:tc>
      </w:tr>
      <w:tr w:rsidR="00115BA5" w14:paraId="73AFA390" w14:textId="77777777" w:rsidTr="00794DC7">
        <w:trPr>
          <w:trHeight w:val="348"/>
        </w:trPr>
        <w:tc>
          <w:tcPr>
            <w:tcW w:w="477" w:type="dxa"/>
            <w:tcBorders>
              <w:left w:val="single" w:sz="6" w:space="0" w:color="F0F2F5"/>
            </w:tcBorders>
            <w:shd w:val="clear" w:color="auto" w:fill="F9FAFA"/>
          </w:tcPr>
          <w:p w14:paraId="50647239" w14:textId="77777777" w:rsidR="00115BA5" w:rsidRDefault="00115BA5" w:rsidP="00794DC7">
            <w:pPr>
              <w:pStyle w:val="TableParagraph"/>
              <w:spacing w:before="82"/>
              <w:ind w:right="69"/>
              <w:jc w:val="right"/>
              <w:rPr>
                <w:rFonts w:ascii="新宋体"/>
                <w:sz w:val="15"/>
              </w:rPr>
            </w:pPr>
            <w:r>
              <w:rPr>
                <w:rFonts w:ascii="新宋体"/>
                <w:color w:val="4E596F"/>
                <w:spacing w:val="-5"/>
                <w:sz w:val="15"/>
              </w:rPr>
              <w:t>12</w:t>
            </w:r>
          </w:p>
        </w:tc>
        <w:tc>
          <w:tcPr>
            <w:tcW w:w="10266" w:type="dxa"/>
            <w:tcBorders>
              <w:right w:val="single" w:sz="6" w:space="0" w:color="F0F2F5"/>
            </w:tcBorders>
            <w:shd w:val="clear" w:color="auto" w:fill="F9FAFA"/>
          </w:tcPr>
          <w:p w14:paraId="387ECDF3" w14:textId="77777777" w:rsidR="00115BA5" w:rsidRDefault="00115BA5" w:rsidP="00794DC7">
            <w:pPr>
              <w:pStyle w:val="TableParagraph"/>
              <w:rPr>
                <w:rFonts w:ascii="Times New Roman"/>
                <w:sz w:val="20"/>
              </w:rPr>
            </w:pPr>
          </w:p>
        </w:tc>
      </w:tr>
      <w:tr w:rsidR="00115BA5" w14:paraId="477167EA" w14:textId="77777777" w:rsidTr="00794DC7">
        <w:trPr>
          <w:trHeight w:val="410"/>
        </w:trPr>
        <w:tc>
          <w:tcPr>
            <w:tcW w:w="477" w:type="dxa"/>
            <w:tcBorders>
              <w:left w:val="single" w:sz="6" w:space="0" w:color="F0F2F5"/>
            </w:tcBorders>
            <w:shd w:val="clear" w:color="auto" w:fill="F9FAFA"/>
          </w:tcPr>
          <w:p w14:paraId="3422C5AC" w14:textId="77777777" w:rsidR="00115BA5" w:rsidRDefault="00115BA5" w:rsidP="00794DC7">
            <w:pPr>
              <w:pStyle w:val="TableParagraph"/>
              <w:spacing w:before="125"/>
              <w:ind w:right="69"/>
              <w:jc w:val="right"/>
              <w:rPr>
                <w:rFonts w:ascii="新宋体"/>
                <w:sz w:val="15"/>
              </w:rPr>
            </w:pPr>
            <w:r>
              <w:rPr>
                <w:rFonts w:ascii="新宋体"/>
                <w:color w:val="4E596F"/>
                <w:spacing w:val="-5"/>
                <w:sz w:val="15"/>
              </w:rPr>
              <w:t>13</w:t>
            </w:r>
          </w:p>
        </w:tc>
        <w:tc>
          <w:tcPr>
            <w:tcW w:w="10266" w:type="dxa"/>
            <w:tcBorders>
              <w:right w:val="single" w:sz="6" w:space="0" w:color="F0F2F5"/>
            </w:tcBorders>
            <w:shd w:val="clear" w:color="auto" w:fill="F9FAFA"/>
          </w:tcPr>
          <w:p w14:paraId="350622CA" w14:textId="77777777" w:rsidR="00115BA5" w:rsidRDefault="00115BA5" w:rsidP="00794DC7">
            <w:pPr>
              <w:pStyle w:val="TableParagraph"/>
              <w:spacing w:before="65"/>
              <w:ind w:left="108"/>
              <w:rPr>
                <w:sz w:val="21"/>
              </w:rPr>
            </w:pPr>
            <w:r>
              <w:rPr>
                <w:color w:val="40454A"/>
                <w:sz w:val="21"/>
              </w:rPr>
              <w:t>--</w:t>
            </w:r>
            <w:r>
              <w:rPr>
                <w:rFonts w:ascii="新宋体" w:eastAsia="新宋体"/>
                <w:color w:val="40454A"/>
                <w:sz w:val="21"/>
              </w:rPr>
              <w:t>切换到</w:t>
            </w:r>
            <w:r>
              <w:rPr>
                <w:color w:val="40454A"/>
                <w:spacing w:val="-2"/>
                <w:sz w:val="21"/>
              </w:rPr>
              <w:t>mypdb</w:t>
            </w:r>
          </w:p>
        </w:tc>
      </w:tr>
      <w:tr w:rsidR="00115BA5" w14:paraId="7E37C2DF" w14:textId="77777777" w:rsidTr="00794DC7">
        <w:trPr>
          <w:trHeight w:val="785"/>
        </w:trPr>
        <w:tc>
          <w:tcPr>
            <w:tcW w:w="477" w:type="dxa"/>
            <w:tcBorders>
              <w:left w:val="single" w:sz="18" w:space="0" w:color="F0F2F5"/>
            </w:tcBorders>
          </w:tcPr>
          <w:p w14:paraId="64AC4F40" w14:textId="77777777" w:rsidR="00115BA5" w:rsidRDefault="00115BA5" w:rsidP="00794DC7">
            <w:pPr>
              <w:pStyle w:val="TableParagraph"/>
              <w:spacing w:before="105"/>
              <w:ind w:right="69"/>
              <w:jc w:val="right"/>
              <w:rPr>
                <w:rFonts w:ascii="新宋体"/>
                <w:sz w:val="15"/>
              </w:rPr>
            </w:pPr>
            <w:r>
              <w:rPr>
                <w:rFonts w:ascii="新宋体"/>
                <w:noProof/>
                <w:sz w:val="15"/>
              </w:rPr>
              <mc:AlternateContent>
                <mc:Choice Requires="wpg">
                  <w:drawing>
                    <wp:anchor distT="0" distB="0" distL="0" distR="0" simplePos="0" relativeHeight="251657216" behindDoc="1" locked="0" layoutInCell="1" allowOverlap="1" wp14:anchorId="0FEBE866" wp14:editId="24502B44">
                      <wp:simplePos x="0" y="0"/>
                      <wp:positionH relativeFrom="column">
                        <wp:posOffset>-7241</wp:posOffset>
                      </wp:positionH>
                      <wp:positionV relativeFrom="paragraph">
                        <wp:posOffset>-147</wp:posOffset>
                      </wp:positionV>
                      <wp:extent cx="6835775" cy="514984"/>
                      <wp:effectExtent l="0" t="0" r="0" b="0"/>
                      <wp:wrapNone/>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5775" cy="514984"/>
                                <a:chOff x="0" y="0"/>
                                <a:chExt cx="6835775" cy="514984"/>
                              </a:xfrm>
                            </wpg:grpSpPr>
                            <wps:wsp>
                              <wps:cNvPr id="213" name="Graphic 213"/>
                              <wps:cNvSpPr/>
                              <wps:spPr>
                                <a:xfrm>
                                  <a:off x="0" y="0"/>
                                  <a:ext cx="6835775" cy="510540"/>
                                </a:xfrm>
                                <a:custGeom>
                                  <a:avLst/>
                                  <a:gdLst/>
                                  <a:ahLst/>
                                  <a:cxnLst/>
                                  <a:rect l="l" t="t" r="r" b="b"/>
                                  <a:pathLst>
                                    <a:path w="6835775" h="510540">
                                      <a:moveTo>
                                        <a:pt x="6786771" y="510041"/>
                                      </a:moveTo>
                                      <a:lnTo>
                                        <a:pt x="48993" y="510041"/>
                                      </a:lnTo>
                                      <a:lnTo>
                                        <a:pt x="45583" y="509707"/>
                                      </a:lnTo>
                                      <a:lnTo>
                                        <a:pt x="10749" y="489581"/>
                                      </a:lnTo>
                                      <a:lnTo>
                                        <a:pt x="0" y="461066"/>
                                      </a:lnTo>
                                      <a:lnTo>
                                        <a:pt x="0" y="457624"/>
                                      </a:lnTo>
                                      <a:lnTo>
                                        <a:pt x="0" y="0"/>
                                      </a:lnTo>
                                      <a:lnTo>
                                        <a:pt x="6835764" y="0"/>
                                      </a:lnTo>
                                      <a:lnTo>
                                        <a:pt x="6835764" y="461066"/>
                                      </a:lnTo>
                                      <a:lnTo>
                                        <a:pt x="6817971" y="497104"/>
                                      </a:lnTo>
                                      <a:lnTo>
                                        <a:pt x="6790181" y="509707"/>
                                      </a:lnTo>
                                      <a:lnTo>
                                        <a:pt x="6786771" y="510041"/>
                                      </a:lnTo>
                                      <a:close/>
                                    </a:path>
                                  </a:pathLst>
                                </a:custGeom>
                                <a:solidFill>
                                  <a:srgbClr val="F9FAFA"/>
                                </a:solidFill>
                              </wps:spPr>
                              <wps:bodyPr wrap="square" lIns="0" tIns="0" rIns="0" bIns="0" rtlCol="0">
                                <a:prstTxWarp prst="textNoShape">
                                  <a:avLst/>
                                </a:prstTxWarp>
                                <a:noAutofit/>
                              </wps:bodyPr>
                            </wps:wsp>
                            <wps:wsp>
                              <wps:cNvPr id="214" name="Graphic 214"/>
                              <wps:cNvSpPr/>
                              <wps:spPr>
                                <a:xfrm>
                                  <a:off x="11984" y="491315"/>
                                  <a:ext cx="6812280" cy="24130"/>
                                </a:xfrm>
                                <a:custGeom>
                                  <a:avLst/>
                                  <a:gdLst/>
                                  <a:ahLst/>
                                  <a:cxnLst/>
                                  <a:rect l="l" t="t" r="r" b="b"/>
                                  <a:pathLst>
                                    <a:path w="6812280" h="24130">
                                      <a:moveTo>
                                        <a:pt x="6778929" y="23509"/>
                                      </a:moveTo>
                                      <a:lnTo>
                                        <a:pt x="32866" y="23509"/>
                                      </a:lnTo>
                                      <a:lnTo>
                                        <a:pt x="25569" y="22056"/>
                                      </a:lnTo>
                                      <a:lnTo>
                                        <a:pt x="11552" y="16251"/>
                                      </a:lnTo>
                                      <a:lnTo>
                                        <a:pt x="5366" y="12117"/>
                                      </a:lnTo>
                                      <a:lnTo>
                                        <a:pt x="0" y="6749"/>
                                      </a:lnTo>
                                      <a:lnTo>
                                        <a:pt x="6746" y="0"/>
                                      </a:lnTo>
                                      <a:lnTo>
                                        <a:pt x="14087" y="6106"/>
                                      </a:lnTo>
                                      <a:lnTo>
                                        <a:pt x="22152" y="10469"/>
                                      </a:lnTo>
                                      <a:lnTo>
                                        <a:pt x="30940" y="13087"/>
                                      </a:lnTo>
                                      <a:lnTo>
                                        <a:pt x="40451" y="13960"/>
                                      </a:lnTo>
                                      <a:lnTo>
                                        <a:pt x="6803670" y="13960"/>
                                      </a:lnTo>
                                      <a:lnTo>
                                        <a:pt x="6800242" y="16251"/>
                                      </a:lnTo>
                                      <a:lnTo>
                                        <a:pt x="6786227" y="22056"/>
                                      </a:lnTo>
                                      <a:lnTo>
                                        <a:pt x="6778929" y="23509"/>
                                      </a:lnTo>
                                      <a:close/>
                                    </a:path>
                                    <a:path w="6812280" h="24130">
                                      <a:moveTo>
                                        <a:pt x="6803670" y="13960"/>
                                      </a:moveTo>
                                      <a:lnTo>
                                        <a:pt x="6771344" y="13960"/>
                                      </a:lnTo>
                                      <a:lnTo>
                                        <a:pt x="6780855" y="13087"/>
                                      </a:lnTo>
                                      <a:lnTo>
                                        <a:pt x="6789643" y="10469"/>
                                      </a:lnTo>
                                      <a:lnTo>
                                        <a:pt x="6797708" y="6106"/>
                                      </a:lnTo>
                                      <a:lnTo>
                                        <a:pt x="6805049" y="0"/>
                                      </a:lnTo>
                                      <a:lnTo>
                                        <a:pt x="6811796" y="6749"/>
                                      </a:lnTo>
                                      <a:lnTo>
                                        <a:pt x="6806428" y="12117"/>
                                      </a:lnTo>
                                      <a:lnTo>
                                        <a:pt x="6803670" y="13960"/>
                                      </a:lnTo>
                                      <a:close/>
                                    </a:path>
                                  </a:pathLst>
                                </a:custGeom>
                                <a:solidFill>
                                  <a:srgbClr val="F0F2F5"/>
                                </a:solidFill>
                              </wps:spPr>
                              <wps:bodyPr wrap="square" lIns="0" tIns="0" rIns="0" bIns="0" rtlCol="0">
                                <a:prstTxWarp prst="textNoShape">
                                  <a:avLst/>
                                </a:prstTxWarp>
                                <a:noAutofit/>
                              </wps:bodyPr>
                            </wps:wsp>
                          </wpg:wgp>
                        </a:graphicData>
                      </a:graphic>
                    </wp:anchor>
                  </w:drawing>
                </mc:Choice>
                <mc:Fallback>
                  <w:pict>
                    <v:group w14:anchorId="09EBB17C" id="Group 212" o:spid="_x0000_s1026" style="position:absolute;margin-left:-.55pt;margin-top:0;width:538.25pt;height:40.55pt;z-index:-251659264;mso-wrap-distance-left:0;mso-wrap-distance-right:0" coordsize="68357,5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">
                      <v:shape id="Graphic 213" o:spid="_x0000_s1027" style="position:absolute;width:68357;height:5105;visibility:visible;mso-wrap-style:square;v-text-anchor:top" coordsize="6835775,51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" path="m6786771,510041r-6737778,l45583,509707,10749,489581,,461066r,-3442l,,6835764,r,461066l6817971,497104r-27790,12603l6786771,510041xe" fillcolor="#f9fafa" stroked="f">
                        <v:path arrowok="t"/>
                      </v:shape>
                      <v:shape id="Graphic 214" o:spid="_x0000_s1028" style="position:absolute;left:119;top:4913;width:68123;height:241;visibility:visible;mso-wrap-style:square;v-text-anchor:top" coordsize="681228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" path="m6778929,23509r-6746063,l25569,22056,11552,16251,5366,12117,,6749,6746,r7341,6106l22152,10469r8788,2618l40451,13960r6763219,l6800242,16251r-14015,5805l6778929,23509xem6803670,13960r-32326,l6780855,13087r8788,-2618l6797708,6106,6805049,r6747,6749l6806428,12117r-2758,1843xe" fillcolor="#f0f2f5" stroked="f">
                        <v:path arrowok="t"/>
                      </v:shape>
                    </v:group>
                  </w:pict>
                </mc:Fallback>
              </mc:AlternateContent>
            </w:r>
            <w:r>
              <w:rPr>
                <w:rFonts w:ascii="新宋体"/>
                <w:color w:val="4E596F"/>
                <w:spacing w:val="-5"/>
                <w:sz w:val="15"/>
              </w:rPr>
              <w:t>14</w:t>
            </w:r>
          </w:p>
        </w:tc>
        <w:tc>
          <w:tcPr>
            <w:tcW w:w="10266" w:type="dxa"/>
            <w:tcBorders>
              <w:right w:val="single" w:sz="18" w:space="0" w:color="F0F2F5"/>
            </w:tcBorders>
          </w:tcPr>
          <w:p w14:paraId="416942E3" w14:textId="77777777" w:rsidR="00115BA5" w:rsidRDefault="00115BA5" w:rsidP="00794DC7">
            <w:pPr>
              <w:pStyle w:val="TableParagraph"/>
              <w:spacing w:before="45"/>
              <w:ind w:left="108"/>
              <w:rPr>
                <w:rFonts w:ascii="新宋体" w:eastAsia="新宋体"/>
                <w:sz w:val="21"/>
              </w:rPr>
            </w:pPr>
            <w:r>
              <w:rPr>
                <w:color w:val="40454A"/>
                <w:sz w:val="21"/>
              </w:rPr>
              <w:t>alter</w:t>
            </w:r>
            <w:r>
              <w:rPr>
                <w:color w:val="40454A"/>
                <w:spacing w:val="-2"/>
                <w:sz w:val="21"/>
              </w:rPr>
              <w:t xml:space="preserve"> </w:t>
            </w:r>
            <w:r>
              <w:rPr>
                <w:color w:val="40454A"/>
                <w:sz w:val="21"/>
              </w:rPr>
              <w:t xml:space="preserve">session set </w:t>
            </w:r>
            <w:r>
              <w:rPr>
                <w:color w:val="40454A"/>
                <w:spacing w:val="-2"/>
                <w:sz w:val="21"/>
              </w:rPr>
              <w:t>container=mypdb</w:t>
            </w:r>
            <w:r>
              <w:rPr>
                <w:rFonts w:ascii="新宋体" w:eastAsia="新宋体"/>
                <w:color w:val="40454A"/>
                <w:spacing w:val="-2"/>
                <w:sz w:val="21"/>
              </w:rPr>
              <w:t>；</w:t>
            </w:r>
          </w:p>
        </w:tc>
      </w:tr>
    </w:tbl>
    <w:p w14:paraId="3C3BDEFF" w14:textId="77777777" w:rsidR="00115BA5" w:rsidRDefault="00115BA5" w:rsidP="00115BA5">
      <w:pPr>
        <w:pStyle w:val="2"/>
        <w:rPr>
          <w:rFonts w:hint="eastAsia"/>
        </w:rPr>
      </w:pPr>
      <w:r>
        <w:t>创建用户</w:t>
      </w:r>
    </w:p>
    <w:p w14:paraId="5FE6AB62" w14:textId="77777777" w:rsidR="00115BA5" w:rsidRDefault="00115BA5" w:rsidP="00115BA5">
      <w:pPr>
        <w:spacing w:before="16"/>
        <w:ind w:left="285"/>
        <w:rPr>
          <w:rFonts w:hint="eastAsia"/>
        </w:rPr>
      </w:pPr>
      <w:r>
        <w:rPr>
          <w:noProof/>
          <w:position w:val="3"/>
        </w:rPr>
        <w:drawing>
          <wp:inline distT="0" distB="0" distL="0" distR="0" wp14:anchorId="5E5D2544" wp14:editId="366B8E20">
            <wp:extent cx="47669" cy="47650"/>
            <wp:effectExtent l="0" t="0" r="0" b="0"/>
            <wp:docPr id="215" name="Image 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48" cstate="print"/>
                    <a:stretch>
                      <a:fillRect/>
                    </a:stretch>
                  </pic:blipFill>
                  <pic:spPr>
                    <a:xfrm>
                      <a:off x="0" y="0"/>
                      <a:ext cx="47669" cy="47650"/>
                    </a:xfrm>
                    <a:prstGeom prst="rect">
                      <a:avLst/>
                    </a:prstGeom>
                  </pic:spPr>
                </pic:pic>
              </a:graphicData>
            </a:graphic>
          </wp:inline>
        </w:drawing>
      </w:r>
      <w:r>
        <w:rPr>
          <w:rFonts w:ascii="Times New Roman" w:eastAsia="Times New Roman"/>
          <w:spacing w:val="80"/>
          <w:sz w:val="20"/>
        </w:rPr>
        <w:t xml:space="preserve"> </w:t>
      </w:r>
      <w:r>
        <w:t>每个用户都有自己的用户名和密码，以及权限和角色，用户访问和管理数据库中的对象。</w:t>
      </w:r>
    </w:p>
    <w:p w14:paraId="2F49CB22" w14:textId="77777777" w:rsidR="00115BA5" w:rsidRDefault="00115BA5" w:rsidP="00115BA5">
      <w:pPr>
        <w:spacing w:before="33" w:line="261" w:lineRule="auto"/>
        <w:ind w:left="285" w:right="1937"/>
        <w:rPr>
          <w:rFonts w:hint="eastAsia"/>
        </w:rPr>
      </w:pPr>
      <w:r>
        <w:rPr>
          <w:noProof/>
          <w:position w:val="3"/>
        </w:rPr>
        <w:drawing>
          <wp:inline distT="0" distB="0" distL="0" distR="0" wp14:anchorId="57383518" wp14:editId="2259C0E6">
            <wp:extent cx="47669" cy="47650"/>
            <wp:effectExtent l="0" t="0" r="0" b="0"/>
            <wp:docPr id="216" name="Image 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49" cstate="print"/>
                    <a:stretch>
                      <a:fillRect/>
                    </a:stretch>
                  </pic:blipFill>
                  <pic:spPr>
                    <a:xfrm>
                      <a:off x="0" y="0"/>
                      <a:ext cx="47669" cy="47650"/>
                    </a:xfrm>
                    <a:prstGeom prst="rect">
                      <a:avLst/>
                    </a:prstGeom>
                  </pic:spPr>
                </pic:pic>
              </a:graphicData>
            </a:graphic>
          </wp:inline>
        </w:drawing>
      </w:r>
      <w:r>
        <w:rPr>
          <w:rFonts w:ascii="Times New Roman" w:eastAsia="Times New Roman"/>
          <w:spacing w:val="64"/>
          <w:sz w:val="20"/>
        </w:rPr>
        <w:t xml:space="preserve"> </w:t>
      </w:r>
      <w:r>
        <w:t>使用</w:t>
      </w:r>
      <w:r>
        <w:rPr>
          <w:rFonts w:ascii="Arial MT" w:eastAsia="Arial MT"/>
        </w:rPr>
        <w:t>CREATE</w:t>
      </w:r>
      <w:r>
        <w:t>和</w:t>
      </w:r>
      <w:r>
        <w:rPr>
          <w:rFonts w:ascii="Arial MT" w:eastAsia="Arial MT"/>
        </w:rPr>
        <w:t>DROP</w:t>
      </w:r>
      <w:r>
        <w:t xml:space="preserve">来创建和删除用户。用户对它所拥有的对象具有所有的增删改的权限。 </w:t>
      </w:r>
      <w:r>
        <w:rPr>
          <w:noProof/>
          <w:position w:val="3"/>
        </w:rPr>
        <w:drawing>
          <wp:inline distT="0" distB="0" distL="0" distR="0" wp14:anchorId="6849EF99" wp14:editId="7779BBB0">
            <wp:extent cx="47669" cy="47650"/>
            <wp:effectExtent l="0" t="0" r="0" b="0"/>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50" cstate="print"/>
                    <a:stretch>
                      <a:fillRect/>
                    </a:stretch>
                  </pic:blipFill>
                  <pic:spPr>
                    <a:xfrm>
                      <a:off x="0" y="0"/>
                      <a:ext cx="47669" cy="47650"/>
                    </a:xfrm>
                    <a:prstGeom prst="rect">
                      <a:avLst/>
                    </a:prstGeom>
                  </pic:spPr>
                </pic:pic>
              </a:graphicData>
            </a:graphic>
          </wp:inline>
        </w:drawing>
      </w:r>
      <w:r>
        <w:rPr>
          <w:rFonts w:ascii="Times New Roman" w:eastAsia="Times New Roman"/>
          <w:spacing w:val="80"/>
        </w:rPr>
        <w:t xml:space="preserve"> </w:t>
      </w:r>
      <w:r>
        <w:t xml:space="preserve">可以使用 </w:t>
      </w:r>
      <w:r>
        <w:rPr>
          <w:rFonts w:ascii="Arial MT" w:eastAsia="Arial MT"/>
        </w:rPr>
        <w:t xml:space="preserve">ALTER USER </w:t>
      </w:r>
      <w:r>
        <w:t>命令来修改用户的属性，如密码、默认表空间以及存储配额。</w:t>
      </w:r>
    </w:p>
    <w:p w14:paraId="3D02ACD8" w14:textId="77777777" w:rsidR="00115BA5" w:rsidRDefault="00115BA5" w:rsidP="00115BA5">
      <w:pPr>
        <w:spacing w:line="384" w:lineRule="exact"/>
        <w:ind w:left="285"/>
        <w:rPr>
          <w:rFonts w:hint="eastAsia"/>
        </w:rPr>
      </w:pPr>
      <w:r>
        <w:rPr>
          <w:noProof/>
          <w:position w:val="3"/>
        </w:rPr>
        <w:drawing>
          <wp:inline distT="0" distB="0" distL="0" distR="0" wp14:anchorId="1422397D" wp14:editId="00042F47">
            <wp:extent cx="47669" cy="47650"/>
            <wp:effectExtent l="0" t="0" r="0" b="0"/>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51" cstate="print"/>
                    <a:stretch>
                      <a:fillRect/>
                    </a:stretch>
                  </pic:blipFill>
                  <pic:spPr>
                    <a:xfrm>
                      <a:off x="0" y="0"/>
                      <a:ext cx="47669" cy="47650"/>
                    </a:xfrm>
                    <a:prstGeom prst="rect">
                      <a:avLst/>
                    </a:prstGeom>
                  </pic:spPr>
                </pic:pic>
              </a:graphicData>
            </a:graphic>
          </wp:inline>
        </w:drawing>
      </w:r>
      <w:r>
        <w:rPr>
          <w:rFonts w:ascii="Times New Roman" w:eastAsia="Times New Roman"/>
          <w:spacing w:val="80"/>
          <w:sz w:val="20"/>
        </w:rPr>
        <w:t xml:space="preserve"> </w:t>
      </w:r>
      <w:r>
        <w:t>用户可以被授予不同的权限或者角色。</w:t>
      </w:r>
    </w:p>
    <w:p w14:paraId="2AADBDFA" w14:textId="77777777" w:rsidR="00115BA5" w:rsidRDefault="00115BA5" w:rsidP="00115BA5">
      <w:pPr>
        <w:spacing w:line="384" w:lineRule="exact"/>
        <w:rPr>
          <w:rFonts w:hint="eastAsia"/>
        </w:rPr>
        <w:sectPr w:rsidR="00115BA5" w:rsidSect="00115BA5">
          <w:pgSz w:w="11900" w:h="16820"/>
          <w:pgMar w:top="520" w:right="425" w:bottom="280" w:left="425" w:header="720" w:footer="720" w:gutter="0"/>
          <w:cols w:space="720"/>
        </w:sectPr>
      </w:pPr>
    </w:p>
    <w:p w14:paraId="665DDBB0" w14:textId="77777777" w:rsidR="00115BA5" w:rsidRDefault="00115BA5" w:rsidP="00115BA5">
      <w:pPr>
        <w:pStyle w:val="af1"/>
        <w:spacing w:before="64"/>
        <w:ind w:left="0"/>
        <w:rPr>
          <w:rFonts w:hint="eastAsia"/>
          <w:sz w:val="21"/>
          <w:lang w:eastAsia="zh-CN"/>
        </w:rPr>
      </w:pPr>
    </w:p>
    <w:p w14:paraId="39C1CDCC" w14:textId="77777777" w:rsidR="00115BA5" w:rsidRDefault="00115BA5" w:rsidP="00115BA5">
      <w:pPr>
        <w:ind w:left="465"/>
        <w:rPr>
          <w:rFonts w:ascii="Consolas" w:eastAsia="Consolas"/>
        </w:rPr>
      </w:pPr>
      <w:r>
        <w:rPr>
          <w:rFonts w:ascii="新宋体" w:eastAsia="新宋体"/>
          <w:color w:val="4E596F"/>
          <w:sz w:val="15"/>
        </w:rPr>
        <w:t>1</w:t>
      </w:r>
      <w:r>
        <w:rPr>
          <w:rFonts w:ascii="新宋体" w:eastAsia="新宋体"/>
          <w:color w:val="4E596F"/>
          <w:spacing w:val="66"/>
          <w:w w:val="150"/>
          <w:sz w:val="15"/>
        </w:rPr>
        <w:t xml:space="preserve"> </w:t>
      </w:r>
      <w:r>
        <w:rPr>
          <w:rFonts w:ascii="Consolas" w:eastAsia="Consolas"/>
          <w:color w:val="40454A"/>
        </w:rPr>
        <w:t>sqlplus system</w:t>
      </w:r>
      <w:r>
        <w:rPr>
          <w:rFonts w:ascii="Consolas" w:eastAsia="Consolas"/>
          <w:color w:val="996E3A"/>
        </w:rPr>
        <w:t>/</w:t>
      </w:r>
      <w:r>
        <w:rPr>
          <w:rFonts w:ascii="Consolas" w:eastAsia="Consolas"/>
          <w:color w:val="40454A"/>
        </w:rPr>
        <w:t>Oracle23ai</w:t>
      </w:r>
      <w:r>
        <w:rPr>
          <w:rFonts w:ascii="Consolas" w:eastAsia="Consolas"/>
          <w:color w:val="ED9900"/>
        </w:rPr>
        <w:t>@free</w:t>
      </w:r>
      <w:r>
        <w:rPr>
          <w:rFonts w:ascii="Consolas" w:eastAsia="Consolas"/>
          <w:color w:val="ED9900"/>
          <w:spacing w:val="56"/>
          <w:w w:val="150"/>
        </w:rPr>
        <w:t xml:space="preserve"> </w:t>
      </w:r>
      <w:r>
        <w:rPr>
          <w:rFonts w:ascii="Consolas" w:eastAsia="Consolas"/>
          <w:color w:val="6F808F"/>
        </w:rPr>
        <w:t xml:space="preserve">-- </w:t>
      </w:r>
      <w:r>
        <w:rPr>
          <w:rFonts w:ascii="新宋体" w:eastAsia="新宋体"/>
          <w:color w:val="6F808F"/>
        </w:rPr>
        <w:t>连接数据库</w:t>
      </w:r>
      <w:r>
        <w:rPr>
          <w:rFonts w:ascii="Consolas" w:eastAsia="Consolas"/>
          <w:color w:val="6F808F"/>
        </w:rPr>
        <w:t>(</w:t>
      </w:r>
      <w:r>
        <w:rPr>
          <w:rFonts w:ascii="新宋体" w:eastAsia="新宋体"/>
          <w:color w:val="6F808F"/>
        </w:rPr>
        <w:t>管理员角色</w:t>
      </w:r>
      <w:r>
        <w:rPr>
          <w:rFonts w:ascii="Consolas" w:eastAsia="Consolas"/>
          <w:color w:val="6F808F"/>
          <w:spacing w:val="-10"/>
        </w:rPr>
        <w:t>)</w:t>
      </w:r>
    </w:p>
    <w:p w14:paraId="5B00E34C" w14:textId="77777777" w:rsidR="00115BA5" w:rsidRDefault="00115BA5" w:rsidP="00115BA5">
      <w:pPr>
        <w:pStyle w:val="af1"/>
        <w:spacing w:before="5"/>
        <w:ind w:left="0"/>
        <w:rPr>
          <w:rFonts w:ascii="Consolas" w:hint="eastAsia"/>
          <w:sz w:val="15"/>
          <w:lang w:eastAsia="zh-CN"/>
        </w:rPr>
      </w:pPr>
    </w:p>
    <w:p w14:paraId="4C1CD2CB" w14:textId="77777777" w:rsidR="00115BA5" w:rsidRPr="00115BA5" w:rsidRDefault="00115BA5" w:rsidP="00115BA5">
      <w:pPr>
        <w:spacing w:before="1"/>
        <w:ind w:left="465"/>
        <w:rPr>
          <w:rFonts w:ascii="新宋体" w:hint="eastAsia"/>
          <w:sz w:val="15"/>
          <w:lang w:val="ca-ES"/>
        </w:rPr>
      </w:pPr>
      <w:r w:rsidRPr="00115BA5">
        <w:rPr>
          <w:rFonts w:ascii="新宋体"/>
          <w:color w:val="4E596F"/>
          <w:spacing w:val="-10"/>
          <w:sz w:val="15"/>
          <w:lang w:val="ca-ES"/>
        </w:rPr>
        <w:t>2</w:t>
      </w:r>
    </w:p>
    <w:p w14:paraId="08CF9D13" w14:textId="77777777" w:rsidR="00115BA5" w:rsidRDefault="00115BA5" w:rsidP="00115BA5">
      <w:pPr>
        <w:pStyle w:val="af1"/>
        <w:spacing w:before="51"/>
        <w:ind w:left="0"/>
        <w:rPr>
          <w:rFonts w:ascii="新宋体" w:hint="eastAsia"/>
          <w:sz w:val="15"/>
        </w:rPr>
      </w:pPr>
    </w:p>
    <w:p w14:paraId="1FC9A7E3" w14:textId="77777777" w:rsidR="00115BA5" w:rsidRPr="00115BA5" w:rsidRDefault="00115BA5" w:rsidP="00115BA5">
      <w:pPr>
        <w:ind w:left="465"/>
        <w:rPr>
          <w:rFonts w:ascii="新宋体" w:hint="eastAsia"/>
          <w:sz w:val="15"/>
          <w:lang w:val="ca-ES"/>
        </w:rPr>
      </w:pPr>
      <w:r w:rsidRPr="00115BA5">
        <w:rPr>
          <w:rFonts w:ascii="新宋体"/>
          <w:color w:val="4E596F"/>
          <w:spacing w:val="-10"/>
          <w:sz w:val="15"/>
          <w:lang w:val="ca-ES"/>
        </w:rPr>
        <w:t>3</w:t>
      </w:r>
    </w:p>
    <w:p w14:paraId="163A7BF8" w14:textId="77777777" w:rsidR="00115BA5" w:rsidRPr="00115BA5" w:rsidRDefault="00115BA5" w:rsidP="00115BA5">
      <w:pPr>
        <w:spacing w:before="138"/>
        <w:ind w:left="720" w:right="249" w:hanging="256"/>
        <w:rPr>
          <w:rFonts w:ascii="新宋体" w:eastAsia="新宋体" w:hint="eastAsia"/>
          <w:lang w:val="ca-ES"/>
        </w:rPr>
      </w:pPr>
      <w:r w:rsidRPr="00115BA5">
        <w:rPr>
          <w:rFonts w:ascii="新宋体" w:eastAsia="新宋体"/>
          <w:color w:val="4E596F"/>
          <w:sz w:val="15"/>
          <w:lang w:val="ca-ES"/>
        </w:rPr>
        <w:t>4</w:t>
      </w:r>
      <w:r w:rsidRPr="00115BA5">
        <w:rPr>
          <w:rFonts w:ascii="新宋体" w:eastAsia="新宋体"/>
          <w:color w:val="4E596F"/>
          <w:spacing w:val="80"/>
          <w:sz w:val="15"/>
          <w:lang w:val="ca-ES"/>
        </w:rPr>
        <w:t xml:space="preserve"> </w:t>
      </w:r>
      <w:r w:rsidRPr="00115BA5">
        <w:rPr>
          <w:rFonts w:ascii="Consolas" w:eastAsia="Consolas"/>
          <w:color w:val="6F808F"/>
          <w:spacing w:val="-3"/>
          <w:lang w:val="ca-ES"/>
        </w:rPr>
        <w:t xml:space="preserve"># </w:t>
      </w:r>
      <w:r>
        <w:rPr>
          <w:rFonts w:ascii="新宋体" w:eastAsia="新宋体"/>
          <w:color w:val="6F808F"/>
        </w:rPr>
        <w:t>在</w:t>
      </w:r>
      <w:r w:rsidRPr="00115BA5">
        <w:rPr>
          <w:rFonts w:ascii="Consolas" w:eastAsia="Consolas"/>
          <w:color w:val="6F808F"/>
          <w:lang w:val="ca-ES"/>
        </w:rPr>
        <w:t>CDB</w:t>
      </w:r>
      <w:r w:rsidRPr="00115BA5">
        <w:rPr>
          <w:rFonts w:ascii="新宋体" w:eastAsia="新宋体"/>
          <w:color w:val="6F808F"/>
          <w:lang w:val="ca-ES"/>
        </w:rPr>
        <w:t>（</w:t>
      </w:r>
      <w:r w:rsidRPr="00115BA5">
        <w:rPr>
          <w:rFonts w:ascii="Consolas" w:eastAsia="Consolas"/>
          <w:color w:val="6F808F"/>
          <w:lang w:val="ca-ES"/>
        </w:rPr>
        <w:t>Container</w:t>
      </w:r>
      <w:r w:rsidRPr="00115BA5">
        <w:rPr>
          <w:rFonts w:ascii="Consolas" w:eastAsia="Consolas"/>
          <w:color w:val="6F808F"/>
          <w:spacing w:val="-5"/>
          <w:lang w:val="ca-ES"/>
        </w:rPr>
        <w:t xml:space="preserve"> </w:t>
      </w:r>
      <w:r w:rsidRPr="00115BA5">
        <w:rPr>
          <w:rFonts w:ascii="Consolas" w:eastAsia="Consolas"/>
          <w:color w:val="6F808F"/>
          <w:lang w:val="ca-ES"/>
        </w:rPr>
        <w:t>Database</w:t>
      </w:r>
      <w:r w:rsidRPr="00115BA5">
        <w:rPr>
          <w:rFonts w:ascii="新宋体" w:eastAsia="新宋体"/>
          <w:color w:val="6F808F"/>
          <w:lang w:val="ca-ES"/>
        </w:rPr>
        <w:t>）</w:t>
      </w:r>
      <w:r>
        <w:rPr>
          <w:rFonts w:ascii="新宋体" w:eastAsia="新宋体"/>
          <w:color w:val="6F808F"/>
        </w:rPr>
        <w:t>容器中创建用户时</w:t>
      </w:r>
      <w:r w:rsidRPr="00115BA5">
        <w:rPr>
          <w:rFonts w:ascii="新宋体" w:eastAsia="新宋体"/>
          <w:color w:val="6F808F"/>
          <w:lang w:val="ca-ES"/>
        </w:rPr>
        <w:t>，</w:t>
      </w:r>
      <w:r>
        <w:rPr>
          <w:rFonts w:ascii="新宋体" w:eastAsia="新宋体"/>
          <w:color w:val="6F808F"/>
        </w:rPr>
        <w:t>前面必须添加</w:t>
      </w:r>
      <w:r w:rsidRPr="00115BA5">
        <w:rPr>
          <w:rFonts w:ascii="Consolas" w:eastAsia="Consolas"/>
          <w:color w:val="6F808F"/>
          <w:lang w:val="ca-ES"/>
        </w:rPr>
        <w:t>C##</w:t>
      </w:r>
      <w:r w:rsidRPr="00115BA5">
        <w:rPr>
          <w:rFonts w:ascii="Consolas" w:eastAsia="Consolas"/>
          <w:color w:val="6F808F"/>
          <w:spacing w:val="-3"/>
          <w:lang w:val="ca-ES"/>
        </w:rPr>
        <w:t xml:space="preserve"> ,</w:t>
      </w:r>
      <w:r>
        <w:rPr>
          <w:rFonts w:ascii="新宋体" w:eastAsia="新宋体"/>
          <w:color w:val="6F808F"/>
        </w:rPr>
        <w:t>而</w:t>
      </w:r>
      <w:r w:rsidRPr="00115BA5">
        <w:rPr>
          <w:rFonts w:ascii="Consolas" w:eastAsia="Consolas"/>
          <w:color w:val="6F808F"/>
          <w:lang w:val="ca-ES"/>
        </w:rPr>
        <w:t>PDB</w:t>
      </w:r>
      <w:r w:rsidRPr="00115BA5">
        <w:rPr>
          <w:rFonts w:ascii="新宋体" w:eastAsia="新宋体"/>
          <w:color w:val="6F808F"/>
          <w:lang w:val="ca-ES"/>
        </w:rPr>
        <w:t>（</w:t>
      </w:r>
      <w:r w:rsidRPr="00115BA5">
        <w:rPr>
          <w:rFonts w:ascii="Consolas" w:eastAsia="Consolas"/>
          <w:color w:val="6F808F"/>
          <w:lang w:val="ca-ES"/>
        </w:rPr>
        <w:t>Pluggable</w:t>
      </w:r>
      <w:r w:rsidRPr="00115BA5">
        <w:rPr>
          <w:rFonts w:ascii="Consolas" w:eastAsia="Consolas"/>
          <w:color w:val="6F808F"/>
          <w:spacing w:val="-5"/>
          <w:lang w:val="ca-ES"/>
        </w:rPr>
        <w:t xml:space="preserve"> </w:t>
      </w:r>
      <w:r w:rsidRPr="00115BA5">
        <w:rPr>
          <w:rFonts w:ascii="Consolas" w:eastAsia="Consolas"/>
          <w:color w:val="6F808F"/>
          <w:lang w:val="ca-ES"/>
        </w:rPr>
        <w:t>Database</w:t>
      </w:r>
      <w:r w:rsidRPr="00115BA5">
        <w:rPr>
          <w:rFonts w:ascii="新宋体" w:eastAsia="新宋体"/>
          <w:color w:val="6F808F"/>
          <w:lang w:val="ca-ES"/>
        </w:rPr>
        <w:t>）</w:t>
      </w:r>
      <w:r>
        <w:rPr>
          <w:rFonts w:ascii="新宋体" w:eastAsia="新宋体"/>
          <w:color w:val="6F808F"/>
          <w:spacing w:val="-2"/>
        </w:rPr>
        <w:t>数据库不需要加前缀</w:t>
      </w:r>
    </w:p>
    <w:p w14:paraId="5CB29E07" w14:textId="77777777" w:rsidR="00115BA5" w:rsidRPr="00115BA5" w:rsidRDefault="00115BA5" w:rsidP="00115BA5">
      <w:pPr>
        <w:spacing w:before="137"/>
        <w:ind w:left="465"/>
        <w:rPr>
          <w:rFonts w:ascii="新宋体" w:eastAsia="新宋体" w:hint="eastAsia"/>
          <w:lang w:val="ca-ES"/>
        </w:rPr>
      </w:pPr>
      <w:r w:rsidRPr="00115BA5">
        <w:rPr>
          <w:rFonts w:ascii="新宋体" w:eastAsia="新宋体"/>
          <w:color w:val="4E596F"/>
          <w:sz w:val="15"/>
          <w:lang w:val="ca-ES"/>
        </w:rPr>
        <w:t>5</w:t>
      </w:r>
      <w:r w:rsidRPr="00115BA5">
        <w:rPr>
          <w:rFonts w:ascii="新宋体" w:eastAsia="新宋体"/>
          <w:color w:val="4E596F"/>
          <w:spacing w:val="67"/>
          <w:w w:val="150"/>
          <w:sz w:val="15"/>
          <w:lang w:val="ca-ES"/>
        </w:rPr>
        <w:t xml:space="preserve"> </w:t>
      </w:r>
      <w:r w:rsidRPr="00115BA5">
        <w:rPr>
          <w:rFonts w:ascii="Consolas" w:eastAsia="Consolas"/>
          <w:color w:val="6F808F"/>
          <w:lang w:val="ca-ES"/>
        </w:rPr>
        <w:t>#COMMON USERS(</w:t>
      </w:r>
      <w:r>
        <w:rPr>
          <w:rFonts w:ascii="新宋体" w:eastAsia="新宋体"/>
          <w:color w:val="6F808F"/>
        </w:rPr>
        <w:t>普通用户</w:t>
      </w:r>
      <w:r w:rsidRPr="00115BA5">
        <w:rPr>
          <w:rFonts w:ascii="Consolas" w:eastAsia="Consolas"/>
          <w:color w:val="6F808F"/>
          <w:lang w:val="ca-ES"/>
        </w:rPr>
        <w:t>)</w:t>
      </w:r>
      <w:r w:rsidRPr="00115BA5">
        <w:rPr>
          <w:rFonts w:ascii="新宋体" w:eastAsia="新宋体"/>
          <w:color w:val="6F808F"/>
          <w:lang w:val="ca-ES"/>
        </w:rPr>
        <w:t>：</w:t>
      </w:r>
      <w:r>
        <w:rPr>
          <w:rFonts w:ascii="新宋体" w:eastAsia="新宋体"/>
          <w:color w:val="6F808F"/>
        </w:rPr>
        <w:t>经常建立在</w:t>
      </w:r>
      <w:r w:rsidRPr="00115BA5">
        <w:rPr>
          <w:rFonts w:ascii="Consolas" w:eastAsia="Consolas"/>
          <w:color w:val="6F808F"/>
          <w:lang w:val="ca-ES"/>
        </w:rPr>
        <w:t>CDB</w:t>
      </w:r>
      <w:r>
        <w:rPr>
          <w:rFonts w:ascii="新宋体" w:eastAsia="新宋体"/>
          <w:color w:val="6F808F"/>
        </w:rPr>
        <w:t>层</w:t>
      </w:r>
      <w:r w:rsidRPr="00115BA5">
        <w:rPr>
          <w:rFonts w:ascii="新宋体" w:eastAsia="新宋体"/>
          <w:color w:val="6F808F"/>
          <w:lang w:val="ca-ES"/>
        </w:rPr>
        <w:t>，</w:t>
      </w:r>
      <w:r>
        <w:rPr>
          <w:rFonts w:ascii="新宋体" w:eastAsia="新宋体"/>
          <w:color w:val="6F808F"/>
        </w:rPr>
        <w:t>用户名以</w:t>
      </w:r>
      <w:r w:rsidRPr="00115BA5">
        <w:rPr>
          <w:rFonts w:ascii="Consolas" w:eastAsia="Consolas"/>
          <w:color w:val="6F808F"/>
          <w:lang w:val="ca-ES"/>
        </w:rPr>
        <w:t>C##</w:t>
      </w:r>
      <w:r>
        <w:rPr>
          <w:rFonts w:ascii="新宋体" w:eastAsia="新宋体"/>
          <w:color w:val="6F808F"/>
        </w:rPr>
        <w:t>或</w:t>
      </w:r>
      <w:r w:rsidRPr="00115BA5">
        <w:rPr>
          <w:rFonts w:ascii="Consolas" w:eastAsia="Consolas"/>
          <w:color w:val="6F808F"/>
          <w:lang w:val="ca-ES"/>
        </w:rPr>
        <w:t>c##</w:t>
      </w:r>
      <w:r>
        <w:rPr>
          <w:rFonts w:ascii="新宋体" w:eastAsia="新宋体"/>
          <w:color w:val="6F808F"/>
          <w:spacing w:val="-4"/>
        </w:rPr>
        <w:t>开头</w:t>
      </w:r>
      <w:r w:rsidRPr="00115BA5">
        <w:rPr>
          <w:rFonts w:ascii="新宋体" w:eastAsia="新宋体"/>
          <w:color w:val="6F808F"/>
          <w:spacing w:val="-4"/>
          <w:lang w:val="ca-ES"/>
        </w:rPr>
        <w:t>；</w:t>
      </w:r>
    </w:p>
    <w:p w14:paraId="4B655094" w14:textId="77777777" w:rsidR="00115BA5" w:rsidRPr="00115BA5" w:rsidRDefault="00115BA5" w:rsidP="00115BA5">
      <w:pPr>
        <w:spacing w:before="122"/>
        <w:ind w:left="465"/>
        <w:rPr>
          <w:rFonts w:ascii="新宋体" w:eastAsia="新宋体" w:hint="eastAsia"/>
          <w:lang w:val="ca-ES"/>
        </w:rPr>
      </w:pPr>
      <w:r w:rsidRPr="00115BA5">
        <w:rPr>
          <w:rFonts w:ascii="新宋体" w:eastAsia="新宋体"/>
          <w:color w:val="4E596F"/>
          <w:sz w:val="15"/>
          <w:lang w:val="ca-ES"/>
        </w:rPr>
        <w:t>6</w:t>
      </w:r>
      <w:r w:rsidRPr="00115BA5">
        <w:rPr>
          <w:rFonts w:ascii="新宋体" w:eastAsia="新宋体"/>
          <w:color w:val="4E596F"/>
          <w:spacing w:val="67"/>
          <w:w w:val="150"/>
          <w:sz w:val="15"/>
          <w:lang w:val="ca-ES"/>
        </w:rPr>
        <w:t xml:space="preserve"> </w:t>
      </w:r>
      <w:r w:rsidRPr="00115BA5">
        <w:rPr>
          <w:rFonts w:ascii="Consolas" w:eastAsia="Consolas"/>
          <w:color w:val="6F808F"/>
          <w:lang w:val="ca-ES"/>
        </w:rPr>
        <w:t>#LOCAL USERS(</w:t>
      </w:r>
      <w:r>
        <w:rPr>
          <w:rFonts w:ascii="新宋体" w:eastAsia="新宋体"/>
          <w:color w:val="6F808F"/>
        </w:rPr>
        <w:t>本地用户</w:t>
      </w:r>
      <w:r w:rsidRPr="00115BA5">
        <w:rPr>
          <w:rFonts w:ascii="Consolas" w:eastAsia="Consolas"/>
          <w:color w:val="6F808F"/>
          <w:lang w:val="ca-ES"/>
        </w:rPr>
        <w:t>)</w:t>
      </w:r>
      <w:r w:rsidRPr="00115BA5">
        <w:rPr>
          <w:rFonts w:ascii="新宋体" w:eastAsia="新宋体"/>
          <w:color w:val="6F808F"/>
          <w:lang w:val="ca-ES"/>
        </w:rPr>
        <w:t>：</w:t>
      </w:r>
      <w:r>
        <w:rPr>
          <w:rFonts w:ascii="新宋体" w:eastAsia="新宋体"/>
          <w:color w:val="6F808F"/>
        </w:rPr>
        <w:t>仅建立在</w:t>
      </w:r>
      <w:r w:rsidRPr="00115BA5">
        <w:rPr>
          <w:rFonts w:ascii="Consolas" w:eastAsia="Consolas"/>
          <w:color w:val="6F808F"/>
          <w:lang w:val="ca-ES"/>
        </w:rPr>
        <w:t>PDB</w:t>
      </w:r>
      <w:r>
        <w:rPr>
          <w:rFonts w:ascii="新宋体" w:eastAsia="新宋体"/>
          <w:color w:val="6F808F"/>
        </w:rPr>
        <w:t>层</w:t>
      </w:r>
      <w:r w:rsidRPr="00115BA5">
        <w:rPr>
          <w:rFonts w:ascii="新宋体" w:eastAsia="新宋体"/>
          <w:color w:val="6F808F"/>
          <w:lang w:val="ca-ES"/>
        </w:rPr>
        <w:t>，</w:t>
      </w:r>
      <w:r>
        <w:rPr>
          <w:rFonts w:ascii="新宋体" w:eastAsia="新宋体"/>
          <w:color w:val="6F808F"/>
        </w:rPr>
        <w:t>建立的时候得指定</w:t>
      </w:r>
      <w:r w:rsidRPr="00115BA5">
        <w:rPr>
          <w:rFonts w:ascii="Consolas" w:eastAsia="Consolas"/>
          <w:color w:val="6F808F"/>
          <w:lang w:val="ca-ES"/>
        </w:rPr>
        <w:t>CONTAINER</w:t>
      </w:r>
      <w:r>
        <w:rPr>
          <w:rFonts w:ascii="新宋体" w:eastAsia="新宋体"/>
          <w:color w:val="6F808F"/>
          <w:spacing w:val="-10"/>
        </w:rPr>
        <w:t>。</w:t>
      </w:r>
    </w:p>
    <w:p w14:paraId="08D11609" w14:textId="77777777" w:rsidR="00115BA5" w:rsidRPr="00115BA5" w:rsidRDefault="00115BA5" w:rsidP="00115BA5">
      <w:pPr>
        <w:spacing w:before="181"/>
        <w:ind w:left="465"/>
        <w:rPr>
          <w:rFonts w:ascii="新宋体" w:hint="eastAsia"/>
          <w:sz w:val="15"/>
          <w:lang w:val="ca-ES"/>
        </w:rPr>
      </w:pPr>
      <w:r w:rsidRPr="00115BA5">
        <w:rPr>
          <w:rFonts w:ascii="新宋体"/>
          <w:color w:val="4E596F"/>
          <w:spacing w:val="-10"/>
          <w:sz w:val="15"/>
          <w:lang w:val="ca-ES"/>
        </w:rPr>
        <w:t>7</w:t>
      </w:r>
    </w:p>
    <w:p w14:paraId="584709B2" w14:textId="77777777" w:rsidR="00115BA5" w:rsidRPr="00115BA5" w:rsidRDefault="00115BA5" w:rsidP="00115BA5">
      <w:pPr>
        <w:spacing w:before="183"/>
        <w:ind w:left="465"/>
        <w:rPr>
          <w:rFonts w:ascii="Consolas" w:eastAsia="Consolas"/>
          <w:lang w:val="ca-ES"/>
        </w:rPr>
      </w:pPr>
      <w:r w:rsidRPr="00115BA5">
        <w:rPr>
          <w:rFonts w:ascii="新宋体" w:eastAsia="新宋体"/>
          <w:color w:val="4E596F"/>
          <w:sz w:val="15"/>
          <w:lang w:val="ca-ES"/>
        </w:rPr>
        <w:t>8</w:t>
      </w:r>
      <w:r w:rsidRPr="00115BA5">
        <w:rPr>
          <w:rFonts w:ascii="新宋体" w:eastAsia="新宋体"/>
          <w:color w:val="4E596F"/>
          <w:spacing w:val="67"/>
          <w:w w:val="150"/>
          <w:sz w:val="15"/>
          <w:lang w:val="ca-ES"/>
        </w:rPr>
        <w:t xml:space="preserve"> </w:t>
      </w:r>
      <w:r w:rsidRPr="00115BA5">
        <w:rPr>
          <w:rFonts w:ascii="Consolas" w:eastAsia="Consolas"/>
          <w:color w:val="6F808F"/>
          <w:lang w:val="ca-ES"/>
        </w:rPr>
        <w:t>#</w:t>
      </w:r>
      <w:r>
        <w:rPr>
          <w:rFonts w:ascii="新宋体" w:eastAsia="新宋体"/>
          <w:color w:val="6F808F"/>
          <w:spacing w:val="1"/>
        </w:rPr>
        <w:t>看数据库是否为</w:t>
      </w:r>
      <w:r w:rsidRPr="00115BA5">
        <w:rPr>
          <w:rFonts w:ascii="新宋体" w:eastAsia="新宋体"/>
          <w:color w:val="6F808F"/>
          <w:spacing w:val="1"/>
          <w:lang w:val="ca-ES"/>
        </w:rPr>
        <w:t xml:space="preserve"> </w:t>
      </w:r>
      <w:r w:rsidRPr="00115BA5">
        <w:rPr>
          <w:rFonts w:ascii="Consolas" w:eastAsia="Consolas"/>
          <w:color w:val="6F808F"/>
          <w:spacing w:val="-5"/>
          <w:lang w:val="ca-ES"/>
        </w:rPr>
        <w:t>CDB</w:t>
      </w:r>
    </w:p>
    <w:p w14:paraId="384BD4DF" w14:textId="77777777" w:rsidR="00115BA5" w:rsidRPr="00115BA5" w:rsidRDefault="00115BA5" w:rsidP="00115BA5">
      <w:pPr>
        <w:spacing w:before="138"/>
        <w:ind w:left="465"/>
        <w:rPr>
          <w:rFonts w:ascii="Consolas" w:hint="eastAsia"/>
          <w:lang w:val="ca-ES"/>
        </w:rPr>
      </w:pPr>
      <w:r w:rsidRPr="00115BA5">
        <w:rPr>
          <w:rFonts w:ascii="新宋体"/>
          <w:color w:val="4E596F"/>
          <w:sz w:val="15"/>
          <w:lang w:val="ca-ES"/>
        </w:rPr>
        <w:t>9</w:t>
      </w:r>
      <w:r w:rsidRPr="00115BA5">
        <w:rPr>
          <w:rFonts w:ascii="新宋体"/>
          <w:color w:val="4E596F"/>
          <w:spacing w:val="67"/>
          <w:w w:val="150"/>
          <w:sz w:val="15"/>
          <w:lang w:val="ca-ES"/>
        </w:rPr>
        <w:t xml:space="preserve"> </w:t>
      </w:r>
      <w:r w:rsidRPr="00115BA5">
        <w:rPr>
          <w:rFonts w:ascii="Consolas"/>
          <w:color w:val="0077AA"/>
          <w:lang w:val="ca-ES"/>
        </w:rPr>
        <w:t>select</w:t>
      </w:r>
      <w:r w:rsidRPr="00115BA5">
        <w:rPr>
          <w:rFonts w:ascii="Consolas"/>
          <w:color w:val="0077AA"/>
          <w:spacing w:val="-1"/>
          <w:lang w:val="ca-ES"/>
        </w:rPr>
        <w:t xml:space="preserve"> </w:t>
      </w:r>
      <w:r w:rsidRPr="00115BA5">
        <w:rPr>
          <w:rFonts w:ascii="Consolas"/>
          <w:color w:val="40454A"/>
          <w:lang w:val="ca-ES"/>
        </w:rPr>
        <w:t xml:space="preserve">CDB </w:t>
      </w:r>
      <w:r w:rsidRPr="00115BA5">
        <w:rPr>
          <w:rFonts w:ascii="Consolas"/>
          <w:color w:val="0077AA"/>
          <w:lang w:val="ca-ES"/>
        </w:rPr>
        <w:t xml:space="preserve">from </w:t>
      </w:r>
      <w:r w:rsidRPr="00115BA5">
        <w:rPr>
          <w:rFonts w:ascii="Consolas"/>
          <w:color w:val="40454A"/>
          <w:spacing w:val="-2"/>
          <w:lang w:val="ca-ES"/>
        </w:rPr>
        <w:t>v$</w:t>
      </w:r>
      <w:r w:rsidRPr="00115BA5">
        <w:rPr>
          <w:rFonts w:ascii="Consolas"/>
          <w:color w:val="0077AA"/>
          <w:spacing w:val="-2"/>
          <w:lang w:val="ca-ES"/>
        </w:rPr>
        <w:t>database</w:t>
      </w:r>
      <w:r w:rsidRPr="00115BA5">
        <w:rPr>
          <w:rFonts w:ascii="Consolas"/>
          <w:color w:val="999999"/>
          <w:spacing w:val="-2"/>
          <w:lang w:val="ca-ES"/>
        </w:rPr>
        <w:t>;</w:t>
      </w:r>
    </w:p>
    <w:p w14:paraId="5032355E" w14:textId="77777777" w:rsidR="00115BA5" w:rsidRDefault="00115BA5" w:rsidP="00115BA5">
      <w:pPr>
        <w:pStyle w:val="af1"/>
        <w:spacing w:before="12"/>
        <w:ind w:left="0"/>
        <w:rPr>
          <w:rFonts w:ascii="Consolas" w:hint="eastAsia"/>
          <w:sz w:val="15"/>
        </w:rPr>
      </w:pPr>
    </w:p>
    <w:p w14:paraId="3136467E" w14:textId="77777777" w:rsidR="00115BA5" w:rsidRPr="00115BA5" w:rsidRDefault="00115BA5" w:rsidP="00115BA5">
      <w:pPr>
        <w:ind w:left="390"/>
        <w:rPr>
          <w:rFonts w:ascii="新宋体" w:hint="eastAsia"/>
          <w:sz w:val="15"/>
          <w:lang w:val="ca-ES"/>
        </w:rPr>
      </w:pPr>
      <w:r w:rsidRPr="00115BA5">
        <w:rPr>
          <w:rFonts w:ascii="新宋体"/>
          <w:color w:val="4E596F"/>
          <w:spacing w:val="-5"/>
          <w:sz w:val="15"/>
          <w:lang w:val="ca-ES"/>
        </w:rPr>
        <w:t>10</w:t>
      </w:r>
    </w:p>
    <w:p w14:paraId="0A3B2678" w14:textId="77777777" w:rsidR="00115BA5" w:rsidRPr="00115BA5" w:rsidRDefault="00115BA5" w:rsidP="00115BA5">
      <w:pPr>
        <w:spacing w:before="184"/>
        <w:ind w:left="390"/>
        <w:rPr>
          <w:rFonts w:ascii="新宋体" w:eastAsia="新宋体" w:hint="eastAsia"/>
          <w:lang w:val="ca-ES"/>
        </w:rPr>
      </w:pPr>
      <w:r w:rsidRPr="00115BA5">
        <w:rPr>
          <w:rFonts w:ascii="新宋体" w:eastAsia="新宋体"/>
          <w:color w:val="4E596F"/>
          <w:sz w:val="15"/>
          <w:lang w:val="ca-ES"/>
        </w:rPr>
        <w:t>11</w:t>
      </w:r>
      <w:r w:rsidRPr="00115BA5">
        <w:rPr>
          <w:rFonts w:ascii="新宋体" w:eastAsia="新宋体"/>
          <w:color w:val="4E596F"/>
          <w:spacing w:val="67"/>
          <w:w w:val="150"/>
          <w:sz w:val="15"/>
          <w:lang w:val="ca-ES"/>
        </w:rPr>
        <w:t xml:space="preserve"> </w:t>
      </w:r>
      <w:r w:rsidRPr="00115BA5">
        <w:rPr>
          <w:rFonts w:ascii="Consolas" w:eastAsia="Consolas"/>
          <w:color w:val="6F808F"/>
          <w:lang w:val="ca-ES"/>
        </w:rPr>
        <w:t>#</w:t>
      </w:r>
      <w:r>
        <w:rPr>
          <w:rFonts w:ascii="新宋体" w:eastAsia="新宋体"/>
          <w:color w:val="6F808F"/>
          <w:spacing w:val="-3"/>
        </w:rPr>
        <w:t>创建用户</w:t>
      </w:r>
    </w:p>
    <w:p w14:paraId="1A3F8324" w14:textId="77777777" w:rsidR="00115BA5" w:rsidRPr="00115BA5" w:rsidRDefault="00115BA5" w:rsidP="00115BA5">
      <w:pPr>
        <w:spacing w:before="138"/>
        <w:ind w:left="390"/>
        <w:rPr>
          <w:rFonts w:ascii="Consolas" w:hint="eastAsia"/>
          <w:lang w:val="ca-ES"/>
        </w:rPr>
      </w:pPr>
      <w:r w:rsidRPr="00115BA5">
        <w:rPr>
          <w:rFonts w:ascii="新宋体"/>
          <w:color w:val="4E596F"/>
          <w:sz w:val="15"/>
          <w:lang w:val="ca-ES"/>
        </w:rPr>
        <w:t>12</w:t>
      </w:r>
      <w:r w:rsidRPr="00115BA5">
        <w:rPr>
          <w:rFonts w:ascii="新宋体"/>
          <w:color w:val="4E596F"/>
          <w:spacing w:val="67"/>
          <w:w w:val="150"/>
          <w:sz w:val="15"/>
          <w:lang w:val="ca-ES"/>
        </w:rPr>
        <w:t xml:space="preserve"> </w:t>
      </w:r>
      <w:r w:rsidRPr="00115BA5">
        <w:rPr>
          <w:rFonts w:ascii="Consolas"/>
          <w:color w:val="0077AA"/>
          <w:lang w:val="ca-ES"/>
        </w:rPr>
        <w:t>create</w:t>
      </w:r>
      <w:r w:rsidRPr="00115BA5">
        <w:rPr>
          <w:rFonts w:ascii="Consolas"/>
          <w:color w:val="0077AA"/>
          <w:spacing w:val="-1"/>
          <w:lang w:val="ca-ES"/>
        </w:rPr>
        <w:t xml:space="preserve"> </w:t>
      </w:r>
      <w:r w:rsidRPr="00115BA5">
        <w:rPr>
          <w:rFonts w:ascii="Consolas"/>
          <w:color w:val="0077AA"/>
          <w:lang w:val="ca-ES"/>
        </w:rPr>
        <w:t>user</w:t>
      </w:r>
      <w:r w:rsidRPr="00115BA5">
        <w:rPr>
          <w:rFonts w:ascii="Consolas"/>
          <w:color w:val="0077AA"/>
          <w:spacing w:val="-1"/>
          <w:lang w:val="ca-ES"/>
        </w:rPr>
        <w:t xml:space="preserve"> </w:t>
      </w:r>
      <w:r w:rsidRPr="00115BA5">
        <w:rPr>
          <w:rFonts w:ascii="Consolas"/>
          <w:color w:val="40454A"/>
          <w:lang w:val="ca-ES"/>
        </w:rPr>
        <w:t>C</w:t>
      </w:r>
      <w:r w:rsidRPr="00115BA5">
        <w:rPr>
          <w:rFonts w:ascii="Consolas"/>
          <w:color w:val="6F808F"/>
          <w:lang w:val="ca-ES"/>
        </w:rPr>
        <w:t xml:space="preserve">##fox identified by </w:t>
      </w:r>
      <w:r w:rsidRPr="00115BA5">
        <w:rPr>
          <w:rFonts w:ascii="Consolas"/>
          <w:color w:val="6F808F"/>
          <w:spacing w:val="-2"/>
          <w:lang w:val="ca-ES"/>
        </w:rPr>
        <w:t>Oracle23ai;</w:t>
      </w:r>
    </w:p>
    <w:p w14:paraId="1196C2BD" w14:textId="77777777" w:rsidR="00115BA5" w:rsidRDefault="00115BA5" w:rsidP="00115BA5">
      <w:pPr>
        <w:pStyle w:val="af1"/>
        <w:spacing w:before="12"/>
        <w:ind w:left="0"/>
        <w:rPr>
          <w:rFonts w:ascii="Consolas" w:hint="eastAsia"/>
          <w:sz w:val="15"/>
        </w:rPr>
      </w:pPr>
    </w:p>
    <w:p w14:paraId="5FB98B26" w14:textId="77777777" w:rsidR="00115BA5" w:rsidRPr="00115BA5" w:rsidRDefault="00115BA5" w:rsidP="00115BA5">
      <w:pPr>
        <w:ind w:left="390"/>
        <w:rPr>
          <w:rFonts w:ascii="新宋体" w:hint="eastAsia"/>
          <w:sz w:val="15"/>
          <w:lang w:val="ca-ES"/>
        </w:rPr>
      </w:pPr>
      <w:r w:rsidRPr="00115BA5">
        <w:rPr>
          <w:rFonts w:ascii="新宋体"/>
          <w:color w:val="4E596F"/>
          <w:spacing w:val="-5"/>
          <w:sz w:val="15"/>
          <w:lang w:val="ca-ES"/>
        </w:rPr>
        <w:t>13</w:t>
      </w:r>
    </w:p>
    <w:p w14:paraId="6C1C1D60" w14:textId="77777777" w:rsidR="00115BA5" w:rsidRPr="00115BA5" w:rsidRDefault="00115BA5" w:rsidP="00115BA5">
      <w:pPr>
        <w:spacing w:before="183"/>
        <w:ind w:left="390"/>
        <w:rPr>
          <w:rFonts w:ascii="新宋体" w:eastAsia="新宋体" w:hint="eastAsia"/>
          <w:lang w:val="ca-ES"/>
        </w:rPr>
      </w:pPr>
      <w:r w:rsidRPr="00115BA5">
        <w:rPr>
          <w:rFonts w:ascii="新宋体" w:eastAsia="新宋体"/>
          <w:color w:val="4E596F"/>
          <w:sz w:val="15"/>
          <w:lang w:val="ca-ES"/>
        </w:rPr>
        <w:t>14</w:t>
      </w:r>
      <w:r w:rsidRPr="00115BA5">
        <w:rPr>
          <w:rFonts w:ascii="新宋体" w:eastAsia="新宋体"/>
          <w:color w:val="4E596F"/>
          <w:spacing w:val="67"/>
          <w:w w:val="150"/>
          <w:sz w:val="15"/>
          <w:lang w:val="ca-ES"/>
        </w:rPr>
        <w:t xml:space="preserve"> </w:t>
      </w:r>
      <w:r w:rsidRPr="00115BA5">
        <w:rPr>
          <w:rFonts w:ascii="Consolas" w:eastAsia="Consolas"/>
          <w:color w:val="6F808F"/>
          <w:lang w:val="ca-ES"/>
        </w:rPr>
        <w:t>#</w:t>
      </w:r>
      <w:r>
        <w:rPr>
          <w:rFonts w:ascii="新宋体" w:eastAsia="新宋体"/>
          <w:color w:val="6F808F"/>
          <w:spacing w:val="-3"/>
        </w:rPr>
        <w:t>配置权限</w:t>
      </w:r>
    </w:p>
    <w:p w14:paraId="0D9FCD49" w14:textId="77777777" w:rsidR="00115BA5" w:rsidRDefault="00115BA5" w:rsidP="00115BA5">
      <w:pPr>
        <w:spacing w:before="138"/>
        <w:ind w:left="390"/>
        <w:rPr>
          <w:rFonts w:ascii="Consolas" w:hint="eastAsia"/>
        </w:rPr>
      </w:pPr>
      <w:r>
        <w:rPr>
          <w:rFonts w:ascii="新宋体"/>
          <w:color w:val="4E596F"/>
          <w:sz w:val="15"/>
        </w:rPr>
        <w:t>15</w:t>
      </w:r>
      <w:r>
        <w:rPr>
          <w:rFonts w:ascii="新宋体"/>
          <w:color w:val="4E596F"/>
          <w:spacing w:val="66"/>
          <w:w w:val="150"/>
          <w:sz w:val="15"/>
        </w:rPr>
        <w:t xml:space="preserve"> </w:t>
      </w:r>
      <w:r>
        <w:rPr>
          <w:rFonts w:ascii="Consolas"/>
          <w:color w:val="0077AA"/>
        </w:rPr>
        <w:t>grant</w:t>
      </w:r>
      <w:r>
        <w:rPr>
          <w:rFonts w:ascii="Consolas"/>
          <w:color w:val="0077AA"/>
          <w:spacing w:val="-1"/>
        </w:rPr>
        <w:t xml:space="preserve"> </w:t>
      </w:r>
      <w:r>
        <w:rPr>
          <w:rFonts w:ascii="Consolas"/>
          <w:color w:val="40454A"/>
        </w:rPr>
        <w:t>dba</w:t>
      </w:r>
      <w:r>
        <w:rPr>
          <w:rFonts w:ascii="Consolas"/>
          <w:color w:val="999999"/>
        </w:rPr>
        <w:t>,</w:t>
      </w:r>
      <w:r>
        <w:rPr>
          <w:rFonts w:ascii="Consolas"/>
          <w:color w:val="0077AA"/>
        </w:rPr>
        <w:t>connect</w:t>
      </w:r>
      <w:r>
        <w:rPr>
          <w:rFonts w:ascii="Consolas"/>
          <w:color w:val="999999"/>
        </w:rPr>
        <w:t>,</w:t>
      </w:r>
      <w:r>
        <w:rPr>
          <w:rFonts w:ascii="Consolas"/>
          <w:color w:val="40454A"/>
        </w:rPr>
        <w:t>resource</w:t>
      </w:r>
      <w:r>
        <w:rPr>
          <w:rFonts w:ascii="Consolas"/>
          <w:color w:val="999999"/>
        </w:rPr>
        <w:t>,</w:t>
      </w:r>
      <w:r>
        <w:rPr>
          <w:rFonts w:ascii="Consolas"/>
          <w:color w:val="0077AA"/>
        </w:rPr>
        <w:t>create</w:t>
      </w:r>
      <w:r>
        <w:rPr>
          <w:rFonts w:ascii="Consolas"/>
          <w:color w:val="0077AA"/>
          <w:spacing w:val="-2"/>
        </w:rPr>
        <w:t xml:space="preserve"> </w:t>
      </w:r>
      <w:r>
        <w:rPr>
          <w:rFonts w:ascii="Consolas"/>
          <w:color w:val="0077AA"/>
        </w:rPr>
        <w:t>view</w:t>
      </w:r>
      <w:r>
        <w:rPr>
          <w:rFonts w:ascii="Consolas"/>
          <w:color w:val="0077AA"/>
          <w:spacing w:val="-2"/>
        </w:rPr>
        <w:t xml:space="preserve"> </w:t>
      </w:r>
      <w:r>
        <w:rPr>
          <w:rFonts w:ascii="Consolas"/>
          <w:color w:val="0077AA"/>
        </w:rPr>
        <w:t>to</w:t>
      </w:r>
      <w:r>
        <w:rPr>
          <w:rFonts w:ascii="Consolas"/>
          <w:color w:val="0077AA"/>
          <w:spacing w:val="-1"/>
        </w:rPr>
        <w:t xml:space="preserve"> </w:t>
      </w:r>
      <w:r>
        <w:rPr>
          <w:rFonts w:ascii="Consolas"/>
          <w:color w:val="40454A"/>
          <w:spacing w:val="-2"/>
        </w:rPr>
        <w:t>C</w:t>
      </w:r>
      <w:r>
        <w:rPr>
          <w:rFonts w:ascii="Consolas"/>
          <w:color w:val="6F808F"/>
          <w:spacing w:val="-2"/>
        </w:rPr>
        <w:t>##fox;</w:t>
      </w:r>
    </w:p>
    <w:p w14:paraId="46932217" w14:textId="77777777" w:rsidR="00115BA5" w:rsidRDefault="00115BA5" w:rsidP="00115BA5">
      <w:pPr>
        <w:spacing w:before="145"/>
        <w:ind w:left="390"/>
        <w:rPr>
          <w:rFonts w:ascii="Consolas" w:hint="eastAsia"/>
        </w:rPr>
      </w:pPr>
      <w:r>
        <w:rPr>
          <w:rFonts w:ascii="新宋体"/>
          <w:color w:val="4E596F"/>
          <w:sz w:val="15"/>
        </w:rPr>
        <w:t>16</w:t>
      </w:r>
      <w:r>
        <w:rPr>
          <w:rFonts w:ascii="新宋体"/>
          <w:color w:val="4E596F"/>
          <w:spacing w:val="67"/>
          <w:w w:val="150"/>
          <w:sz w:val="15"/>
        </w:rPr>
        <w:t xml:space="preserve"> </w:t>
      </w:r>
      <w:r>
        <w:rPr>
          <w:rFonts w:ascii="Consolas"/>
          <w:color w:val="0077AA"/>
        </w:rPr>
        <w:t>grant</w:t>
      </w:r>
      <w:r>
        <w:rPr>
          <w:rFonts w:ascii="Consolas"/>
          <w:color w:val="0077AA"/>
          <w:spacing w:val="-1"/>
        </w:rPr>
        <w:t xml:space="preserve"> </w:t>
      </w:r>
      <w:r>
        <w:rPr>
          <w:rFonts w:ascii="Consolas"/>
          <w:color w:val="0077AA"/>
        </w:rPr>
        <w:t>create</w:t>
      </w:r>
      <w:r>
        <w:rPr>
          <w:rFonts w:ascii="Consolas"/>
          <w:color w:val="0077AA"/>
          <w:spacing w:val="-1"/>
        </w:rPr>
        <w:t xml:space="preserve"> </w:t>
      </w:r>
      <w:r>
        <w:rPr>
          <w:rFonts w:ascii="Consolas"/>
          <w:color w:val="0077AA"/>
        </w:rPr>
        <w:t>session</w:t>
      </w:r>
      <w:r>
        <w:rPr>
          <w:rFonts w:ascii="Consolas"/>
          <w:color w:val="0077AA"/>
          <w:spacing w:val="-1"/>
        </w:rPr>
        <w:t xml:space="preserve"> </w:t>
      </w:r>
      <w:r>
        <w:rPr>
          <w:rFonts w:ascii="Consolas"/>
          <w:color w:val="0077AA"/>
        </w:rPr>
        <w:t xml:space="preserve">to </w:t>
      </w:r>
      <w:r>
        <w:rPr>
          <w:rFonts w:ascii="Consolas"/>
          <w:color w:val="40454A"/>
          <w:spacing w:val="-2"/>
        </w:rPr>
        <w:t>C</w:t>
      </w:r>
      <w:r>
        <w:rPr>
          <w:rFonts w:ascii="Consolas"/>
          <w:color w:val="6F808F"/>
          <w:spacing w:val="-2"/>
        </w:rPr>
        <w:t>##fox;</w:t>
      </w:r>
    </w:p>
    <w:p w14:paraId="158FAB84" w14:textId="77777777" w:rsidR="00115BA5" w:rsidRDefault="00115BA5" w:rsidP="00115BA5">
      <w:pPr>
        <w:spacing w:before="159"/>
        <w:ind w:left="390"/>
        <w:rPr>
          <w:rFonts w:ascii="Consolas" w:hint="eastAsia"/>
        </w:rPr>
      </w:pPr>
      <w:r>
        <w:rPr>
          <w:rFonts w:ascii="新宋体"/>
          <w:color w:val="4E596F"/>
          <w:sz w:val="15"/>
        </w:rPr>
        <w:t>17</w:t>
      </w:r>
      <w:r>
        <w:rPr>
          <w:rFonts w:ascii="新宋体"/>
          <w:color w:val="4E596F"/>
          <w:spacing w:val="67"/>
          <w:w w:val="150"/>
          <w:sz w:val="15"/>
        </w:rPr>
        <w:t xml:space="preserve"> </w:t>
      </w:r>
      <w:r>
        <w:rPr>
          <w:rFonts w:ascii="Consolas"/>
          <w:color w:val="0077AA"/>
        </w:rPr>
        <w:t>grant</w:t>
      </w:r>
      <w:r>
        <w:rPr>
          <w:rFonts w:ascii="Consolas"/>
          <w:color w:val="0077AA"/>
          <w:spacing w:val="-1"/>
        </w:rPr>
        <w:t xml:space="preserve"> </w:t>
      </w:r>
      <w:r>
        <w:rPr>
          <w:rFonts w:ascii="Consolas"/>
          <w:color w:val="0077AA"/>
        </w:rPr>
        <w:t>select</w:t>
      </w:r>
      <w:r>
        <w:rPr>
          <w:rFonts w:ascii="Consolas"/>
          <w:color w:val="0077AA"/>
          <w:spacing w:val="-1"/>
        </w:rPr>
        <w:t xml:space="preserve"> </w:t>
      </w:r>
      <w:r>
        <w:rPr>
          <w:rFonts w:ascii="Consolas"/>
          <w:color w:val="0077AA"/>
        </w:rPr>
        <w:t>any</w:t>
      </w:r>
      <w:r>
        <w:rPr>
          <w:rFonts w:ascii="Consolas"/>
          <w:color w:val="0077AA"/>
          <w:spacing w:val="-1"/>
        </w:rPr>
        <w:t xml:space="preserve"> </w:t>
      </w:r>
      <w:r>
        <w:rPr>
          <w:rFonts w:ascii="Consolas"/>
          <w:color w:val="0077AA"/>
        </w:rPr>
        <w:t>table</w:t>
      </w:r>
      <w:r>
        <w:rPr>
          <w:rFonts w:ascii="Consolas"/>
          <w:color w:val="0077AA"/>
          <w:spacing w:val="-1"/>
        </w:rPr>
        <w:t xml:space="preserve"> </w:t>
      </w:r>
      <w:r>
        <w:rPr>
          <w:rFonts w:ascii="Consolas"/>
          <w:color w:val="0077AA"/>
        </w:rPr>
        <w:t xml:space="preserve">to </w:t>
      </w:r>
      <w:r>
        <w:rPr>
          <w:rFonts w:ascii="Consolas"/>
          <w:color w:val="40454A"/>
          <w:spacing w:val="-2"/>
        </w:rPr>
        <w:t>C</w:t>
      </w:r>
      <w:r>
        <w:rPr>
          <w:rFonts w:ascii="Consolas"/>
          <w:color w:val="6F808F"/>
          <w:spacing w:val="-2"/>
        </w:rPr>
        <w:t>##fox;</w:t>
      </w:r>
    </w:p>
    <w:p w14:paraId="43B3B4A7" w14:textId="77777777" w:rsidR="00115BA5" w:rsidRDefault="00115BA5" w:rsidP="00115BA5">
      <w:pPr>
        <w:spacing w:before="144"/>
        <w:ind w:left="390"/>
        <w:rPr>
          <w:rFonts w:ascii="Consolas" w:hint="eastAsia"/>
        </w:rPr>
      </w:pPr>
      <w:r>
        <w:rPr>
          <w:rFonts w:ascii="新宋体"/>
          <w:color w:val="4E596F"/>
          <w:sz w:val="15"/>
        </w:rPr>
        <w:t>18</w:t>
      </w:r>
      <w:r>
        <w:rPr>
          <w:rFonts w:ascii="新宋体"/>
          <w:color w:val="4E596F"/>
          <w:spacing w:val="67"/>
          <w:w w:val="150"/>
          <w:sz w:val="15"/>
        </w:rPr>
        <w:t xml:space="preserve"> </w:t>
      </w:r>
      <w:r>
        <w:rPr>
          <w:rFonts w:ascii="Consolas"/>
          <w:color w:val="0077AA"/>
        </w:rPr>
        <w:t>grant</w:t>
      </w:r>
      <w:r>
        <w:rPr>
          <w:rFonts w:ascii="Consolas"/>
          <w:color w:val="0077AA"/>
          <w:spacing w:val="-1"/>
        </w:rPr>
        <w:t xml:space="preserve"> </w:t>
      </w:r>
      <w:r>
        <w:rPr>
          <w:rFonts w:ascii="Consolas"/>
          <w:color w:val="0077AA"/>
        </w:rPr>
        <w:t>update</w:t>
      </w:r>
      <w:r>
        <w:rPr>
          <w:rFonts w:ascii="Consolas"/>
          <w:color w:val="0077AA"/>
          <w:spacing w:val="-1"/>
        </w:rPr>
        <w:t xml:space="preserve"> </w:t>
      </w:r>
      <w:r>
        <w:rPr>
          <w:rFonts w:ascii="Consolas"/>
          <w:color w:val="0077AA"/>
        </w:rPr>
        <w:t>any</w:t>
      </w:r>
      <w:r>
        <w:rPr>
          <w:rFonts w:ascii="Consolas"/>
          <w:color w:val="0077AA"/>
          <w:spacing w:val="-1"/>
        </w:rPr>
        <w:t xml:space="preserve"> </w:t>
      </w:r>
      <w:r>
        <w:rPr>
          <w:rFonts w:ascii="Consolas"/>
          <w:color w:val="0077AA"/>
        </w:rPr>
        <w:t>table</w:t>
      </w:r>
      <w:r>
        <w:rPr>
          <w:rFonts w:ascii="Consolas"/>
          <w:color w:val="0077AA"/>
          <w:spacing w:val="-1"/>
        </w:rPr>
        <w:t xml:space="preserve"> </w:t>
      </w:r>
      <w:r>
        <w:rPr>
          <w:rFonts w:ascii="Consolas"/>
          <w:color w:val="0077AA"/>
        </w:rPr>
        <w:t xml:space="preserve">to </w:t>
      </w:r>
      <w:r>
        <w:rPr>
          <w:rFonts w:ascii="Consolas"/>
          <w:color w:val="40454A"/>
          <w:spacing w:val="-2"/>
        </w:rPr>
        <w:t>C</w:t>
      </w:r>
      <w:r>
        <w:rPr>
          <w:rFonts w:ascii="Consolas"/>
          <w:color w:val="6F808F"/>
          <w:spacing w:val="-2"/>
        </w:rPr>
        <w:t>##fox;</w:t>
      </w:r>
    </w:p>
    <w:p w14:paraId="6026525E" w14:textId="77777777" w:rsidR="00115BA5" w:rsidRDefault="00115BA5" w:rsidP="00115BA5">
      <w:pPr>
        <w:spacing w:before="145"/>
        <w:ind w:left="390"/>
        <w:rPr>
          <w:rFonts w:ascii="Consolas" w:hint="eastAsia"/>
        </w:rPr>
      </w:pPr>
      <w:r>
        <w:rPr>
          <w:rFonts w:ascii="新宋体"/>
          <w:color w:val="4E596F"/>
          <w:sz w:val="15"/>
        </w:rPr>
        <w:t>19</w:t>
      </w:r>
      <w:r>
        <w:rPr>
          <w:rFonts w:ascii="新宋体"/>
          <w:color w:val="4E596F"/>
          <w:spacing w:val="67"/>
          <w:w w:val="150"/>
          <w:sz w:val="15"/>
        </w:rPr>
        <w:t xml:space="preserve"> </w:t>
      </w:r>
      <w:r>
        <w:rPr>
          <w:rFonts w:ascii="Consolas"/>
          <w:color w:val="0077AA"/>
        </w:rPr>
        <w:t>grant</w:t>
      </w:r>
      <w:r>
        <w:rPr>
          <w:rFonts w:ascii="Consolas"/>
          <w:color w:val="0077AA"/>
          <w:spacing w:val="-1"/>
        </w:rPr>
        <w:t xml:space="preserve"> </w:t>
      </w:r>
      <w:r>
        <w:rPr>
          <w:rFonts w:ascii="Consolas"/>
          <w:color w:val="0077AA"/>
        </w:rPr>
        <w:t>insert</w:t>
      </w:r>
      <w:r>
        <w:rPr>
          <w:rFonts w:ascii="Consolas"/>
          <w:color w:val="0077AA"/>
          <w:spacing w:val="-1"/>
        </w:rPr>
        <w:t xml:space="preserve"> </w:t>
      </w:r>
      <w:r>
        <w:rPr>
          <w:rFonts w:ascii="Consolas"/>
          <w:color w:val="0077AA"/>
        </w:rPr>
        <w:t>any</w:t>
      </w:r>
      <w:r>
        <w:rPr>
          <w:rFonts w:ascii="Consolas"/>
          <w:color w:val="0077AA"/>
          <w:spacing w:val="-1"/>
        </w:rPr>
        <w:t xml:space="preserve"> </w:t>
      </w:r>
      <w:r>
        <w:rPr>
          <w:rFonts w:ascii="Consolas"/>
          <w:color w:val="0077AA"/>
        </w:rPr>
        <w:t>table</w:t>
      </w:r>
      <w:r>
        <w:rPr>
          <w:rFonts w:ascii="Consolas"/>
          <w:color w:val="0077AA"/>
          <w:spacing w:val="-1"/>
        </w:rPr>
        <w:t xml:space="preserve"> </w:t>
      </w:r>
      <w:r>
        <w:rPr>
          <w:rFonts w:ascii="Consolas"/>
          <w:color w:val="0077AA"/>
        </w:rPr>
        <w:t xml:space="preserve">to </w:t>
      </w:r>
      <w:r>
        <w:rPr>
          <w:rFonts w:ascii="Consolas"/>
          <w:color w:val="40454A"/>
          <w:spacing w:val="-2"/>
        </w:rPr>
        <w:t>C</w:t>
      </w:r>
      <w:r>
        <w:rPr>
          <w:rFonts w:ascii="Consolas"/>
          <w:color w:val="6F808F"/>
          <w:spacing w:val="-2"/>
        </w:rPr>
        <w:t>##fox;</w:t>
      </w:r>
    </w:p>
    <w:p w14:paraId="3932C8F9" w14:textId="77777777" w:rsidR="00115BA5" w:rsidRDefault="00115BA5" w:rsidP="00115BA5">
      <w:pPr>
        <w:spacing w:before="144"/>
        <w:ind w:left="390"/>
        <w:rPr>
          <w:rFonts w:ascii="Consolas" w:hint="eastAsia"/>
        </w:rPr>
      </w:pPr>
      <w:r>
        <w:rPr>
          <w:rFonts w:ascii="新宋体"/>
          <w:color w:val="4E596F"/>
          <w:sz w:val="15"/>
        </w:rPr>
        <w:t>20</w:t>
      </w:r>
      <w:r>
        <w:rPr>
          <w:rFonts w:ascii="新宋体"/>
          <w:color w:val="4E596F"/>
          <w:spacing w:val="67"/>
          <w:w w:val="150"/>
          <w:sz w:val="15"/>
        </w:rPr>
        <w:t xml:space="preserve"> </w:t>
      </w:r>
      <w:r>
        <w:rPr>
          <w:rFonts w:ascii="Consolas"/>
          <w:color w:val="0077AA"/>
        </w:rPr>
        <w:t>grant</w:t>
      </w:r>
      <w:r>
        <w:rPr>
          <w:rFonts w:ascii="Consolas"/>
          <w:color w:val="0077AA"/>
          <w:spacing w:val="-1"/>
        </w:rPr>
        <w:t xml:space="preserve"> </w:t>
      </w:r>
      <w:r>
        <w:rPr>
          <w:rFonts w:ascii="Consolas"/>
          <w:color w:val="0077AA"/>
        </w:rPr>
        <w:t>delete</w:t>
      </w:r>
      <w:r>
        <w:rPr>
          <w:rFonts w:ascii="Consolas"/>
          <w:color w:val="0077AA"/>
          <w:spacing w:val="-1"/>
        </w:rPr>
        <w:t xml:space="preserve"> </w:t>
      </w:r>
      <w:r>
        <w:rPr>
          <w:rFonts w:ascii="Consolas"/>
          <w:color w:val="0077AA"/>
        </w:rPr>
        <w:t>any</w:t>
      </w:r>
      <w:r>
        <w:rPr>
          <w:rFonts w:ascii="Consolas"/>
          <w:color w:val="0077AA"/>
          <w:spacing w:val="-1"/>
        </w:rPr>
        <w:t xml:space="preserve"> </w:t>
      </w:r>
      <w:r>
        <w:rPr>
          <w:rFonts w:ascii="Consolas"/>
          <w:color w:val="0077AA"/>
        </w:rPr>
        <w:t>table</w:t>
      </w:r>
      <w:r>
        <w:rPr>
          <w:rFonts w:ascii="Consolas"/>
          <w:color w:val="0077AA"/>
          <w:spacing w:val="-1"/>
        </w:rPr>
        <w:t xml:space="preserve"> </w:t>
      </w:r>
      <w:r>
        <w:rPr>
          <w:rFonts w:ascii="Consolas"/>
          <w:color w:val="0077AA"/>
        </w:rPr>
        <w:t xml:space="preserve">to </w:t>
      </w:r>
      <w:r>
        <w:rPr>
          <w:rFonts w:ascii="Consolas"/>
          <w:color w:val="40454A"/>
          <w:spacing w:val="-2"/>
        </w:rPr>
        <w:t>C</w:t>
      </w:r>
      <w:r>
        <w:rPr>
          <w:rFonts w:ascii="Consolas"/>
          <w:color w:val="6F808F"/>
          <w:spacing w:val="-2"/>
        </w:rPr>
        <w:t>##fox;</w:t>
      </w:r>
    </w:p>
    <w:p w14:paraId="6C54D6B7" w14:textId="77777777" w:rsidR="00115BA5" w:rsidRDefault="00115BA5" w:rsidP="00115BA5">
      <w:pPr>
        <w:pStyle w:val="af1"/>
        <w:spacing w:before="12"/>
        <w:ind w:left="0"/>
        <w:rPr>
          <w:rFonts w:ascii="Consolas" w:hint="eastAsia"/>
          <w:sz w:val="15"/>
        </w:rPr>
      </w:pPr>
    </w:p>
    <w:p w14:paraId="0DBE17A8" w14:textId="77777777" w:rsidR="00115BA5" w:rsidRDefault="00115BA5" w:rsidP="00115BA5">
      <w:pPr>
        <w:ind w:left="390"/>
        <w:rPr>
          <w:rFonts w:ascii="新宋体" w:hint="eastAsia"/>
          <w:sz w:val="15"/>
        </w:rPr>
      </w:pPr>
      <w:r>
        <w:rPr>
          <w:rFonts w:ascii="新宋体"/>
          <w:color w:val="4E596F"/>
          <w:spacing w:val="-5"/>
          <w:sz w:val="15"/>
        </w:rPr>
        <w:t>21</w:t>
      </w:r>
    </w:p>
    <w:p w14:paraId="509E2E2B" w14:textId="77777777" w:rsidR="00115BA5" w:rsidRDefault="00115BA5" w:rsidP="00115BA5">
      <w:pPr>
        <w:pStyle w:val="af1"/>
        <w:spacing w:before="51"/>
        <w:ind w:left="0"/>
        <w:rPr>
          <w:rFonts w:ascii="新宋体" w:hint="eastAsia"/>
          <w:sz w:val="15"/>
          <w:lang w:eastAsia="zh-CN"/>
        </w:rPr>
      </w:pPr>
    </w:p>
    <w:p w14:paraId="5F5E12EB" w14:textId="77777777" w:rsidR="00115BA5" w:rsidRDefault="00115BA5" w:rsidP="00115BA5">
      <w:pPr>
        <w:ind w:left="390"/>
        <w:rPr>
          <w:rFonts w:ascii="新宋体" w:hint="eastAsia"/>
          <w:sz w:val="15"/>
        </w:rPr>
      </w:pPr>
      <w:r>
        <w:rPr>
          <w:rFonts w:ascii="新宋体"/>
          <w:color w:val="4E596F"/>
          <w:spacing w:val="-5"/>
          <w:sz w:val="15"/>
        </w:rPr>
        <w:t>22</w:t>
      </w:r>
    </w:p>
    <w:p w14:paraId="37089F68" w14:textId="77777777" w:rsidR="00115BA5" w:rsidRDefault="00115BA5" w:rsidP="00115BA5">
      <w:pPr>
        <w:pStyle w:val="af1"/>
        <w:spacing w:before="6"/>
        <w:ind w:left="0"/>
        <w:rPr>
          <w:rFonts w:ascii="新宋体" w:hint="eastAsia"/>
          <w:sz w:val="15"/>
          <w:lang w:eastAsia="zh-CN"/>
        </w:rPr>
      </w:pPr>
    </w:p>
    <w:p w14:paraId="60D8310C" w14:textId="77777777" w:rsidR="00115BA5" w:rsidRDefault="00115BA5" w:rsidP="00115BA5">
      <w:pPr>
        <w:ind w:left="390"/>
        <w:rPr>
          <w:rFonts w:ascii="新宋体" w:hint="eastAsia"/>
          <w:sz w:val="15"/>
        </w:rPr>
      </w:pPr>
      <w:r>
        <w:rPr>
          <w:rFonts w:ascii="新宋体"/>
          <w:color w:val="4E596F"/>
          <w:spacing w:val="-5"/>
          <w:sz w:val="15"/>
        </w:rPr>
        <w:t>23</w:t>
      </w:r>
    </w:p>
    <w:p w14:paraId="60DE7226" w14:textId="77777777" w:rsidR="00115BA5" w:rsidRDefault="00115BA5" w:rsidP="00115BA5">
      <w:pPr>
        <w:spacing w:before="154"/>
        <w:ind w:left="390"/>
        <w:rPr>
          <w:rFonts w:ascii="新宋体" w:eastAsia="新宋体" w:hint="eastAsia"/>
        </w:rPr>
      </w:pPr>
      <w:r>
        <w:rPr>
          <w:rFonts w:ascii="新宋体" w:eastAsia="新宋体"/>
          <w:color w:val="4E596F"/>
          <w:sz w:val="15"/>
        </w:rPr>
        <w:t>24</w:t>
      </w:r>
      <w:r>
        <w:rPr>
          <w:rFonts w:ascii="新宋体" w:eastAsia="新宋体"/>
          <w:color w:val="4E596F"/>
          <w:spacing w:val="67"/>
          <w:w w:val="150"/>
          <w:sz w:val="15"/>
        </w:rPr>
        <w:t xml:space="preserve"> </w:t>
      </w:r>
      <w:r>
        <w:rPr>
          <w:rFonts w:ascii="Consolas" w:eastAsia="Consolas"/>
          <w:color w:val="6F808F"/>
        </w:rPr>
        <w:t>#</w:t>
      </w:r>
      <w:r>
        <w:rPr>
          <w:rFonts w:ascii="新宋体" w:eastAsia="新宋体"/>
          <w:color w:val="6F808F"/>
          <w:spacing w:val="-2"/>
        </w:rPr>
        <w:t>连接登陆测试</w:t>
      </w:r>
    </w:p>
    <w:p w14:paraId="50CDFF02" w14:textId="77777777" w:rsidR="00115BA5" w:rsidRDefault="00115BA5" w:rsidP="00115BA5">
      <w:pPr>
        <w:spacing w:before="138"/>
        <w:ind w:left="390"/>
        <w:rPr>
          <w:rFonts w:ascii="Consolas" w:hint="eastAsia"/>
        </w:rPr>
      </w:pPr>
      <w:r>
        <w:rPr>
          <w:rFonts w:ascii="新宋体"/>
          <w:color w:val="4E596F"/>
          <w:sz w:val="15"/>
        </w:rPr>
        <w:t>25</w:t>
      </w:r>
      <w:r>
        <w:rPr>
          <w:rFonts w:ascii="新宋体"/>
          <w:color w:val="4E596F"/>
          <w:spacing w:val="67"/>
          <w:w w:val="150"/>
          <w:sz w:val="15"/>
        </w:rPr>
        <w:t xml:space="preserve"> </w:t>
      </w:r>
      <w:r>
        <w:rPr>
          <w:rFonts w:ascii="Consolas"/>
          <w:color w:val="40454A"/>
        </w:rPr>
        <w:t xml:space="preserve">conn </w:t>
      </w:r>
      <w:r>
        <w:rPr>
          <w:rFonts w:ascii="Consolas"/>
          <w:color w:val="40454A"/>
          <w:spacing w:val="-2"/>
        </w:rPr>
        <w:t>c</w:t>
      </w:r>
      <w:r>
        <w:rPr>
          <w:rFonts w:ascii="Consolas"/>
          <w:color w:val="6F808F"/>
          <w:spacing w:val="-2"/>
        </w:rPr>
        <w:t>##fox/Oracle23ai@free</w:t>
      </w:r>
    </w:p>
    <w:p w14:paraId="09BCDC73" w14:textId="77777777" w:rsidR="00115BA5" w:rsidRDefault="00115BA5" w:rsidP="00115BA5">
      <w:pPr>
        <w:pStyle w:val="af1"/>
        <w:spacing w:before="12"/>
        <w:ind w:left="0"/>
        <w:rPr>
          <w:rFonts w:ascii="Consolas" w:hint="eastAsia"/>
          <w:sz w:val="15"/>
          <w:lang w:eastAsia="zh-CN"/>
        </w:rPr>
      </w:pPr>
    </w:p>
    <w:p w14:paraId="2D61F0C2" w14:textId="77777777" w:rsidR="00115BA5" w:rsidRDefault="00115BA5" w:rsidP="00115BA5">
      <w:pPr>
        <w:ind w:left="390"/>
        <w:rPr>
          <w:rFonts w:ascii="新宋体" w:hint="eastAsia"/>
          <w:sz w:val="15"/>
        </w:rPr>
      </w:pPr>
      <w:r>
        <w:rPr>
          <w:rFonts w:ascii="新宋体"/>
          <w:color w:val="4E596F"/>
          <w:spacing w:val="-5"/>
          <w:sz w:val="15"/>
        </w:rPr>
        <w:t>26</w:t>
      </w:r>
    </w:p>
    <w:p w14:paraId="215E192C" w14:textId="77777777" w:rsidR="00115BA5" w:rsidRDefault="00115BA5" w:rsidP="00115BA5">
      <w:pPr>
        <w:pStyle w:val="af1"/>
        <w:spacing w:before="3"/>
        <w:ind w:left="0"/>
        <w:rPr>
          <w:rFonts w:ascii="新宋体" w:hint="eastAsia"/>
          <w:sz w:val="9"/>
          <w:lang w:eastAsia="zh-CN"/>
        </w:rPr>
      </w:pPr>
    </w:p>
    <w:p w14:paraId="31F86688" w14:textId="77777777" w:rsidR="00115BA5" w:rsidRDefault="00115BA5" w:rsidP="00115BA5">
      <w:pPr>
        <w:pStyle w:val="af1"/>
        <w:rPr>
          <w:rFonts w:ascii="新宋体" w:hint="eastAsia"/>
          <w:sz w:val="9"/>
          <w:lang w:eastAsia="zh-CN"/>
        </w:rPr>
        <w:sectPr w:rsidR="00115BA5" w:rsidSect="00115BA5">
          <w:pgSz w:w="11900" w:h="16820"/>
          <w:pgMar w:top="540" w:right="425" w:bottom="280" w:left="425" w:header="720" w:footer="720" w:gutter="0"/>
          <w:cols w:space="720"/>
        </w:sectPr>
      </w:pPr>
    </w:p>
    <w:p w14:paraId="21823611" w14:textId="77777777" w:rsidR="00115BA5" w:rsidRDefault="00115BA5" w:rsidP="00115BA5">
      <w:pPr>
        <w:spacing w:before="80"/>
        <w:ind w:left="390"/>
        <w:rPr>
          <w:rFonts w:ascii="新宋体" w:hint="eastAsia"/>
          <w:sz w:val="15"/>
        </w:rPr>
      </w:pPr>
      <w:r>
        <w:rPr>
          <w:rFonts w:ascii="新宋体"/>
          <w:color w:val="4E596F"/>
          <w:spacing w:val="-5"/>
          <w:sz w:val="15"/>
        </w:rPr>
        <w:t>27</w:t>
      </w:r>
    </w:p>
    <w:p w14:paraId="1B60E8AB" w14:textId="77777777" w:rsidR="00115BA5" w:rsidRDefault="00115BA5" w:rsidP="00115BA5">
      <w:pPr>
        <w:spacing w:before="183"/>
        <w:ind w:left="390"/>
        <w:rPr>
          <w:rFonts w:ascii="新宋体" w:eastAsia="新宋体" w:hint="eastAsia"/>
        </w:rPr>
      </w:pPr>
      <w:r>
        <w:rPr>
          <w:rFonts w:ascii="新宋体" w:eastAsia="新宋体"/>
          <w:color w:val="4E596F"/>
          <w:sz w:val="15"/>
        </w:rPr>
        <w:t>28</w:t>
      </w:r>
      <w:r>
        <w:rPr>
          <w:rFonts w:ascii="新宋体" w:eastAsia="新宋体"/>
          <w:color w:val="4E596F"/>
          <w:spacing w:val="67"/>
          <w:w w:val="150"/>
          <w:sz w:val="15"/>
        </w:rPr>
        <w:t xml:space="preserve"> </w:t>
      </w:r>
      <w:r>
        <w:rPr>
          <w:rFonts w:ascii="Consolas" w:eastAsia="Consolas"/>
          <w:color w:val="6F808F"/>
        </w:rPr>
        <w:t>--</w:t>
      </w:r>
      <w:r>
        <w:rPr>
          <w:rFonts w:ascii="新宋体" w:eastAsia="新宋体"/>
          <w:color w:val="6F808F"/>
          <w:spacing w:val="-1"/>
        </w:rPr>
        <w:t>修改用户密码、锁定状态</w:t>
      </w:r>
    </w:p>
    <w:p w14:paraId="6FCAAE54" w14:textId="77777777" w:rsidR="00115BA5" w:rsidRDefault="00115BA5" w:rsidP="00115BA5">
      <w:pPr>
        <w:spacing w:before="138"/>
        <w:ind w:left="390"/>
        <w:rPr>
          <w:rFonts w:ascii="Consolas" w:hint="eastAsia"/>
        </w:rPr>
      </w:pPr>
      <w:r>
        <w:rPr>
          <w:rFonts w:ascii="新宋体"/>
          <w:color w:val="4E596F"/>
          <w:sz w:val="15"/>
        </w:rPr>
        <w:t>29</w:t>
      </w:r>
      <w:r>
        <w:rPr>
          <w:rFonts w:ascii="新宋体"/>
          <w:color w:val="4E596F"/>
          <w:spacing w:val="67"/>
          <w:w w:val="150"/>
          <w:sz w:val="15"/>
        </w:rPr>
        <w:t xml:space="preserve"> </w:t>
      </w:r>
      <w:r>
        <w:rPr>
          <w:rFonts w:ascii="Consolas"/>
          <w:color w:val="0077AA"/>
        </w:rPr>
        <w:t>alter</w:t>
      </w:r>
      <w:r>
        <w:rPr>
          <w:rFonts w:ascii="Consolas"/>
          <w:color w:val="0077AA"/>
          <w:spacing w:val="-1"/>
        </w:rPr>
        <w:t xml:space="preserve"> </w:t>
      </w:r>
      <w:r>
        <w:rPr>
          <w:rFonts w:ascii="Consolas"/>
          <w:color w:val="0077AA"/>
        </w:rPr>
        <w:t xml:space="preserve">user </w:t>
      </w:r>
      <w:r>
        <w:rPr>
          <w:rFonts w:ascii="Consolas"/>
          <w:color w:val="40454A"/>
          <w:spacing w:val="-2"/>
        </w:rPr>
        <w:t>c</w:t>
      </w:r>
      <w:r>
        <w:rPr>
          <w:rFonts w:ascii="Consolas"/>
          <w:color w:val="6F808F"/>
          <w:spacing w:val="-2"/>
        </w:rPr>
        <w:t>##fox</w:t>
      </w:r>
    </w:p>
    <w:p w14:paraId="4D8EADEC" w14:textId="77777777" w:rsidR="00115BA5" w:rsidRDefault="00115BA5" w:rsidP="00115BA5">
      <w:pPr>
        <w:tabs>
          <w:tab w:val="left" w:pos="951"/>
        </w:tabs>
        <w:spacing w:before="144"/>
        <w:ind w:left="390"/>
        <w:rPr>
          <w:rFonts w:ascii="Consolas" w:hint="eastAsia"/>
        </w:rPr>
      </w:pPr>
      <w:r>
        <w:rPr>
          <w:rFonts w:ascii="Consolas"/>
          <w:noProof/>
        </w:rPr>
        <mc:AlternateContent>
          <mc:Choice Requires="wps">
            <w:drawing>
              <wp:anchor distT="0" distB="0" distL="0" distR="0" simplePos="0" relativeHeight="251655168" behindDoc="0" locked="0" layoutInCell="1" allowOverlap="1" wp14:anchorId="3B96797B" wp14:editId="3A1AC609">
                <wp:simplePos x="0" y="0"/>
                <wp:positionH relativeFrom="page">
                  <wp:posOffset>1900082</wp:posOffset>
                </wp:positionH>
                <wp:positionV relativeFrom="paragraph">
                  <wp:posOffset>90645</wp:posOffset>
                </wp:positionV>
                <wp:extent cx="438784" cy="162560"/>
                <wp:effectExtent l="0" t="0" r="0" b="0"/>
                <wp:wrapNone/>
                <wp:docPr id="219" name="Text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784" cy="162560"/>
                        </a:xfrm>
                        <a:prstGeom prst="rect">
                          <a:avLst/>
                        </a:prstGeom>
                        <a:solidFill>
                          <a:srgbClr val="FFFFFF">
                            <a:alpha val="50199"/>
                          </a:srgbClr>
                        </a:solidFill>
                      </wps:spPr>
                      <wps:txbx>
                        <w:txbxContent>
                          <w:p w14:paraId="1CCAA285" w14:textId="77777777" w:rsidR="00115BA5" w:rsidRDefault="00115BA5" w:rsidP="00115BA5">
                            <w:pPr>
                              <w:spacing w:before="2"/>
                              <w:ind w:left="2" w:right="-15"/>
                              <w:rPr>
                                <w:rFonts w:ascii="Consolas" w:hint="eastAsia"/>
                                <w:color w:val="000000"/>
                              </w:rPr>
                            </w:pPr>
                            <w:r>
                              <w:rPr>
                                <w:rFonts w:ascii="Consolas"/>
                                <w:color w:val="996E3A"/>
                                <w:spacing w:val="-2"/>
                              </w:rPr>
                              <w:t>******</w:t>
                            </w:r>
                          </w:p>
                        </w:txbxContent>
                      </wps:txbx>
                      <wps:bodyPr wrap="square" lIns="0" tIns="0" rIns="0" bIns="0" rtlCol="0">
                        <a:noAutofit/>
                      </wps:bodyPr>
                    </wps:wsp>
                  </a:graphicData>
                </a:graphic>
              </wp:anchor>
            </w:drawing>
          </mc:Choice>
          <mc:Fallback>
            <w:pict>
              <v:shape w14:anchorId="3B96797B" id="Textbox 219" o:spid="_x0000_s1042" type="#_x0000_t202" style="position:absolute;left:0;text-align:left;margin-left:149.6pt;margin-top:7.15pt;width:34.55pt;height:12.8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" stroked="f">
                <v:fill opacity="32896f"/>
                <v:textbox inset="0,0,0,0">
                  <w:txbxContent>
                    <w:p w14:paraId="1CCAA285" w14:textId="77777777" w:rsidR="00115BA5" w:rsidRDefault="00115BA5" w:rsidP="00115BA5">
                      <w:pPr>
                        <w:spacing w:before="2"/>
                        <w:ind w:left="2" w:right="-15"/>
                        <w:rPr>
                          <w:rFonts w:ascii="Consolas" w:hint="eastAsia"/>
                          <w:color w:val="000000"/>
                        </w:rPr>
                      </w:pPr>
                      <w:r>
                        <w:rPr>
                          <w:rFonts w:ascii="Consolas"/>
                          <w:color w:val="996E3A"/>
                          <w:spacing w:val="-2"/>
                        </w:rPr>
                        <w:t>******</w:t>
                      </w:r>
                    </w:p>
                  </w:txbxContent>
                </v:textbox>
                <w10:wrap anchorx="page"/>
              </v:shape>
            </w:pict>
          </mc:Fallback>
        </mc:AlternateContent>
      </w:r>
      <w:r>
        <w:rPr>
          <w:rFonts w:ascii="新宋体"/>
          <w:color w:val="4E596F"/>
          <w:spacing w:val="-5"/>
          <w:sz w:val="15"/>
        </w:rPr>
        <w:t>30</w:t>
      </w:r>
      <w:r>
        <w:rPr>
          <w:rFonts w:ascii="新宋体"/>
          <w:color w:val="4E596F"/>
          <w:sz w:val="15"/>
        </w:rPr>
        <w:tab/>
      </w:r>
      <w:r>
        <w:rPr>
          <w:rFonts w:ascii="Consolas"/>
          <w:color w:val="40454A"/>
        </w:rPr>
        <w:t xml:space="preserve">identified </w:t>
      </w:r>
      <w:r>
        <w:rPr>
          <w:rFonts w:ascii="Consolas"/>
          <w:color w:val="0077AA"/>
          <w:spacing w:val="-5"/>
        </w:rPr>
        <w:t>by</w:t>
      </w:r>
    </w:p>
    <w:p w14:paraId="75B315AA" w14:textId="77777777" w:rsidR="00115BA5" w:rsidRDefault="00115BA5" w:rsidP="00115BA5">
      <w:pPr>
        <w:rPr>
          <w:rFonts w:ascii="Consolas" w:hint="eastAsia"/>
        </w:rPr>
      </w:pPr>
      <w:r>
        <w:br w:type="column"/>
      </w:r>
    </w:p>
    <w:p w14:paraId="72532047" w14:textId="77777777" w:rsidR="00115BA5" w:rsidRDefault="00115BA5" w:rsidP="00115BA5">
      <w:pPr>
        <w:pStyle w:val="af1"/>
        <w:ind w:left="0"/>
        <w:rPr>
          <w:rFonts w:ascii="Consolas" w:hint="eastAsia"/>
          <w:sz w:val="21"/>
        </w:rPr>
      </w:pPr>
    </w:p>
    <w:p w14:paraId="7A0A3801" w14:textId="77777777" w:rsidR="00115BA5" w:rsidRDefault="00115BA5" w:rsidP="00115BA5">
      <w:pPr>
        <w:pStyle w:val="af1"/>
        <w:ind w:left="0"/>
        <w:rPr>
          <w:rFonts w:ascii="Consolas" w:hint="eastAsia"/>
          <w:sz w:val="21"/>
        </w:rPr>
      </w:pPr>
    </w:p>
    <w:p w14:paraId="75137413" w14:textId="77777777" w:rsidR="00115BA5" w:rsidRDefault="00115BA5" w:rsidP="00115BA5">
      <w:pPr>
        <w:pStyle w:val="af1"/>
        <w:ind w:left="0"/>
        <w:rPr>
          <w:rFonts w:ascii="Consolas" w:hint="eastAsia"/>
          <w:sz w:val="21"/>
        </w:rPr>
      </w:pPr>
    </w:p>
    <w:p w14:paraId="0658E488" w14:textId="77777777" w:rsidR="00115BA5" w:rsidRDefault="00115BA5" w:rsidP="00115BA5">
      <w:pPr>
        <w:pStyle w:val="af1"/>
        <w:spacing w:before="6"/>
        <w:ind w:left="0"/>
        <w:rPr>
          <w:rFonts w:ascii="Consolas" w:hint="eastAsia"/>
          <w:sz w:val="21"/>
        </w:rPr>
      </w:pPr>
    </w:p>
    <w:p w14:paraId="1B43F0FA" w14:textId="77777777" w:rsidR="00115BA5" w:rsidRPr="00115BA5" w:rsidRDefault="00115BA5" w:rsidP="00115BA5">
      <w:pPr>
        <w:ind w:left="189"/>
        <w:rPr>
          <w:rFonts w:ascii="新宋体" w:eastAsia="新宋体" w:hint="eastAsia"/>
          <w:lang w:val="ca-ES"/>
        </w:rPr>
      </w:pPr>
      <w:r w:rsidRPr="00115BA5">
        <w:rPr>
          <w:rFonts w:ascii="Consolas" w:eastAsia="Consolas"/>
          <w:color w:val="6F808F"/>
          <w:lang w:val="ca-ES"/>
        </w:rPr>
        <w:t>--</w:t>
      </w:r>
      <w:r>
        <w:rPr>
          <w:rFonts w:ascii="新宋体" w:eastAsia="新宋体"/>
          <w:color w:val="6F808F"/>
          <w:spacing w:val="-3"/>
        </w:rPr>
        <w:t>修改密码</w:t>
      </w:r>
    </w:p>
    <w:p w14:paraId="188069CF" w14:textId="77777777" w:rsidR="00115BA5" w:rsidRPr="00115BA5" w:rsidRDefault="00115BA5" w:rsidP="00115BA5">
      <w:pPr>
        <w:rPr>
          <w:rFonts w:ascii="新宋体" w:eastAsia="新宋体" w:hint="eastAsia"/>
          <w:lang w:val="ca-ES"/>
        </w:rPr>
        <w:sectPr w:rsidR="00115BA5" w:rsidRPr="00115BA5" w:rsidSect="00115BA5">
          <w:type w:val="continuous"/>
          <w:pgSz w:w="11900" w:h="16820"/>
          <w:pgMar w:top="500" w:right="425" w:bottom="280" w:left="425" w:header="720" w:footer="720" w:gutter="0"/>
          <w:cols w:num="2" w:space="720" w:equalWidth="0">
            <w:col w:w="3264" w:space="40"/>
            <w:col w:w="7746"/>
          </w:cols>
        </w:sectPr>
      </w:pPr>
    </w:p>
    <w:p w14:paraId="1167EC84" w14:textId="77777777" w:rsidR="00115BA5" w:rsidRPr="00115BA5" w:rsidRDefault="00115BA5" w:rsidP="00115BA5">
      <w:pPr>
        <w:tabs>
          <w:tab w:val="left" w:pos="951"/>
        </w:tabs>
        <w:spacing w:before="122"/>
        <w:ind w:left="390"/>
        <w:rPr>
          <w:rFonts w:ascii="新宋体" w:eastAsia="新宋体" w:hint="eastAsia"/>
          <w:lang w:val="ca-ES"/>
        </w:rPr>
      </w:pPr>
      <w:r>
        <w:rPr>
          <w:rFonts w:ascii="新宋体" w:eastAsia="新宋体"/>
          <w:noProof/>
        </w:rPr>
        <mc:AlternateContent>
          <mc:Choice Requires="wpg">
            <w:drawing>
              <wp:anchor distT="0" distB="0" distL="0" distR="0" simplePos="0" relativeHeight="251658240" behindDoc="1" locked="0" layoutInCell="1" allowOverlap="1" wp14:anchorId="3FB3F3B7" wp14:editId="32988BB9">
                <wp:simplePos x="0" y="0"/>
                <wp:positionH relativeFrom="page">
                  <wp:posOffset>355599</wp:posOffset>
                </wp:positionH>
                <wp:positionV relativeFrom="page">
                  <wp:posOffset>355587</wp:posOffset>
                </wp:positionV>
                <wp:extent cx="6845300" cy="9324340"/>
                <wp:effectExtent l="0" t="0" r="0" b="0"/>
                <wp:wrapNone/>
                <wp:docPr id="220"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5300" cy="9324340"/>
                          <a:chOff x="0" y="0"/>
                          <a:chExt cx="6845300" cy="9324340"/>
                        </a:xfrm>
                      </wpg:grpSpPr>
                      <wps:wsp>
                        <wps:cNvPr id="221" name="Graphic 221"/>
                        <wps:cNvSpPr/>
                        <wps:spPr>
                          <a:xfrm>
                            <a:off x="4766" y="4775"/>
                            <a:ext cx="6835775" cy="501015"/>
                          </a:xfrm>
                          <a:custGeom>
                            <a:avLst/>
                            <a:gdLst/>
                            <a:ahLst/>
                            <a:cxnLst/>
                            <a:rect l="l" t="t" r="r" b="b"/>
                            <a:pathLst>
                              <a:path w="6835775" h="501015">
                                <a:moveTo>
                                  <a:pt x="6835764" y="500526"/>
                                </a:moveTo>
                                <a:lnTo>
                                  <a:pt x="0" y="500526"/>
                                </a:lnTo>
                                <a:lnTo>
                                  <a:pt x="0" y="48994"/>
                                </a:lnTo>
                                <a:lnTo>
                                  <a:pt x="17792" y="12908"/>
                                </a:lnTo>
                                <a:lnTo>
                                  <a:pt x="48993" y="0"/>
                                </a:lnTo>
                                <a:lnTo>
                                  <a:pt x="6786771" y="0"/>
                                </a:lnTo>
                                <a:lnTo>
                                  <a:pt x="6822840" y="17780"/>
                                </a:lnTo>
                                <a:lnTo>
                                  <a:pt x="6835764" y="500526"/>
                                </a:lnTo>
                                <a:close/>
                              </a:path>
                            </a:pathLst>
                          </a:custGeom>
                          <a:solidFill>
                            <a:srgbClr val="F9FAFA"/>
                          </a:solidFill>
                        </wps:spPr>
                        <wps:bodyPr wrap="square" lIns="0" tIns="0" rIns="0" bIns="0" rtlCol="0">
                          <a:prstTxWarp prst="textNoShape">
                            <a:avLst/>
                          </a:prstTxWarp>
                          <a:noAutofit/>
                        </wps:bodyPr>
                      </wps:wsp>
                      <wps:wsp>
                        <wps:cNvPr id="222" name="Graphic 222"/>
                        <wps:cNvSpPr/>
                        <wps:spPr>
                          <a:xfrm>
                            <a:off x="-12" y="-1"/>
                            <a:ext cx="6845300" cy="505459"/>
                          </a:xfrm>
                          <a:custGeom>
                            <a:avLst/>
                            <a:gdLst/>
                            <a:ahLst/>
                            <a:cxnLst/>
                            <a:rect l="l" t="t" r="r" b="b"/>
                            <a:pathLst>
                              <a:path w="6845300" h="505459">
                                <a:moveTo>
                                  <a:pt x="6845300" y="49618"/>
                                </a:moveTo>
                                <a:lnTo>
                                  <a:pt x="6843852" y="42329"/>
                                </a:lnTo>
                                <a:lnTo>
                                  <a:pt x="6838048" y="28308"/>
                                </a:lnTo>
                                <a:lnTo>
                                  <a:pt x="6833908" y="22123"/>
                                </a:lnTo>
                                <a:lnTo>
                                  <a:pt x="6828536" y="16764"/>
                                </a:lnTo>
                                <a:lnTo>
                                  <a:pt x="6828066" y="16281"/>
                                </a:lnTo>
                                <a:lnTo>
                                  <a:pt x="6823189" y="11391"/>
                                </a:lnTo>
                                <a:lnTo>
                                  <a:pt x="6820395" y="9525"/>
                                </a:lnTo>
                                <a:lnTo>
                                  <a:pt x="6817004" y="7264"/>
                                </a:lnTo>
                                <a:lnTo>
                                  <a:pt x="6802983" y="1460"/>
                                </a:lnTo>
                                <a:lnTo>
                                  <a:pt x="6795681" y="0"/>
                                </a:lnTo>
                                <a:lnTo>
                                  <a:pt x="49618" y="0"/>
                                </a:lnTo>
                                <a:lnTo>
                                  <a:pt x="42329" y="1460"/>
                                </a:lnTo>
                                <a:lnTo>
                                  <a:pt x="28308" y="7264"/>
                                </a:lnTo>
                                <a:lnTo>
                                  <a:pt x="22123" y="11391"/>
                                </a:lnTo>
                                <a:lnTo>
                                  <a:pt x="17233" y="16281"/>
                                </a:lnTo>
                                <a:lnTo>
                                  <a:pt x="16764" y="16751"/>
                                </a:lnTo>
                                <a:lnTo>
                                  <a:pt x="11391" y="22123"/>
                                </a:lnTo>
                                <a:lnTo>
                                  <a:pt x="7264" y="28308"/>
                                </a:lnTo>
                                <a:lnTo>
                                  <a:pt x="1460" y="42329"/>
                                </a:lnTo>
                                <a:lnTo>
                                  <a:pt x="0" y="49618"/>
                                </a:lnTo>
                                <a:lnTo>
                                  <a:pt x="0" y="505307"/>
                                </a:lnTo>
                                <a:lnTo>
                                  <a:pt x="9537" y="505307"/>
                                </a:lnTo>
                                <a:lnTo>
                                  <a:pt x="9537" y="57200"/>
                                </a:lnTo>
                                <a:lnTo>
                                  <a:pt x="10414" y="47688"/>
                                </a:lnTo>
                                <a:lnTo>
                                  <a:pt x="38912" y="13017"/>
                                </a:lnTo>
                                <a:lnTo>
                                  <a:pt x="57213" y="9525"/>
                                </a:lnTo>
                                <a:lnTo>
                                  <a:pt x="6788099" y="9525"/>
                                </a:lnTo>
                                <a:lnTo>
                                  <a:pt x="6827914" y="30835"/>
                                </a:lnTo>
                                <a:lnTo>
                                  <a:pt x="6835775" y="57200"/>
                                </a:lnTo>
                                <a:lnTo>
                                  <a:pt x="6835775" y="505307"/>
                                </a:lnTo>
                                <a:lnTo>
                                  <a:pt x="6845300" y="505307"/>
                                </a:lnTo>
                                <a:lnTo>
                                  <a:pt x="6845300" y="49618"/>
                                </a:lnTo>
                                <a:close/>
                              </a:path>
                            </a:pathLst>
                          </a:custGeom>
                          <a:solidFill>
                            <a:srgbClr val="F0F2F5"/>
                          </a:solidFill>
                        </wps:spPr>
                        <wps:bodyPr wrap="square" lIns="0" tIns="0" rIns="0" bIns="0" rtlCol="0">
                          <a:prstTxWarp prst="textNoShape">
                            <a:avLst/>
                          </a:prstTxWarp>
                          <a:noAutofit/>
                        </wps:bodyPr>
                      </wps:wsp>
                      <wps:wsp>
                        <wps:cNvPr id="223" name="Graphic 223"/>
                        <wps:cNvSpPr/>
                        <wps:spPr>
                          <a:xfrm>
                            <a:off x="1401474" y="295557"/>
                            <a:ext cx="67310" cy="162560"/>
                          </a:xfrm>
                          <a:custGeom>
                            <a:avLst/>
                            <a:gdLst/>
                            <a:ahLst/>
                            <a:cxnLst/>
                            <a:rect l="l" t="t" r="r" b="b"/>
                            <a:pathLst>
                              <a:path w="67310" h="162560">
                                <a:moveTo>
                                  <a:pt x="66736" y="162075"/>
                                </a:moveTo>
                                <a:lnTo>
                                  <a:pt x="0" y="162075"/>
                                </a:lnTo>
                                <a:lnTo>
                                  <a:pt x="0" y="0"/>
                                </a:lnTo>
                                <a:lnTo>
                                  <a:pt x="66736" y="0"/>
                                </a:lnTo>
                                <a:lnTo>
                                  <a:pt x="66736" y="162075"/>
                                </a:lnTo>
                                <a:close/>
                              </a:path>
                            </a:pathLst>
                          </a:custGeom>
                          <a:solidFill>
                            <a:srgbClr val="FFFFFF">
                              <a:alpha val="50199"/>
                            </a:srgbClr>
                          </a:solidFill>
                        </wps:spPr>
                        <wps:bodyPr wrap="square" lIns="0" tIns="0" rIns="0" bIns="0" rtlCol="0">
                          <a:prstTxWarp prst="textNoShape">
                            <a:avLst/>
                          </a:prstTxWarp>
                          <a:noAutofit/>
                        </wps:bodyPr>
                      </wps:wsp>
                      <wps:wsp>
                        <wps:cNvPr id="224" name="Graphic 224"/>
                        <wps:cNvSpPr/>
                        <wps:spPr>
                          <a:xfrm>
                            <a:off x="0" y="505302"/>
                            <a:ext cx="6845300" cy="276860"/>
                          </a:xfrm>
                          <a:custGeom>
                            <a:avLst/>
                            <a:gdLst/>
                            <a:ahLst/>
                            <a:cxnLst/>
                            <a:rect l="l" t="t" r="r" b="b"/>
                            <a:pathLst>
                              <a:path w="6845300" h="276860">
                                <a:moveTo>
                                  <a:pt x="6845298" y="276481"/>
                                </a:moveTo>
                                <a:lnTo>
                                  <a:pt x="0" y="276481"/>
                                </a:lnTo>
                                <a:lnTo>
                                  <a:pt x="0" y="0"/>
                                </a:lnTo>
                                <a:lnTo>
                                  <a:pt x="6845298" y="0"/>
                                </a:lnTo>
                                <a:lnTo>
                                  <a:pt x="6845298" y="276481"/>
                                </a:lnTo>
                                <a:close/>
                              </a:path>
                            </a:pathLst>
                          </a:custGeom>
                          <a:solidFill>
                            <a:srgbClr val="F9FAFA"/>
                          </a:solidFill>
                        </wps:spPr>
                        <wps:bodyPr wrap="square" lIns="0" tIns="0" rIns="0" bIns="0" rtlCol="0">
                          <a:prstTxWarp prst="textNoShape">
                            <a:avLst/>
                          </a:prstTxWarp>
                          <a:noAutofit/>
                        </wps:bodyPr>
                      </wps:wsp>
                      <wps:wsp>
                        <wps:cNvPr id="225" name="Graphic 225"/>
                        <wps:cNvSpPr/>
                        <wps:spPr>
                          <a:xfrm>
                            <a:off x="-12" y="505306"/>
                            <a:ext cx="6845300" cy="276860"/>
                          </a:xfrm>
                          <a:custGeom>
                            <a:avLst/>
                            <a:gdLst/>
                            <a:ahLst/>
                            <a:cxnLst/>
                            <a:rect l="l" t="t" r="r" b="b"/>
                            <a:pathLst>
                              <a:path w="6845300" h="276860">
                                <a:moveTo>
                                  <a:pt x="9537" y="0"/>
                                </a:moveTo>
                                <a:lnTo>
                                  <a:pt x="0" y="0"/>
                                </a:lnTo>
                                <a:lnTo>
                                  <a:pt x="0" y="276479"/>
                                </a:lnTo>
                                <a:lnTo>
                                  <a:pt x="9537" y="276479"/>
                                </a:lnTo>
                                <a:lnTo>
                                  <a:pt x="9537" y="0"/>
                                </a:lnTo>
                                <a:close/>
                              </a:path>
                              <a:path w="6845300" h="276860">
                                <a:moveTo>
                                  <a:pt x="6845300" y="0"/>
                                </a:moveTo>
                                <a:lnTo>
                                  <a:pt x="6835775" y="0"/>
                                </a:lnTo>
                                <a:lnTo>
                                  <a:pt x="6835775" y="276479"/>
                                </a:lnTo>
                                <a:lnTo>
                                  <a:pt x="6845300" y="276479"/>
                                </a:lnTo>
                                <a:lnTo>
                                  <a:pt x="6845300" y="0"/>
                                </a:lnTo>
                                <a:close/>
                              </a:path>
                            </a:pathLst>
                          </a:custGeom>
                          <a:solidFill>
                            <a:srgbClr val="F0F2F5"/>
                          </a:solidFill>
                        </wps:spPr>
                        <wps:bodyPr wrap="square" lIns="0" tIns="0" rIns="0" bIns="0" rtlCol="0">
                          <a:prstTxWarp prst="textNoShape">
                            <a:avLst/>
                          </a:prstTxWarp>
                          <a:noAutofit/>
                        </wps:bodyPr>
                      </wps:wsp>
                      <wps:wsp>
                        <wps:cNvPr id="226" name="Graphic 226"/>
                        <wps:cNvSpPr/>
                        <wps:spPr>
                          <a:xfrm>
                            <a:off x="0" y="781783"/>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227" name="Graphic 227"/>
                        <wps:cNvSpPr/>
                        <wps:spPr>
                          <a:xfrm>
                            <a:off x="-12" y="781785"/>
                            <a:ext cx="6845300" cy="248285"/>
                          </a:xfrm>
                          <a:custGeom>
                            <a:avLst/>
                            <a:gdLst/>
                            <a:ahLst/>
                            <a:cxnLst/>
                            <a:rect l="l" t="t" r="r" b="b"/>
                            <a:pathLst>
                              <a:path w="6845300" h="248285">
                                <a:moveTo>
                                  <a:pt x="9537" y="0"/>
                                </a:moveTo>
                                <a:lnTo>
                                  <a:pt x="0" y="0"/>
                                </a:lnTo>
                                <a:lnTo>
                                  <a:pt x="0" y="247878"/>
                                </a:lnTo>
                                <a:lnTo>
                                  <a:pt x="9537" y="247878"/>
                                </a:lnTo>
                                <a:lnTo>
                                  <a:pt x="9537" y="0"/>
                                </a:lnTo>
                                <a:close/>
                              </a:path>
                              <a:path w="6845300" h="248285">
                                <a:moveTo>
                                  <a:pt x="6845300" y="0"/>
                                </a:moveTo>
                                <a:lnTo>
                                  <a:pt x="6835775" y="0"/>
                                </a:lnTo>
                                <a:lnTo>
                                  <a:pt x="6835775" y="247878"/>
                                </a:lnTo>
                                <a:lnTo>
                                  <a:pt x="6845300" y="247878"/>
                                </a:lnTo>
                                <a:lnTo>
                                  <a:pt x="6845300" y="0"/>
                                </a:lnTo>
                                <a:close/>
                              </a:path>
                            </a:pathLst>
                          </a:custGeom>
                          <a:solidFill>
                            <a:srgbClr val="F0F2F5"/>
                          </a:solidFill>
                        </wps:spPr>
                        <wps:bodyPr wrap="square" lIns="0" tIns="0" rIns="0" bIns="0" rtlCol="0">
                          <a:prstTxWarp prst="textNoShape">
                            <a:avLst/>
                          </a:prstTxWarp>
                          <a:noAutofit/>
                        </wps:bodyPr>
                      </wps:wsp>
                      <wps:wsp>
                        <wps:cNvPr id="228" name="Graphic 228"/>
                        <wps:cNvSpPr/>
                        <wps:spPr>
                          <a:xfrm>
                            <a:off x="0" y="1029663"/>
                            <a:ext cx="6845300" cy="429259"/>
                          </a:xfrm>
                          <a:custGeom>
                            <a:avLst/>
                            <a:gdLst/>
                            <a:ahLst/>
                            <a:cxnLst/>
                            <a:rect l="l" t="t" r="r" b="b"/>
                            <a:pathLst>
                              <a:path w="6845300" h="429259">
                                <a:moveTo>
                                  <a:pt x="6845298" y="429022"/>
                                </a:moveTo>
                                <a:lnTo>
                                  <a:pt x="0" y="429022"/>
                                </a:lnTo>
                                <a:lnTo>
                                  <a:pt x="0" y="0"/>
                                </a:lnTo>
                                <a:lnTo>
                                  <a:pt x="6845298" y="0"/>
                                </a:lnTo>
                                <a:lnTo>
                                  <a:pt x="6845298" y="429022"/>
                                </a:lnTo>
                                <a:close/>
                              </a:path>
                            </a:pathLst>
                          </a:custGeom>
                          <a:solidFill>
                            <a:srgbClr val="F9FAFA"/>
                          </a:solidFill>
                        </wps:spPr>
                        <wps:bodyPr wrap="square" lIns="0" tIns="0" rIns="0" bIns="0" rtlCol="0">
                          <a:prstTxWarp prst="textNoShape">
                            <a:avLst/>
                          </a:prstTxWarp>
                          <a:noAutofit/>
                        </wps:bodyPr>
                      </wps:wsp>
                      <wps:wsp>
                        <wps:cNvPr id="229" name="Graphic 229"/>
                        <wps:cNvSpPr/>
                        <wps:spPr>
                          <a:xfrm>
                            <a:off x="-12" y="1029663"/>
                            <a:ext cx="6845300" cy="429259"/>
                          </a:xfrm>
                          <a:custGeom>
                            <a:avLst/>
                            <a:gdLst/>
                            <a:ahLst/>
                            <a:cxnLst/>
                            <a:rect l="l" t="t" r="r" b="b"/>
                            <a:pathLst>
                              <a:path w="6845300" h="429259">
                                <a:moveTo>
                                  <a:pt x="9537" y="0"/>
                                </a:moveTo>
                                <a:lnTo>
                                  <a:pt x="0" y="0"/>
                                </a:lnTo>
                                <a:lnTo>
                                  <a:pt x="0" y="429018"/>
                                </a:lnTo>
                                <a:lnTo>
                                  <a:pt x="9537" y="429018"/>
                                </a:lnTo>
                                <a:lnTo>
                                  <a:pt x="9537" y="0"/>
                                </a:lnTo>
                                <a:close/>
                              </a:path>
                              <a:path w="6845300" h="429259">
                                <a:moveTo>
                                  <a:pt x="6845300" y="0"/>
                                </a:moveTo>
                                <a:lnTo>
                                  <a:pt x="6835775" y="0"/>
                                </a:lnTo>
                                <a:lnTo>
                                  <a:pt x="6835775" y="429018"/>
                                </a:lnTo>
                                <a:lnTo>
                                  <a:pt x="6845300" y="429018"/>
                                </a:lnTo>
                                <a:lnTo>
                                  <a:pt x="6845300" y="0"/>
                                </a:lnTo>
                                <a:close/>
                              </a:path>
                            </a:pathLst>
                          </a:custGeom>
                          <a:solidFill>
                            <a:srgbClr val="F0F2F5"/>
                          </a:solidFill>
                        </wps:spPr>
                        <wps:bodyPr wrap="square" lIns="0" tIns="0" rIns="0" bIns="0" rtlCol="0">
                          <a:prstTxWarp prst="textNoShape">
                            <a:avLst/>
                          </a:prstTxWarp>
                          <a:noAutofit/>
                        </wps:bodyPr>
                      </wps:wsp>
                      <wps:wsp>
                        <wps:cNvPr id="230" name="Graphic 230"/>
                        <wps:cNvSpPr/>
                        <wps:spPr>
                          <a:xfrm>
                            <a:off x="0" y="1458686"/>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231" name="Graphic 231"/>
                        <wps:cNvSpPr/>
                        <wps:spPr>
                          <a:xfrm>
                            <a:off x="-12" y="1458682"/>
                            <a:ext cx="6845300" cy="248285"/>
                          </a:xfrm>
                          <a:custGeom>
                            <a:avLst/>
                            <a:gdLst/>
                            <a:ahLst/>
                            <a:cxnLst/>
                            <a:rect l="l" t="t" r="r" b="b"/>
                            <a:pathLst>
                              <a:path w="6845300" h="248285">
                                <a:moveTo>
                                  <a:pt x="9537" y="0"/>
                                </a:moveTo>
                                <a:lnTo>
                                  <a:pt x="0" y="0"/>
                                </a:lnTo>
                                <a:lnTo>
                                  <a:pt x="0" y="247891"/>
                                </a:lnTo>
                                <a:lnTo>
                                  <a:pt x="9537" y="247891"/>
                                </a:lnTo>
                                <a:lnTo>
                                  <a:pt x="9537" y="0"/>
                                </a:lnTo>
                                <a:close/>
                              </a:path>
                              <a:path w="6845300" h="248285">
                                <a:moveTo>
                                  <a:pt x="6845300" y="0"/>
                                </a:moveTo>
                                <a:lnTo>
                                  <a:pt x="6835775" y="0"/>
                                </a:lnTo>
                                <a:lnTo>
                                  <a:pt x="6835775" y="247891"/>
                                </a:lnTo>
                                <a:lnTo>
                                  <a:pt x="6845300" y="247891"/>
                                </a:lnTo>
                                <a:lnTo>
                                  <a:pt x="6845300" y="0"/>
                                </a:lnTo>
                                <a:close/>
                              </a:path>
                            </a:pathLst>
                          </a:custGeom>
                          <a:solidFill>
                            <a:srgbClr val="F0F2F5"/>
                          </a:solidFill>
                        </wps:spPr>
                        <wps:bodyPr wrap="square" lIns="0" tIns="0" rIns="0" bIns="0" rtlCol="0">
                          <a:prstTxWarp prst="textNoShape">
                            <a:avLst/>
                          </a:prstTxWarp>
                          <a:noAutofit/>
                        </wps:bodyPr>
                      </wps:wsp>
                      <wps:wsp>
                        <wps:cNvPr id="232" name="Graphic 232"/>
                        <wps:cNvSpPr/>
                        <wps:spPr>
                          <a:xfrm>
                            <a:off x="0" y="1706566"/>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233" name="Graphic 233"/>
                        <wps:cNvSpPr/>
                        <wps:spPr>
                          <a:xfrm>
                            <a:off x="-12" y="1706573"/>
                            <a:ext cx="6845300" cy="248285"/>
                          </a:xfrm>
                          <a:custGeom>
                            <a:avLst/>
                            <a:gdLst/>
                            <a:ahLst/>
                            <a:cxnLst/>
                            <a:rect l="l" t="t" r="r" b="b"/>
                            <a:pathLst>
                              <a:path w="6845300" h="248285">
                                <a:moveTo>
                                  <a:pt x="9537" y="0"/>
                                </a:moveTo>
                                <a:lnTo>
                                  <a:pt x="0" y="0"/>
                                </a:lnTo>
                                <a:lnTo>
                                  <a:pt x="0" y="247878"/>
                                </a:lnTo>
                                <a:lnTo>
                                  <a:pt x="9537" y="247878"/>
                                </a:lnTo>
                                <a:lnTo>
                                  <a:pt x="9537" y="0"/>
                                </a:lnTo>
                                <a:close/>
                              </a:path>
                              <a:path w="6845300" h="248285">
                                <a:moveTo>
                                  <a:pt x="6845300" y="0"/>
                                </a:moveTo>
                                <a:lnTo>
                                  <a:pt x="6835775" y="0"/>
                                </a:lnTo>
                                <a:lnTo>
                                  <a:pt x="6835775" y="247878"/>
                                </a:lnTo>
                                <a:lnTo>
                                  <a:pt x="6845300" y="247878"/>
                                </a:lnTo>
                                <a:lnTo>
                                  <a:pt x="6845300" y="0"/>
                                </a:lnTo>
                                <a:close/>
                              </a:path>
                            </a:pathLst>
                          </a:custGeom>
                          <a:solidFill>
                            <a:srgbClr val="F0F2F5"/>
                          </a:solidFill>
                        </wps:spPr>
                        <wps:bodyPr wrap="square" lIns="0" tIns="0" rIns="0" bIns="0" rtlCol="0">
                          <a:prstTxWarp prst="textNoShape">
                            <a:avLst/>
                          </a:prstTxWarp>
                          <a:noAutofit/>
                        </wps:bodyPr>
                      </wps:wsp>
                      <wps:wsp>
                        <wps:cNvPr id="234" name="Graphic 234"/>
                        <wps:cNvSpPr/>
                        <wps:spPr>
                          <a:xfrm>
                            <a:off x="0" y="1954446"/>
                            <a:ext cx="6845300" cy="276860"/>
                          </a:xfrm>
                          <a:custGeom>
                            <a:avLst/>
                            <a:gdLst/>
                            <a:ahLst/>
                            <a:cxnLst/>
                            <a:rect l="l" t="t" r="r" b="b"/>
                            <a:pathLst>
                              <a:path w="6845300" h="276860">
                                <a:moveTo>
                                  <a:pt x="6845298" y="276481"/>
                                </a:moveTo>
                                <a:lnTo>
                                  <a:pt x="0" y="276481"/>
                                </a:lnTo>
                                <a:lnTo>
                                  <a:pt x="0" y="0"/>
                                </a:lnTo>
                                <a:lnTo>
                                  <a:pt x="6845298" y="0"/>
                                </a:lnTo>
                                <a:lnTo>
                                  <a:pt x="6845298" y="276481"/>
                                </a:lnTo>
                                <a:close/>
                              </a:path>
                            </a:pathLst>
                          </a:custGeom>
                          <a:solidFill>
                            <a:srgbClr val="F9FAFA"/>
                          </a:solidFill>
                        </wps:spPr>
                        <wps:bodyPr wrap="square" lIns="0" tIns="0" rIns="0" bIns="0" rtlCol="0">
                          <a:prstTxWarp prst="textNoShape">
                            <a:avLst/>
                          </a:prstTxWarp>
                          <a:noAutofit/>
                        </wps:bodyPr>
                      </wps:wsp>
                      <wps:wsp>
                        <wps:cNvPr id="235" name="Graphic 235"/>
                        <wps:cNvSpPr/>
                        <wps:spPr>
                          <a:xfrm>
                            <a:off x="-12" y="1954452"/>
                            <a:ext cx="6845300" cy="276860"/>
                          </a:xfrm>
                          <a:custGeom>
                            <a:avLst/>
                            <a:gdLst/>
                            <a:ahLst/>
                            <a:cxnLst/>
                            <a:rect l="l" t="t" r="r" b="b"/>
                            <a:pathLst>
                              <a:path w="6845300" h="276860">
                                <a:moveTo>
                                  <a:pt x="9537" y="0"/>
                                </a:moveTo>
                                <a:lnTo>
                                  <a:pt x="0" y="0"/>
                                </a:lnTo>
                                <a:lnTo>
                                  <a:pt x="0" y="276479"/>
                                </a:lnTo>
                                <a:lnTo>
                                  <a:pt x="9537" y="276479"/>
                                </a:lnTo>
                                <a:lnTo>
                                  <a:pt x="9537" y="0"/>
                                </a:lnTo>
                                <a:close/>
                              </a:path>
                              <a:path w="6845300" h="276860">
                                <a:moveTo>
                                  <a:pt x="6845300" y="0"/>
                                </a:moveTo>
                                <a:lnTo>
                                  <a:pt x="6835775" y="0"/>
                                </a:lnTo>
                                <a:lnTo>
                                  <a:pt x="6835775" y="276479"/>
                                </a:lnTo>
                                <a:lnTo>
                                  <a:pt x="6845300" y="276479"/>
                                </a:lnTo>
                                <a:lnTo>
                                  <a:pt x="6845300" y="0"/>
                                </a:lnTo>
                                <a:close/>
                              </a:path>
                            </a:pathLst>
                          </a:custGeom>
                          <a:solidFill>
                            <a:srgbClr val="F0F2F5"/>
                          </a:solidFill>
                        </wps:spPr>
                        <wps:bodyPr wrap="square" lIns="0" tIns="0" rIns="0" bIns="0" rtlCol="0">
                          <a:prstTxWarp prst="textNoShape">
                            <a:avLst/>
                          </a:prstTxWarp>
                          <a:noAutofit/>
                        </wps:bodyPr>
                      </wps:wsp>
                      <wps:wsp>
                        <wps:cNvPr id="236" name="Graphic 236"/>
                        <wps:cNvSpPr/>
                        <wps:spPr>
                          <a:xfrm>
                            <a:off x="0" y="2230927"/>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237" name="Graphic 237"/>
                        <wps:cNvSpPr/>
                        <wps:spPr>
                          <a:xfrm>
                            <a:off x="-12" y="2230931"/>
                            <a:ext cx="6845300" cy="248285"/>
                          </a:xfrm>
                          <a:custGeom>
                            <a:avLst/>
                            <a:gdLst/>
                            <a:ahLst/>
                            <a:cxnLst/>
                            <a:rect l="l" t="t" r="r" b="b"/>
                            <a:pathLst>
                              <a:path w="6845300" h="248285">
                                <a:moveTo>
                                  <a:pt x="9537" y="0"/>
                                </a:moveTo>
                                <a:lnTo>
                                  <a:pt x="0" y="0"/>
                                </a:lnTo>
                                <a:lnTo>
                                  <a:pt x="0" y="247878"/>
                                </a:lnTo>
                                <a:lnTo>
                                  <a:pt x="9537" y="247878"/>
                                </a:lnTo>
                                <a:lnTo>
                                  <a:pt x="9537" y="0"/>
                                </a:lnTo>
                                <a:close/>
                              </a:path>
                              <a:path w="6845300" h="248285">
                                <a:moveTo>
                                  <a:pt x="6845300" y="0"/>
                                </a:moveTo>
                                <a:lnTo>
                                  <a:pt x="6835775" y="0"/>
                                </a:lnTo>
                                <a:lnTo>
                                  <a:pt x="6835775" y="247878"/>
                                </a:lnTo>
                                <a:lnTo>
                                  <a:pt x="6845300" y="247878"/>
                                </a:lnTo>
                                <a:lnTo>
                                  <a:pt x="6845300" y="0"/>
                                </a:lnTo>
                                <a:close/>
                              </a:path>
                            </a:pathLst>
                          </a:custGeom>
                          <a:solidFill>
                            <a:srgbClr val="F0F2F5"/>
                          </a:solidFill>
                        </wps:spPr>
                        <wps:bodyPr wrap="square" lIns="0" tIns="0" rIns="0" bIns="0" rtlCol="0">
                          <a:prstTxWarp prst="textNoShape">
                            <a:avLst/>
                          </a:prstTxWarp>
                          <a:noAutofit/>
                        </wps:bodyPr>
                      </wps:wsp>
                      <wps:wsp>
                        <wps:cNvPr id="238" name="Graphic 238"/>
                        <wps:cNvSpPr/>
                        <wps:spPr>
                          <a:xfrm>
                            <a:off x="0" y="2478807"/>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239" name="Graphic 239"/>
                        <wps:cNvSpPr/>
                        <wps:spPr>
                          <a:xfrm>
                            <a:off x="-12" y="2478810"/>
                            <a:ext cx="6845300" cy="248285"/>
                          </a:xfrm>
                          <a:custGeom>
                            <a:avLst/>
                            <a:gdLst/>
                            <a:ahLst/>
                            <a:cxnLst/>
                            <a:rect l="l" t="t" r="r" b="b"/>
                            <a:pathLst>
                              <a:path w="6845300" h="248285">
                                <a:moveTo>
                                  <a:pt x="9537" y="0"/>
                                </a:moveTo>
                                <a:lnTo>
                                  <a:pt x="0" y="0"/>
                                </a:lnTo>
                                <a:lnTo>
                                  <a:pt x="0" y="247878"/>
                                </a:lnTo>
                                <a:lnTo>
                                  <a:pt x="9537" y="247878"/>
                                </a:lnTo>
                                <a:lnTo>
                                  <a:pt x="9537" y="0"/>
                                </a:lnTo>
                                <a:close/>
                              </a:path>
                              <a:path w="6845300" h="248285">
                                <a:moveTo>
                                  <a:pt x="6845300" y="0"/>
                                </a:moveTo>
                                <a:lnTo>
                                  <a:pt x="6835775" y="0"/>
                                </a:lnTo>
                                <a:lnTo>
                                  <a:pt x="6835775" y="247878"/>
                                </a:lnTo>
                                <a:lnTo>
                                  <a:pt x="6845300" y="247878"/>
                                </a:lnTo>
                                <a:lnTo>
                                  <a:pt x="6845300" y="0"/>
                                </a:lnTo>
                                <a:close/>
                              </a:path>
                            </a:pathLst>
                          </a:custGeom>
                          <a:solidFill>
                            <a:srgbClr val="F0F2F5"/>
                          </a:solidFill>
                        </wps:spPr>
                        <wps:bodyPr wrap="square" lIns="0" tIns="0" rIns="0" bIns="0" rtlCol="0">
                          <a:prstTxWarp prst="textNoShape">
                            <a:avLst/>
                          </a:prstTxWarp>
                          <a:noAutofit/>
                        </wps:bodyPr>
                      </wps:wsp>
                      <wps:wsp>
                        <wps:cNvPr id="240" name="Graphic 240"/>
                        <wps:cNvSpPr/>
                        <wps:spPr>
                          <a:xfrm>
                            <a:off x="0" y="2726687"/>
                            <a:ext cx="6845300" cy="276860"/>
                          </a:xfrm>
                          <a:custGeom>
                            <a:avLst/>
                            <a:gdLst/>
                            <a:ahLst/>
                            <a:cxnLst/>
                            <a:rect l="l" t="t" r="r" b="b"/>
                            <a:pathLst>
                              <a:path w="6845300" h="276860">
                                <a:moveTo>
                                  <a:pt x="6845298" y="276481"/>
                                </a:moveTo>
                                <a:lnTo>
                                  <a:pt x="0" y="276481"/>
                                </a:lnTo>
                                <a:lnTo>
                                  <a:pt x="0" y="0"/>
                                </a:lnTo>
                                <a:lnTo>
                                  <a:pt x="6845298" y="0"/>
                                </a:lnTo>
                                <a:lnTo>
                                  <a:pt x="6845298" y="276481"/>
                                </a:lnTo>
                                <a:close/>
                              </a:path>
                            </a:pathLst>
                          </a:custGeom>
                          <a:solidFill>
                            <a:srgbClr val="F9FAFA"/>
                          </a:solidFill>
                        </wps:spPr>
                        <wps:bodyPr wrap="square" lIns="0" tIns="0" rIns="0" bIns="0" rtlCol="0">
                          <a:prstTxWarp prst="textNoShape">
                            <a:avLst/>
                          </a:prstTxWarp>
                          <a:noAutofit/>
                        </wps:bodyPr>
                      </wps:wsp>
                      <wps:wsp>
                        <wps:cNvPr id="241" name="Graphic 241"/>
                        <wps:cNvSpPr/>
                        <wps:spPr>
                          <a:xfrm>
                            <a:off x="-12" y="2726688"/>
                            <a:ext cx="6845300" cy="276860"/>
                          </a:xfrm>
                          <a:custGeom>
                            <a:avLst/>
                            <a:gdLst/>
                            <a:ahLst/>
                            <a:cxnLst/>
                            <a:rect l="l" t="t" r="r" b="b"/>
                            <a:pathLst>
                              <a:path w="6845300" h="276860">
                                <a:moveTo>
                                  <a:pt x="9537" y="0"/>
                                </a:moveTo>
                                <a:lnTo>
                                  <a:pt x="0" y="0"/>
                                </a:lnTo>
                                <a:lnTo>
                                  <a:pt x="0" y="276479"/>
                                </a:lnTo>
                                <a:lnTo>
                                  <a:pt x="9537" y="276479"/>
                                </a:lnTo>
                                <a:lnTo>
                                  <a:pt x="9537" y="0"/>
                                </a:lnTo>
                                <a:close/>
                              </a:path>
                              <a:path w="6845300" h="276860">
                                <a:moveTo>
                                  <a:pt x="6845300" y="0"/>
                                </a:moveTo>
                                <a:lnTo>
                                  <a:pt x="6835775" y="0"/>
                                </a:lnTo>
                                <a:lnTo>
                                  <a:pt x="6835775" y="276479"/>
                                </a:lnTo>
                                <a:lnTo>
                                  <a:pt x="6845300" y="276479"/>
                                </a:lnTo>
                                <a:lnTo>
                                  <a:pt x="6845300" y="0"/>
                                </a:lnTo>
                                <a:close/>
                              </a:path>
                            </a:pathLst>
                          </a:custGeom>
                          <a:solidFill>
                            <a:srgbClr val="F0F2F5"/>
                          </a:solidFill>
                        </wps:spPr>
                        <wps:bodyPr wrap="square" lIns="0" tIns="0" rIns="0" bIns="0" rtlCol="0">
                          <a:prstTxWarp prst="textNoShape">
                            <a:avLst/>
                          </a:prstTxWarp>
                          <a:noAutofit/>
                        </wps:bodyPr>
                      </wps:wsp>
                      <wps:wsp>
                        <wps:cNvPr id="242" name="Graphic 242"/>
                        <wps:cNvSpPr/>
                        <wps:spPr>
                          <a:xfrm>
                            <a:off x="0" y="3003169"/>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243" name="Graphic 243"/>
                        <wps:cNvSpPr/>
                        <wps:spPr>
                          <a:xfrm>
                            <a:off x="-12" y="3003167"/>
                            <a:ext cx="6845300" cy="248285"/>
                          </a:xfrm>
                          <a:custGeom>
                            <a:avLst/>
                            <a:gdLst/>
                            <a:ahLst/>
                            <a:cxnLst/>
                            <a:rect l="l" t="t" r="r" b="b"/>
                            <a:pathLst>
                              <a:path w="6845300" h="248285">
                                <a:moveTo>
                                  <a:pt x="9537" y="0"/>
                                </a:moveTo>
                                <a:lnTo>
                                  <a:pt x="0" y="0"/>
                                </a:lnTo>
                                <a:lnTo>
                                  <a:pt x="0" y="247878"/>
                                </a:lnTo>
                                <a:lnTo>
                                  <a:pt x="9537" y="247878"/>
                                </a:lnTo>
                                <a:lnTo>
                                  <a:pt x="9537" y="0"/>
                                </a:lnTo>
                                <a:close/>
                              </a:path>
                              <a:path w="6845300" h="248285">
                                <a:moveTo>
                                  <a:pt x="6845300" y="0"/>
                                </a:moveTo>
                                <a:lnTo>
                                  <a:pt x="6835775" y="0"/>
                                </a:lnTo>
                                <a:lnTo>
                                  <a:pt x="6835775" y="247878"/>
                                </a:lnTo>
                                <a:lnTo>
                                  <a:pt x="6845300" y="247878"/>
                                </a:lnTo>
                                <a:lnTo>
                                  <a:pt x="6845300" y="0"/>
                                </a:lnTo>
                                <a:close/>
                              </a:path>
                            </a:pathLst>
                          </a:custGeom>
                          <a:solidFill>
                            <a:srgbClr val="F0F2F5"/>
                          </a:solidFill>
                        </wps:spPr>
                        <wps:bodyPr wrap="square" lIns="0" tIns="0" rIns="0" bIns="0" rtlCol="0">
                          <a:prstTxWarp prst="textNoShape">
                            <a:avLst/>
                          </a:prstTxWarp>
                          <a:noAutofit/>
                        </wps:bodyPr>
                      </wps:wsp>
                      <wps:wsp>
                        <wps:cNvPr id="244" name="Graphic 244"/>
                        <wps:cNvSpPr/>
                        <wps:spPr>
                          <a:xfrm>
                            <a:off x="0" y="3251048"/>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245" name="Graphic 245"/>
                        <wps:cNvSpPr/>
                        <wps:spPr>
                          <a:xfrm>
                            <a:off x="-12" y="3251046"/>
                            <a:ext cx="6845300" cy="248285"/>
                          </a:xfrm>
                          <a:custGeom>
                            <a:avLst/>
                            <a:gdLst/>
                            <a:ahLst/>
                            <a:cxnLst/>
                            <a:rect l="l" t="t" r="r" b="b"/>
                            <a:pathLst>
                              <a:path w="6845300" h="248285">
                                <a:moveTo>
                                  <a:pt x="9537" y="0"/>
                                </a:moveTo>
                                <a:lnTo>
                                  <a:pt x="0" y="0"/>
                                </a:lnTo>
                                <a:lnTo>
                                  <a:pt x="0" y="247878"/>
                                </a:lnTo>
                                <a:lnTo>
                                  <a:pt x="9537" y="247878"/>
                                </a:lnTo>
                                <a:lnTo>
                                  <a:pt x="9537" y="0"/>
                                </a:lnTo>
                                <a:close/>
                              </a:path>
                              <a:path w="6845300" h="248285">
                                <a:moveTo>
                                  <a:pt x="6845300" y="0"/>
                                </a:moveTo>
                                <a:lnTo>
                                  <a:pt x="6835775" y="0"/>
                                </a:lnTo>
                                <a:lnTo>
                                  <a:pt x="6835775" y="247878"/>
                                </a:lnTo>
                                <a:lnTo>
                                  <a:pt x="6845300" y="247878"/>
                                </a:lnTo>
                                <a:lnTo>
                                  <a:pt x="6845300" y="0"/>
                                </a:lnTo>
                                <a:close/>
                              </a:path>
                            </a:pathLst>
                          </a:custGeom>
                          <a:solidFill>
                            <a:srgbClr val="F0F2F5"/>
                          </a:solidFill>
                        </wps:spPr>
                        <wps:bodyPr wrap="square" lIns="0" tIns="0" rIns="0" bIns="0" rtlCol="0">
                          <a:prstTxWarp prst="textNoShape">
                            <a:avLst/>
                          </a:prstTxWarp>
                          <a:noAutofit/>
                        </wps:bodyPr>
                      </wps:wsp>
                      <wps:wsp>
                        <wps:cNvPr id="246" name="Graphic 246"/>
                        <wps:cNvSpPr/>
                        <wps:spPr>
                          <a:xfrm>
                            <a:off x="0" y="3498928"/>
                            <a:ext cx="6845300" cy="276860"/>
                          </a:xfrm>
                          <a:custGeom>
                            <a:avLst/>
                            <a:gdLst/>
                            <a:ahLst/>
                            <a:cxnLst/>
                            <a:rect l="l" t="t" r="r" b="b"/>
                            <a:pathLst>
                              <a:path w="6845300" h="276860">
                                <a:moveTo>
                                  <a:pt x="6845298" y="276481"/>
                                </a:moveTo>
                                <a:lnTo>
                                  <a:pt x="0" y="276481"/>
                                </a:lnTo>
                                <a:lnTo>
                                  <a:pt x="0" y="0"/>
                                </a:lnTo>
                                <a:lnTo>
                                  <a:pt x="6845298" y="0"/>
                                </a:lnTo>
                                <a:lnTo>
                                  <a:pt x="6845298" y="276481"/>
                                </a:lnTo>
                                <a:close/>
                              </a:path>
                            </a:pathLst>
                          </a:custGeom>
                          <a:solidFill>
                            <a:srgbClr val="F9FAFA"/>
                          </a:solidFill>
                        </wps:spPr>
                        <wps:bodyPr wrap="square" lIns="0" tIns="0" rIns="0" bIns="0" rtlCol="0">
                          <a:prstTxWarp prst="textNoShape">
                            <a:avLst/>
                          </a:prstTxWarp>
                          <a:noAutofit/>
                        </wps:bodyPr>
                      </wps:wsp>
                      <wps:wsp>
                        <wps:cNvPr id="247" name="Graphic 247"/>
                        <wps:cNvSpPr/>
                        <wps:spPr>
                          <a:xfrm>
                            <a:off x="-12" y="3498925"/>
                            <a:ext cx="6845300" cy="276860"/>
                          </a:xfrm>
                          <a:custGeom>
                            <a:avLst/>
                            <a:gdLst/>
                            <a:ahLst/>
                            <a:cxnLst/>
                            <a:rect l="l" t="t" r="r" b="b"/>
                            <a:pathLst>
                              <a:path w="6845300" h="276860">
                                <a:moveTo>
                                  <a:pt x="9537" y="0"/>
                                </a:moveTo>
                                <a:lnTo>
                                  <a:pt x="0" y="0"/>
                                </a:lnTo>
                                <a:lnTo>
                                  <a:pt x="0" y="276491"/>
                                </a:lnTo>
                                <a:lnTo>
                                  <a:pt x="9537" y="276491"/>
                                </a:lnTo>
                                <a:lnTo>
                                  <a:pt x="9537" y="0"/>
                                </a:lnTo>
                                <a:close/>
                              </a:path>
                              <a:path w="6845300" h="276860">
                                <a:moveTo>
                                  <a:pt x="6845300" y="0"/>
                                </a:moveTo>
                                <a:lnTo>
                                  <a:pt x="6835775" y="0"/>
                                </a:lnTo>
                                <a:lnTo>
                                  <a:pt x="6835775" y="276491"/>
                                </a:lnTo>
                                <a:lnTo>
                                  <a:pt x="6845300" y="276491"/>
                                </a:lnTo>
                                <a:lnTo>
                                  <a:pt x="6845300" y="0"/>
                                </a:lnTo>
                                <a:close/>
                              </a:path>
                            </a:pathLst>
                          </a:custGeom>
                          <a:solidFill>
                            <a:srgbClr val="F0F2F5"/>
                          </a:solidFill>
                        </wps:spPr>
                        <wps:bodyPr wrap="square" lIns="0" tIns="0" rIns="0" bIns="0" rtlCol="0">
                          <a:prstTxWarp prst="textNoShape">
                            <a:avLst/>
                          </a:prstTxWarp>
                          <a:noAutofit/>
                        </wps:bodyPr>
                      </wps:wsp>
                      <wps:wsp>
                        <wps:cNvPr id="248" name="Graphic 248"/>
                        <wps:cNvSpPr/>
                        <wps:spPr>
                          <a:xfrm>
                            <a:off x="0" y="3775410"/>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249" name="Graphic 249"/>
                        <wps:cNvSpPr/>
                        <wps:spPr>
                          <a:xfrm>
                            <a:off x="-12" y="3775416"/>
                            <a:ext cx="6845300" cy="248285"/>
                          </a:xfrm>
                          <a:custGeom>
                            <a:avLst/>
                            <a:gdLst/>
                            <a:ahLst/>
                            <a:cxnLst/>
                            <a:rect l="l" t="t" r="r" b="b"/>
                            <a:pathLst>
                              <a:path w="6845300" h="248285">
                                <a:moveTo>
                                  <a:pt x="9537" y="0"/>
                                </a:moveTo>
                                <a:lnTo>
                                  <a:pt x="0" y="0"/>
                                </a:lnTo>
                                <a:lnTo>
                                  <a:pt x="0" y="247878"/>
                                </a:lnTo>
                                <a:lnTo>
                                  <a:pt x="9537" y="247878"/>
                                </a:lnTo>
                                <a:lnTo>
                                  <a:pt x="9537" y="0"/>
                                </a:lnTo>
                                <a:close/>
                              </a:path>
                              <a:path w="6845300" h="248285">
                                <a:moveTo>
                                  <a:pt x="6845300" y="0"/>
                                </a:moveTo>
                                <a:lnTo>
                                  <a:pt x="6835775" y="0"/>
                                </a:lnTo>
                                <a:lnTo>
                                  <a:pt x="6835775" y="247878"/>
                                </a:lnTo>
                                <a:lnTo>
                                  <a:pt x="6845300" y="247878"/>
                                </a:lnTo>
                                <a:lnTo>
                                  <a:pt x="6845300" y="0"/>
                                </a:lnTo>
                                <a:close/>
                              </a:path>
                            </a:pathLst>
                          </a:custGeom>
                          <a:solidFill>
                            <a:srgbClr val="F0F2F5"/>
                          </a:solidFill>
                        </wps:spPr>
                        <wps:bodyPr wrap="square" lIns="0" tIns="0" rIns="0" bIns="0" rtlCol="0">
                          <a:prstTxWarp prst="textNoShape">
                            <a:avLst/>
                          </a:prstTxWarp>
                          <a:noAutofit/>
                        </wps:bodyPr>
                      </wps:wsp>
                      <wps:wsp>
                        <wps:cNvPr id="250" name="Graphic 250"/>
                        <wps:cNvSpPr/>
                        <wps:spPr>
                          <a:xfrm>
                            <a:off x="0" y="4023290"/>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251" name="Graphic 251"/>
                        <wps:cNvSpPr/>
                        <wps:spPr>
                          <a:xfrm>
                            <a:off x="-12" y="4023295"/>
                            <a:ext cx="6845300" cy="248285"/>
                          </a:xfrm>
                          <a:custGeom>
                            <a:avLst/>
                            <a:gdLst/>
                            <a:ahLst/>
                            <a:cxnLst/>
                            <a:rect l="l" t="t" r="r" b="b"/>
                            <a:pathLst>
                              <a:path w="6845300" h="248285">
                                <a:moveTo>
                                  <a:pt x="9537" y="0"/>
                                </a:moveTo>
                                <a:lnTo>
                                  <a:pt x="0" y="0"/>
                                </a:lnTo>
                                <a:lnTo>
                                  <a:pt x="0" y="247878"/>
                                </a:lnTo>
                                <a:lnTo>
                                  <a:pt x="9537" y="247878"/>
                                </a:lnTo>
                                <a:lnTo>
                                  <a:pt x="9537" y="0"/>
                                </a:lnTo>
                                <a:close/>
                              </a:path>
                              <a:path w="6845300" h="248285">
                                <a:moveTo>
                                  <a:pt x="6845300" y="0"/>
                                </a:moveTo>
                                <a:lnTo>
                                  <a:pt x="6835775" y="0"/>
                                </a:lnTo>
                                <a:lnTo>
                                  <a:pt x="6835775" y="247878"/>
                                </a:lnTo>
                                <a:lnTo>
                                  <a:pt x="6845300" y="247878"/>
                                </a:lnTo>
                                <a:lnTo>
                                  <a:pt x="6845300" y="0"/>
                                </a:lnTo>
                                <a:close/>
                              </a:path>
                            </a:pathLst>
                          </a:custGeom>
                          <a:solidFill>
                            <a:srgbClr val="F0F2F5"/>
                          </a:solidFill>
                        </wps:spPr>
                        <wps:bodyPr wrap="square" lIns="0" tIns="0" rIns="0" bIns="0" rtlCol="0">
                          <a:prstTxWarp prst="textNoShape">
                            <a:avLst/>
                          </a:prstTxWarp>
                          <a:noAutofit/>
                        </wps:bodyPr>
                      </wps:wsp>
                      <wps:wsp>
                        <wps:cNvPr id="252" name="Graphic 252"/>
                        <wps:cNvSpPr/>
                        <wps:spPr>
                          <a:xfrm>
                            <a:off x="0" y="4271169"/>
                            <a:ext cx="6845300" cy="257810"/>
                          </a:xfrm>
                          <a:custGeom>
                            <a:avLst/>
                            <a:gdLst/>
                            <a:ahLst/>
                            <a:cxnLst/>
                            <a:rect l="l" t="t" r="r" b="b"/>
                            <a:pathLst>
                              <a:path w="6845300" h="257810">
                                <a:moveTo>
                                  <a:pt x="6845298" y="257413"/>
                                </a:moveTo>
                                <a:lnTo>
                                  <a:pt x="0" y="257413"/>
                                </a:lnTo>
                                <a:lnTo>
                                  <a:pt x="0" y="0"/>
                                </a:lnTo>
                                <a:lnTo>
                                  <a:pt x="6845298" y="0"/>
                                </a:lnTo>
                                <a:lnTo>
                                  <a:pt x="6845298" y="257413"/>
                                </a:lnTo>
                                <a:close/>
                              </a:path>
                            </a:pathLst>
                          </a:custGeom>
                          <a:solidFill>
                            <a:srgbClr val="F9FAFA"/>
                          </a:solidFill>
                        </wps:spPr>
                        <wps:bodyPr wrap="square" lIns="0" tIns="0" rIns="0" bIns="0" rtlCol="0">
                          <a:prstTxWarp prst="textNoShape">
                            <a:avLst/>
                          </a:prstTxWarp>
                          <a:noAutofit/>
                        </wps:bodyPr>
                      </wps:wsp>
                      <wps:wsp>
                        <wps:cNvPr id="253" name="Graphic 253"/>
                        <wps:cNvSpPr/>
                        <wps:spPr>
                          <a:xfrm>
                            <a:off x="-12" y="4271173"/>
                            <a:ext cx="6845300" cy="257810"/>
                          </a:xfrm>
                          <a:custGeom>
                            <a:avLst/>
                            <a:gdLst/>
                            <a:ahLst/>
                            <a:cxnLst/>
                            <a:rect l="l" t="t" r="r" b="b"/>
                            <a:pathLst>
                              <a:path w="6845300" h="257810">
                                <a:moveTo>
                                  <a:pt x="9537" y="0"/>
                                </a:moveTo>
                                <a:lnTo>
                                  <a:pt x="0" y="0"/>
                                </a:lnTo>
                                <a:lnTo>
                                  <a:pt x="0" y="257416"/>
                                </a:lnTo>
                                <a:lnTo>
                                  <a:pt x="9537" y="257416"/>
                                </a:lnTo>
                                <a:lnTo>
                                  <a:pt x="9537" y="0"/>
                                </a:lnTo>
                                <a:close/>
                              </a:path>
                              <a:path w="6845300" h="257810">
                                <a:moveTo>
                                  <a:pt x="6845300" y="0"/>
                                </a:moveTo>
                                <a:lnTo>
                                  <a:pt x="6835775" y="0"/>
                                </a:lnTo>
                                <a:lnTo>
                                  <a:pt x="6835775" y="257416"/>
                                </a:lnTo>
                                <a:lnTo>
                                  <a:pt x="6845300" y="257416"/>
                                </a:lnTo>
                                <a:lnTo>
                                  <a:pt x="6845300" y="0"/>
                                </a:lnTo>
                                <a:close/>
                              </a:path>
                            </a:pathLst>
                          </a:custGeom>
                          <a:solidFill>
                            <a:srgbClr val="F0F2F5"/>
                          </a:solidFill>
                        </wps:spPr>
                        <wps:bodyPr wrap="square" lIns="0" tIns="0" rIns="0" bIns="0" rtlCol="0">
                          <a:prstTxWarp prst="textNoShape">
                            <a:avLst/>
                          </a:prstTxWarp>
                          <a:noAutofit/>
                        </wps:bodyPr>
                      </wps:wsp>
                      <wps:wsp>
                        <wps:cNvPr id="254" name="Graphic 254"/>
                        <wps:cNvSpPr/>
                        <wps:spPr>
                          <a:xfrm>
                            <a:off x="0" y="4528583"/>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255" name="Graphic 255"/>
                        <wps:cNvSpPr/>
                        <wps:spPr>
                          <a:xfrm>
                            <a:off x="-12" y="4528590"/>
                            <a:ext cx="6845300" cy="248285"/>
                          </a:xfrm>
                          <a:custGeom>
                            <a:avLst/>
                            <a:gdLst/>
                            <a:ahLst/>
                            <a:cxnLst/>
                            <a:rect l="l" t="t" r="r" b="b"/>
                            <a:pathLst>
                              <a:path w="6845300" h="248285">
                                <a:moveTo>
                                  <a:pt x="9537" y="0"/>
                                </a:moveTo>
                                <a:lnTo>
                                  <a:pt x="0" y="0"/>
                                </a:lnTo>
                                <a:lnTo>
                                  <a:pt x="0" y="247878"/>
                                </a:lnTo>
                                <a:lnTo>
                                  <a:pt x="9537" y="247878"/>
                                </a:lnTo>
                                <a:lnTo>
                                  <a:pt x="9537" y="0"/>
                                </a:lnTo>
                                <a:close/>
                              </a:path>
                              <a:path w="6845300" h="248285">
                                <a:moveTo>
                                  <a:pt x="6845300" y="0"/>
                                </a:moveTo>
                                <a:lnTo>
                                  <a:pt x="6835775" y="0"/>
                                </a:lnTo>
                                <a:lnTo>
                                  <a:pt x="6835775" y="247878"/>
                                </a:lnTo>
                                <a:lnTo>
                                  <a:pt x="6845300" y="247878"/>
                                </a:lnTo>
                                <a:lnTo>
                                  <a:pt x="6845300" y="0"/>
                                </a:lnTo>
                                <a:close/>
                              </a:path>
                            </a:pathLst>
                          </a:custGeom>
                          <a:solidFill>
                            <a:srgbClr val="F0F2F5"/>
                          </a:solidFill>
                        </wps:spPr>
                        <wps:bodyPr wrap="square" lIns="0" tIns="0" rIns="0" bIns="0" rtlCol="0">
                          <a:prstTxWarp prst="textNoShape">
                            <a:avLst/>
                          </a:prstTxWarp>
                          <a:noAutofit/>
                        </wps:bodyPr>
                      </wps:wsp>
                      <wps:wsp>
                        <wps:cNvPr id="256" name="Graphic 256"/>
                        <wps:cNvSpPr/>
                        <wps:spPr>
                          <a:xfrm>
                            <a:off x="0" y="4776463"/>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257" name="Graphic 257"/>
                        <wps:cNvSpPr/>
                        <wps:spPr>
                          <a:xfrm>
                            <a:off x="-12" y="4776468"/>
                            <a:ext cx="6845300" cy="248285"/>
                          </a:xfrm>
                          <a:custGeom>
                            <a:avLst/>
                            <a:gdLst/>
                            <a:ahLst/>
                            <a:cxnLst/>
                            <a:rect l="l" t="t" r="r" b="b"/>
                            <a:pathLst>
                              <a:path w="6845300" h="248285">
                                <a:moveTo>
                                  <a:pt x="9537" y="0"/>
                                </a:moveTo>
                                <a:lnTo>
                                  <a:pt x="0" y="0"/>
                                </a:lnTo>
                                <a:lnTo>
                                  <a:pt x="0" y="247878"/>
                                </a:lnTo>
                                <a:lnTo>
                                  <a:pt x="9537" y="247878"/>
                                </a:lnTo>
                                <a:lnTo>
                                  <a:pt x="9537" y="0"/>
                                </a:lnTo>
                                <a:close/>
                              </a:path>
                              <a:path w="6845300" h="248285">
                                <a:moveTo>
                                  <a:pt x="6845300" y="0"/>
                                </a:moveTo>
                                <a:lnTo>
                                  <a:pt x="6835775" y="0"/>
                                </a:lnTo>
                                <a:lnTo>
                                  <a:pt x="6835775" y="247878"/>
                                </a:lnTo>
                                <a:lnTo>
                                  <a:pt x="6845300" y="247878"/>
                                </a:lnTo>
                                <a:lnTo>
                                  <a:pt x="6845300" y="0"/>
                                </a:lnTo>
                                <a:close/>
                              </a:path>
                            </a:pathLst>
                          </a:custGeom>
                          <a:solidFill>
                            <a:srgbClr val="F0F2F5"/>
                          </a:solidFill>
                        </wps:spPr>
                        <wps:bodyPr wrap="square" lIns="0" tIns="0" rIns="0" bIns="0" rtlCol="0">
                          <a:prstTxWarp prst="textNoShape">
                            <a:avLst/>
                          </a:prstTxWarp>
                          <a:noAutofit/>
                        </wps:bodyPr>
                      </wps:wsp>
                      <wps:wsp>
                        <wps:cNvPr id="258" name="Graphic 258"/>
                        <wps:cNvSpPr/>
                        <wps:spPr>
                          <a:xfrm>
                            <a:off x="0" y="5024343"/>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259" name="Graphic 259"/>
                        <wps:cNvSpPr/>
                        <wps:spPr>
                          <a:xfrm>
                            <a:off x="-12" y="5024347"/>
                            <a:ext cx="6845300" cy="248285"/>
                          </a:xfrm>
                          <a:custGeom>
                            <a:avLst/>
                            <a:gdLst/>
                            <a:ahLst/>
                            <a:cxnLst/>
                            <a:rect l="l" t="t" r="r" b="b"/>
                            <a:pathLst>
                              <a:path w="6845300" h="248285">
                                <a:moveTo>
                                  <a:pt x="9537" y="0"/>
                                </a:moveTo>
                                <a:lnTo>
                                  <a:pt x="0" y="0"/>
                                </a:lnTo>
                                <a:lnTo>
                                  <a:pt x="0" y="247878"/>
                                </a:lnTo>
                                <a:lnTo>
                                  <a:pt x="9537" y="247878"/>
                                </a:lnTo>
                                <a:lnTo>
                                  <a:pt x="9537" y="0"/>
                                </a:lnTo>
                                <a:close/>
                              </a:path>
                              <a:path w="6845300" h="248285">
                                <a:moveTo>
                                  <a:pt x="6845300" y="0"/>
                                </a:moveTo>
                                <a:lnTo>
                                  <a:pt x="6835775" y="0"/>
                                </a:lnTo>
                                <a:lnTo>
                                  <a:pt x="6835775" y="247878"/>
                                </a:lnTo>
                                <a:lnTo>
                                  <a:pt x="6845300" y="247878"/>
                                </a:lnTo>
                                <a:lnTo>
                                  <a:pt x="6845300" y="0"/>
                                </a:lnTo>
                                <a:close/>
                              </a:path>
                            </a:pathLst>
                          </a:custGeom>
                          <a:solidFill>
                            <a:srgbClr val="F0F2F5"/>
                          </a:solidFill>
                        </wps:spPr>
                        <wps:bodyPr wrap="square" lIns="0" tIns="0" rIns="0" bIns="0" rtlCol="0">
                          <a:prstTxWarp prst="textNoShape">
                            <a:avLst/>
                          </a:prstTxWarp>
                          <a:noAutofit/>
                        </wps:bodyPr>
                      </wps:wsp>
                      <wps:wsp>
                        <wps:cNvPr id="260" name="Graphic 260"/>
                        <wps:cNvSpPr/>
                        <wps:spPr>
                          <a:xfrm>
                            <a:off x="0" y="5272223"/>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261" name="Graphic 261"/>
                        <wps:cNvSpPr/>
                        <wps:spPr>
                          <a:xfrm>
                            <a:off x="-12" y="5272226"/>
                            <a:ext cx="6845300" cy="248285"/>
                          </a:xfrm>
                          <a:custGeom>
                            <a:avLst/>
                            <a:gdLst/>
                            <a:ahLst/>
                            <a:cxnLst/>
                            <a:rect l="l" t="t" r="r" b="b"/>
                            <a:pathLst>
                              <a:path w="6845300" h="248285">
                                <a:moveTo>
                                  <a:pt x="9537" y="0"/>
                                </a:moveTo>
                                <a:lnTo>
                                  <a:pt x="0" y="0"/>
                                </a:lnTo>
                                <a:lnTo>
                                  <a:pt x="0" y="247878"/>
                                </a:lnTo>
                                <a:lnTo>
                                  <a:pt x="9537" y="247878"/>
                                </a:lnTo>
                                <a:lnTo>
                                  <a:pt x="9537" y="0"/>
                                </a:lnTo>
                                <a:close/>
                              </a:path>
                              <a:path w="6845300" h="248285">
                                <a:moveTo>
                                  <a:pt x="6845300" y="0"/>
                                </a:moveTo>
                                <a:lnTo>
                                  <a:pt x="6835775" y="0"/>
                                </a:lnTo>
                                <a:lnTo>
                                  <a:pt x="6835775" y="247878"/>
                                </a:lnTo>
                                <a:lnTo>
                                  <a:pt x="6845300" y="247878"/>
                                </a:lnTo>
                                <a:lnTo>
                                  <a:pt x="6845300" y="0"/>
                                </a:lnTo>
                                <a:close/>
                              </a:path>
                            </a:pathLst>
                          </a:custGeom>
                          <a:solidFill>
                            <a:srgbClr val="F0F2F5"/>
                          </a:solidFill>
                        </wps:spPr>
                        <wps:bodyPr wrap="square" lIns="0" tIns="0" rIns="0" bIns="0" rtlCol="0">
                          <a:prstTxWarp prst="textNoShape">
                            <a:avLst/>
                          </a:prstTxWarp>
                          <a:noAutofit/>
                        </wps:bodyPr>
                      </wps:wsp>
                      <wps:wsp>
                        <wps:cNvPr id="262" name="Graphic 262"/>
                        <wps:cNvSpPr/>
                        <wps:spPr>
                          <a:xfrm>
                            <a:off x="0" y="5520103"/>
                            <a:ext cx="6845300" cy="276860"/>
                          </a:xfrm>
                          <a:custGeom>
                            <a:avLst/>
                            <a:gdLst/>
                            <a:ahLst/>
                            <a:cxnLst/>
                            <a:rect l="l" t="t" r="r" b="b"/>
                            <a:pathLst>
                              <a:path w="6845300" h="276860">
                                <a:moveTo>
                                  <a:pt x="6845298" y="276481"/>
                                </a:moveTo>
                                <a:lnTo>
                                  <a:pt x="0" y="276481"/>
                                </a:lnTo>
                                <a:lnTo>
                                  <a:pt x="0" y="0"/>
                                </a:lnTo>
                                <a:lnTo>
                                  <a:pt x="6845298" y="0"/>
                                </a:lnTo>
                                <a:lnTo>
                                  <a:pt x="6845298" y="276481"/>
                                </a:lnTo>
                                <a:close/>
                              </a:path>
                            </a:pathLst>
                          </a:custGeom>
                          <a:solidFill>
                            <a:srgbClr val="F9FAFA"/>
                          </a:solidFill>
                        </wps:spPr>
                        <wps:bodyPr wrap="square" lIns="0" tIns="0" rIns="0" bIns="0" rtlCol="0">
                          <a:prstTxWarp prst="textNoShape">
                            <a:avLst/>
                          </a:prstTxWarp>
                          <a:noAutofit/>
                        </wps:bodyPr>
                      </wps:wsp>
                      <wps:wsp>
                        <wps:cNvPr id="263" name="Graphic 263"/>
                        <wps:cNvSpPr/>
                        <wps:spPr>
                          <a:xfrm>
                            <a:off x="-12" y="5520104"/>
                            <a:ext cx="6845300" cy="276860"/>
                          </a:xfrm>
                          <a:custGeom>
                            <a:avLst/>
                            <a:gdLst/>
                            <a:ahLst/>
                            <a:cxnLst/>
                            <a:rect l="l" t="t" r="r" b="b"/>
                            <a:pathLst>
                              <a:path w="6845300" h="276860">
                                <a:moveTo>
                                  <a:pt x="9537" y="0"/>
                                </a:moveTo>
                                <a:lnTo>
                                  <a:pt x="0" y="0"/>
                                </a:lnTo>
                                <a:lnTo>
                                  <a:pt x="0" y="276479"/>
                                </a:lnTo>
                                <a:lnTo>
                                  <a:pt x="9537" y="276479"/>
                                </a:lnTo>
                                <a:lnTo>
                                  <a:pt x="9537" y="0"/>
                                </a:lnTo>
                                <a:close/>
                              </a:path>
                              <a:path w="6845300" h="276860">
                                <a:moveTo>
                                  <a:pt x="6845300" y="0"/>
                                </a:moveTo>
                                <a:lnTo>
                                  <a:pt x="6835775" y="0"/>
                                </a:lnTo>
                                <a:lnTo>
                                  <a:pt x="6835775" y="276479"/>
                                </a:lnTo>
                                <a:lnTo>
                                  <a:pt x="6845300" y="276479"/>
                                </a:lnTo>
                                <a:lnTo>
                                  <a:pt x="6845300" y="0"/>
                                </a:lnTo>
                                <a:close/>
                              </a:path>
                            </a:pathLst>
                          </a:custGeom>
                          <a:solidFill>
                            <a:srgbClr val="F0F2F5"/>
                          </a:solidFill>
                        </wps:spPr>
                        <wps:bodyPr wrap="square" lIns="0" tIns="0" rIns="0" bIns="0" rtlCol="0">
                          <a:prstTxWarp prst="textNoShape">
                            <a:avLst/>
                          </a:prstTxWarp>
                          <a:noAutofit/>
                        </wps:bodyPr>
                      </wps:wsp>
                      <wps:wsp>
                        <wps:cNvPr id="264" name="Graphic 264"/>
                        <wps:cNvSpPr/>
                        <wps:spPr>
                          <a:xfrm>
                            <a:off x="0" y="5796584"/>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265" name="Graphic 265"/>
                        <wps:cNvSpPr/>
                        <wps:spPr>
                          <a:xfrm>
                            <a:off x="-12" y="5796583"/>
                            <a:ext cx="6845300" cy="248285"/>
                          </a:xfrm>
                          <a:custGeom>
                            <a:avLst/>
                            <a:gdLst/>
                            <a:ahLst/>
                            <a:cxnLst/>
                            <a:rect l="l" t="t" r="r" b="b"/>
                            <a:pathLst>
                              <a:path w="6845300" h="248285">
                                <a:moveTo>
                                  <a:pt x="9537" y="0"/>
                                </a:moveTo>
                                <a:lnTo>
                                  <a:pt x="0" y="0"/>
                                </a:lnTo>
                                <a:lnTo>
                                  <a:pt x="0" y="247878"/>
                                </a:lnTo>
                                <a:lnTo>
                                  <a:pt x="9537" y="247878"/>
                                </a:lnTo>
                                <a:lnTo>
                                  <a:pt x="9537" y="0"/>
                                </a:lnTo>
                                <a:close/>
                              </a:path>
                              <a:path w="6845300" h="248285">
                                <a:moveTo>
                                  <a:pt x="6845300" y="0"/>
                                </a:moveTo>
                                <a:lnTo>
                                  <a:pt x="6835775" y="0"/>
                                </a:lnTo>
                                <a:lnTo>
                                  <a:pt x="6835775" y="247878"/>
                                </a:lnTo>
                                <a:lnTo>
                                  <a:pt x="6845300" y="247878"/>
                                </a:lnTo>
                                <a:lnTo>
                                  <a:pt x="6845300" y="0"/>
                                </a:lnTo>
                                <a:close/>
                              </a:path>
                            </a:pathLst>
                          </a:custGeom>
                          <a:solidFill>
                            <a:srgbClr val="F0F2F5"/>
                          </a:solidFill>
                        </wps:spPr>
                        <wps:bodyPr wrap="square" lIns="0" tIns="0" rIns="0" bIns="0" rtlCol="0">
                          <a:prstTxWarp prst="textNoShape">
                            <a:avLst/>
                          </a:prstTxWarp>
                          <a:noAutofit/>
                        </wps:bodyPr>
                      </wps:wsp>
                      <wps:wsp>
                        <wps:cNvPr id="266" name="Graphic 266"/>
                        <wps:cNvSpPr/>
                        <wps:spPr>
                          <a:xfrm>
                            <a:off x="0" y="6044464"/>
                            <a:ext cx="6845300" cy="257810"/>
                          </a:xfrm>
                          <a:custGeom>
                            <a:avLst/>
                            <a:gdLst/>
                            <a:ahLst/>
                            <a:cxnLst/>
                            <a:rect l="l" t="t" r="r" b="b"/>
                            <a:pathLst>
                              <a:path w="6845300" h="257810">
                                <a:moveTo>
                                  <a:pt x="6845298" y="257413"/>
                                </a:moveTo>
                                <a:lnTo>
                                  <a:pt x="0" y="257413"/>
                                </a:lnTo>
                                <a:lnTo>
                                  <a:pt x="0" y="0"/>
                                </a:lnTo>
                                <a:lnTo>
                                  <a:pt x="6845298" y="0"/>
                                </a:lnTo>
                                <a:lnTo>
                                  <a:pt x="6845298" y="257413"/>
                                </a:lnTo>
                                <a:close/>
                              </a:path>
                            </a:pathLst>
                          </a:custGeom>
                          <a:solidFill>
                            <a:srgbClr val="F9FAFA"/>
                          </a:solidFill>
                        </wps:spPr>
                        <wps:bodyPr wrap="square" lIns="0" tIns="0" rIns="0" bIns="0" rtlCol="0">
                          <a:prstTxWarp prst="textNoShape">
                            <a:avLst/>
                          </a:prstTxWarp>
                          <a:noAutofit/>
                        </wps:bodyPr>
                      </wps:wsp>
                      <wps:wsp>
                        <wps:cNvPr id="267" name="Graphic 267"/>
                        <wps:cNvSpPr/>
                        <wps:spPr>
                          <a:xfrm>
                            <a:off x="-12" y="6044462"/>
                            <a:ext cx="6845300" cy="257810"/>
                          </a:xfrm>
                          <a:custGeom>
                            <a:avLst/>
                            <a:gdLst/>
                            <a:ahLst/>
                            <a:cxnLst/>
                            <a:rect l="l" t="t" r="r" b="b"/>
                            <a:pathLst>
                              <a:path w="6845300" h="257810">
                                <a:moveTo>
                                  <a:pt x="9537" y="0"/>
                                </a:moveTo>
                                <a:lnTo>
                                  <a:pt x="0" y="0"/>
                                </a:lnTo>
                                <a:lnTo>
                                  <a:pt x="0" y="257416"/>
                                </a:lnTo>
                                <a:lnTo>
                                  <a:pt x="9537" y="257416"/>
                                </a:lnTo>
                                <a:lnTo>
                                  <a:pt x="9537" y="0"/>
                                </a:lnTo>
                                <a:close/>
                              </a:path>
                              <a:path w="6845300" h="257810">
                                <a:moveTo>
                                  <a:pt x="6845300" y="0"/>
                                </a:moveTo>
                                <a:lnTo>
                                  <a:pt x="6835775" y="0"/>
                                </a:lnTo>
                                <a:lnTo>
                                  <a:pt x="6835775" y="257416"/>
                                </a:lnTo>
                                <a:lnTo>
                                  <a:pt x="6845300" y="257416"/>
                                </a:lnTo>
                                <a:lnTo>
                                  <a:pt x="6845300" y="0"/>
                                </a:lnTo>
                                <a:close/>
                              </a:path>
                            </a:pathLst>
                          </a:custGeom>
                          <a:solidFill>
                            <a:srgbClr val="F0F2F5"/>
                          </a:solidFill>
                        </wps:spPr>
                        <wps:bodyPr wrap="square" lIns="0" tIns="0" rIns="0" bIns="0" rtlCol="0">
                          <a:prstTxWarp prst="textNoShape">
                            <a:avLst/>
                          </a:prstTxWarp>
                          <a:noAutofit/>
                        </wps:bodyPr>
                      </wps:wsp>
                      <wps:wsp>
                        <wps:cNvPr id="268" name="Graphic 268"/>
                        <wps:cNvSpPr/>
                        <wps:spPr>
                          <a:xfrm>
                            <a:off x="0" y="6301878"/>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269" name="Graphic 269"/>
                        <wps:cNvSpPr/>
                        <wps:spPr>
                          <a:xfrm>
                            <a:off x="-12" y="6301878"/>
                            <a:ext cx="6845300" cy="248285"/>
                          </a:xfrm>
                          <a:custGeom>
                            <a:avLst/>
                            <a:gdLst/>
                            <a:ahLst/>
                            <a:cxnLst/>
                            <a:rect l="l" t="t" r="r" b="b"/>
                            <a:pathLst>
                              <a:path w="6845300" h="248285">
                                <a:moveTo>
                                  <a:pt x="9537" y="0"/>
                                </a:moveTo>
                                <a:lnTo>
                                  <a:pt x="0" y="0"/>
                                </a:lnTo>
                                <a:lnTo>
                                  <a:pt x="0" y="247878"/>
                                </a:lnTo>
                                <a:lnTo>
                                  <a:pt x="9537" y="247878"/>
                                </a:lnTo>
                                <a:lnTo>
                                  <a:pt x="9537" y="0"/>
                                </a:lnTo>
                                <a:close/>
                              </a:path>
                              <a:path w="6845300" h="248285">
                                <a:moveTo>
                                  <a:pt x="6845300" y="0"/>
                                </a:moveTo>
                                <a:lnTo>
                                  <a:pt x="6835775" y="0"/>
                                </a:lnTo>
                                <a:lnTo>
                                  <a:pt x="6835775" y="247878"/>
                                </a:lnTo>
                                <a:lnTo>
                                  <a:pt x="6845300" y="247878"/>
                                </a:lnTo>
                                <a:lnTo>
                                  <a:pt x="6845300" y="0"/>
                                </a:lnTo>
                                <a:close/>
                              </a:path>
                            </a:pathLst>
                          </a:custGeom>
                          <a:solidFill>
                            <a:srgbClr val="F0F2F5"/>
                          </a:solidFill>
                        </wps:spPr>
                        <wps:bodyPr wrap="square" lIns="0" tIns="0" rIns="0" bIns="0" rtlCol="0">
                          <a:prstTxWarp prst="textNoShape">
                            <a:avLst/>
                          </a:prstTxWarp>
                          <a:noAutofit/>
                        </wps:bodyPr>
                      </wps:wsp>
                      <wps:wsp>
                        <wps:cNvPr id="270" name="Graphic 270"/>
                        <wps:cNvSpPr/>
                        <wps:spPr>
                          <a:xfrm>
                            <a:off x="0" y="6549758"/>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271" name="Graphic 271"/>
                        <wps:cNvSpPr/>
                        <wps:spPr>
                          <a:xfrm>
                            <a:off x="-12" y="6549757"/>
                            <a:ext cx="6845300" cy="248285"/>
                          </a:xfrm>
                          <a:custGeom>
                            <a:avLst/>
                            <a:gdLst/>
                            <a:ahLst/>
                            <a:cxnLst/>
                            <a:rect l="l" t="t" r="r" b="b"/>
                            <a:pathLst>
                              <a:path w="6845300" h="248285">
                                <a:moveTo>
                                  <a:pt x="9537" y="0"/>
                                </a:moveTo>
                                <a:lnTo>
                                  <a:pt x="0" y="0"/>
                                </a:lnTo>
                                <a:lnTo>
                                  <a:pt x="0" y="247878"/>
                                </a:lnTo>
                                <a:lnTo>
                                  <a:pt x="9537" y="247878"/>
                                </a:lnTo>
                                <a:lnTo>
                                  <a:pt x="9537" y="0"/>
                                </a:lnTo>
                                <a:close/>
                              </a:path>
                              <a:path w="6845300" h="248285">
                                <a:moveTo>
                                  <a:pt x="6845300" y="0"/>
                                </a:moveTo>
                                <a:lnTo>
                                  <a:pt x="6835775" y="0"/>
                                </a:lnTo>
                                <a:lnTo>
                                  <a:pt x="6835775" y="247878"/>
                                </a:lnTo>
                                <a:lnTo>
                                  <a:pt x="6845300" y="247878"/>
                                </a:lnTo>
                                <a:lnTo>
                                  <a:pt x="6845300" y="0"/>
                                </a:lnTo>
                                <a:close/>
                              </a:path>
                            </a:pathLst>
                          </a:custGeom>
                          <a:solidFill>
                            <a:srgbClr val="F0F2F5"/>
                          </a:solidFill>
                        </wps:spPr>
                        <wps:bodyPr wrap="square" lIns="0" tIns="0" rIns="0" bIns="0" rtlCol="0">
                          <a:prstTxWarp prst="textNoShape">
                            <a:avLst/>
                          </a:prstTxWarp>
                          <a:noAutofit/>
                        </wps:bodyPr>
                      </wps:wsp>
                      <wps:wsp>
                        <wps:cNvPr id="272" name="Graphic 272"/>
                        <wps:cNvSpPr/>
                        <wps:spPr>
                          <a:xfrm>
                            <a:off x="0" y="6797638"/>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273" name="Graphic 273"/>
                        <wps:cNvSpPr/>
                        <wps:spPr>
                          <a:xfrm>
                            <a:off x="-12" y="6797636"/>
                            <a:ext cx="6845300" cy="248285"/>
                          </a:xfrm>
                          <a:custGeom>
                            <a:avLst/>
                            <a:gdLst/>
                            <a:ahLst/>
                            <a:cxnLst/>
                            <a:rect l="l" t="t" r="r" b="b"/>
                            <a:pathLst>
                              <a:path w="6845300" h="248285">
                                <a:moveTo>
                                  <a:pt x="9537" y="0"/>
                                </a:moveTo>
                                <a:lnTo>
                                  <a:pt x="0" y="0"/>
                                </a:lnTo>
                                <a:lnTo>
                                  <a:pt x="0" y="247878"/>
                                </a:lnTo>
                                <a:lnTo>
                                  <a:pt x="9537" y="247878"/>
                                </a:lnTo>
                                <a:lnTo>
                                  <a:pt x="9537" y="0"/>
                                </a:lnTo>
                                <a:close/>
                              </a:path>
                              <a:path w="6845300" h="248285">
                                <a:moveTo>
                                  <a:pt x="6845300" y="0"/>
                                </a:moveTo>
                                <a:lnTo>
                                  <a:pt x="6835775" y="0"/>
                                </a:lnTo>
                                <a:lnTo>
                                  <a:pt x="6835775" y="247878"/>
                                </a:lnTo>
                                <a:lnTo>
                                  <a:pt x="6845300" y="247878"/>
                                </a:lnTo>
                                <a:lnTo>
                                  <a:pt x="6845300" y="0"/>
                                </a:lnTo>
                                <a:close/>
                              </a:path>
                            </a:pathLst>
                          </a:custGeom>
                          <a:solidFill>
                            <a:srgbClr val="F0F2F5"/>
                          </a:solidFill>
                        </wps:spPr>
                        <wps:bodyPr wrap="square" lIns="0" tIns="0" rIns="0" bIns="0" rtlCol="0">
                          <a:prstTxWarp prst="textNoShape">
                            <a:avLst/>
                          </a:prstTxWarp>
                          <a:noAutofit/>
                        </wps:bodyPr>
                      </wps:wsp>
                      <wps:wsp>
                        <wps:cNvPr id="274" name="Graphic 274"/>
                        <wps:cNvSpPr/>
                        <wps:spPr>
                          <a:xfrm>
                            <a:off x="0" y="7045518"/>
                            <a:ext cx="6845300" cy="276860"/>
                          </a:xfrm>
                          <a:custGeom>
                            <a:avLst/>
                            <a:gdLst/>
                            <a:ahLst/>
                            <a:cxnLst/>
                            <a:rect l="l" t="t" r="r" b="b"/>
                            <a:pathLst>
                              <a:path w="6845300" h="276860">
                                <a:moveTo>
                                  <a:pt x="6845298" y="276481"/>
                                </a:moveTo>
                                <a:lnTo>
                                  <a:pt x="0" y="276481"/>
                                </a:lnTo>
                                <a:lnTo>
                                  <a:pt x="0" y="0"/>
                                </a:lnTo>
                                <a:lnTo>
                                  <a:pt x="6845298" y="0"/>
                                </a:lnTo>
                                <a:lnTo>
                                  <a:pt x="6845298" y="276481"/>
                                </a:lnTo>
                                <a:close/>
                              </a:path>
                            </a:pathLst>
                          </a:custGeom>
                          <a:solidFill>
                            <a:srgbClr val="F9FAFA"/>
                          </a:solidFill>
                        </wps:spPr>
                        <wps:bodyPr wrap="square" lIns="0" tIns="0" rIns="0" bIns="0" rtlCol="0">
                          <a:prstTxWarp prst="textNoShape">
                            <a:avLst/>
                          </a:prstTxWarp>
                          <a:noAutofit/>
                        </wps:bodyPr>
                      </wps:wsp>
                      <wps:wsp>
                        <wps:cNvPr id="275" name="Graphic 275"/>
                        <wps:cNvSpPr/>
                        <wps:spPr>
                          <a:xfrm>
                            <a:off x="-12" y="7045514"/>
                            <a:ext cx="6845300" cy="276860"/>
                          </a:xfrm>
                          <a:custGeom>
                            <a:avLst/>
                            <a:gdLst/>
                            <a:ahLst/>
                            <a:cxnLst/>
                            <a:rect l="l" t="t" r="r" b="b"/>
                            <a:pathLst>
                              <a:path w="6845300" h="276860">
                                <a:moveTo>
                                  <a:pt x="9537" y="0"/>
                                </a:moveTo>
                                <a:lnTo>
                                  <a:pt x="0" y="0"/>
                                </a:lnTo>
                                <a:lnTo>
                                  <a:pt x="0" y="276491"/>
                                </a:lnTo>
                                <a:lnTo>
                                  <a:pt x="9537" y="276491"/>
                                </a:lnTo>
                                <a:lnTo>
                                  <a:pt x="9537" y="0"/>
                                </a:lnTo>
                                <a:close/>
                              </a:path>
                              <a:path w="6845300" h="276860">
                                <a:moveTo>
                                  <a:pt x="6845300" y="0"/>
                                </a:moveTo>
                                <a:lnTo>
                                  <a:pt x="6835775" y="0"/>
                                </a:lnTo>
                                <a:lnTo>
                                  <a:pt x="6835775" y="276491"/>
                                </a:lnTo>
                                <a:lnTo>
                                  <a:pt x="6845300" y="276491"/>
                                </a:lnTo>
                                <a:lnTo>
                                  <a:pt x="6845300" y="0"/>
                                </a:lnTo>
                                <a:close/>
                              </a:path>
                            </a:pathLst>
                          </a:custGeom>
                          <a:solidFill>
                            <a:srgbClr val="F0F2F5"/>
                          </a:solidFill>
                        </wps:spPr>
                        <wps:bodyPr wrap="square" lIns="0" tIns="0" rIns="0" bIns="0" rtlCol="0">
                          <a:prstTxWarp prst="textNoShape">
                            <a:avLst/>
                          </a:prstTxWarp>
                          <a:noAutofit/>
                        </wps:bodyPr>
                      </wps:wsp>
                      <wps:wsp>
                        <wps:cNvPr id="276" name="Graphic 276"/>
                        <wps:cNvSpPr/>
                        <wps:spPr>
                          <a:xfrm>
                            <a:off x="0" y="7321999"/>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277" name="Graphic 277"/>
                        <wps:cNvSpPr/>
                        <wps:spPr>
                          <a:xfrm>
                            <a:off x="-12" y="7322006"/>
                            <a:ext cx="6845300" cy="248285"/>
                          </a:xfrm>
                          <a:custGeom>
                            <a:avLst/>
                            <a:gdLst/>
                            <a:ahLst/>
                            <a:cxnLst/>
                            <a:rect l="l" t="t" r="r" b="b"/>
                            <a:pathLst>
                              <a:path w="6845300" h="248285">
                                <a:moveTo>
                                  <a:pt x="9537" y="0"/>
                                </a:moveTo>
                                <a:lnTo>
                                  <a:pt x="0" y="0"/>
                                </a:lnTo>
                                <a:lnTo>
                                  <a:pt x="0" y="247878"/>
                                </a:lnTo>
                                <a:lnTo>
                                  <a:pt x="9537" y="247878"/>
                                </a:lnTo>
                                <a:lnTo>
                                  <a:pt x="9537" y="0"/>
                                </a:lnTo>
                                <a:close/>
                              </a:path>
                              <a:path w="6845300" h="248285">
                                <a:moveTo>
                                  <a:pt x="6845300" y="0"/>
                                </a:moveTo>
                                <a:lnTo>
                                  <a:pt x="6835775" y="0"/>
                                </a:lnTo>
                                <a:lnTo>
                                  <a:pt x="6835775" y="247878"/>
                                </a:lnTo>
                                <a:lnTo>
                                  <a:pt x="6845300" y="247878"/>
                                </a:lnTo>
                                <a:lnTo>
                                  <a:pt x="6845300" y="0"/>
                                </a:lnTo>
                                <a:close/>
                              </a:path>
                            </a:pathLst>
                          </a:custGeom>
                          <a:solidFill>
                            <a:srgbClr val="F0F2F5"/>
                          </a:solidFill>
                        </wps:spPr>
                        <wps:bodyPr wrap="square" lIns="0" tIns="0" rIns="0" bIns="0" rtlCol="0">
                          <a:prstTxWarp prst="textNoShape">
                            <a:avLst/>
                          </a:prstTxWarp>
                          <a:noAutofit/>
                        </wps:bodyPr>
                      </wps:wsp>
                      <wps:wsp>
                        <wps:cNvPr id="278" name="Graphic 278"/>
                        <wps:cNvSpPr/>
                        <wps:spPr>
                          <a:xfrm>
                            <a:off x="0" y="7569879"/>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279" name="Graphic 279"/>
                        <wps:cNvSpPr/>
                        <wps:spPr>
                          <a:xfrm>
                            <a:off x="-12" y="7569884"/>
                            <a:ext cx="6845300" cy="248285"/>
                          </a:xfrm>
                          <a:custGeom>
                            <a:avLst/>
                            <a:gdLst/>
                            <a:ahLst/>
                            <a:cxnLst/>
                            <a:rect l="l" t="t" r="r" b="b"/>
                            <a:pathLst>
                              <a:path w="6845300" h="248285">
                                <a:moveTo>
                                  <a:pt x="9537" y="0"/>
                                </a:moveTo>
                                <a:lnTo>
                                  <a:pt x="0" y="0"/>
                                </a:lnTo>
                                <a:lnTo>
                                  <a:pt x="0" y="247878"/>
                                </a:lnTo>
                                <a:lnTo>
                                  <a:pt x="9537" y="247878"/>
                                </a:lnTo>
                                <a:lnTo>
                                  <a:pt x="9537" y="0"/>
                                </a:lnTo>
                                <a:close/>
                              </a:path>
                              <a:path w="6845300" h="248285">
                                <a:moveTo>
                                  <a:pt x="6845300" y="0"/>
                                </a:moveTo>
                                <a:lnTo>
                                  <a:pt x="6835775" y="0"/>
                                </a:lnTo>
                                <a:lnTo>
                                  <a:pt x="6835775" y="247878"/>
                                </a:lnTo>
                                <a:lnTo>
                                  <a:pt x="6845300" y="247878"/>
                                </a:lnTo>
                                <a:lnTo>
                                  <a:pt x="6845300" y="0"/>
                                </a:lnTo>
                                <a:close/>
                              </a:path>
                            </a:pathLst>
                          </a:custGeom>
                          <a:solidFill>
                            <a:srgbClr val="F0F2F5"/>
                          </a:solidFill>
                        </wps:spPr>
                        <wps:bodyPr wrap="square" lIns="0" tIns="0" rIns="0" bIns="0" rtlCol="0">
                          <a:prstTxWarp prst="textNoShape">
                            <a:avLst/>
                          </a:prstTxWarp>
                          <a:noAutofit/>
                        </wps:bodyPr>
                      </wps:wsp>
                      <wps:wsp>
                        <wps:cNvPr id="280" name="Graphic 280"/>
                        <wps:cNvSpPr/>
                        <wps:spPr>
                          <a:xfrm>
                            <a:off x="0" y="7817759"/>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281" name="Graphic 281"/>
                        <wps:cNvSpPr/>
                        <wps:spPr>
                          <a:xfrm>
                            <a:off x="-12" y="7817763"/>
                            <a:ext cx="6845300" cy="248285"/>
                          </a:xfrm>
                          <a:custGeom>
                            <a:avLst/>
                            <a:gdLst/>
                            <a:ahLst/>
                            <a:cxnLst/>
                            <a:rect l="l" t="t" r="r" b="b"/>
                            <a:pathLst>
                              <a:path w="6845300" h="248285">
                                <a:moveTo>
                                  <a:pt x="9537" y="0"/>
                                </a:moveTo>
                                <a:lnTo>
                                  <a:pt x="0" y="0"/>
                                </a:lnTo>
                                <a:lnTo>
                                  <a:pt x="0" y="247878"/>
                                </a:lnTo>
                                <a:lnTo>
                                  <a:pt x="9537" y="247878"/>
                                </a:lnTo>
                                <a:lnTo>
                                  <a:pt x="9537" y="0"/>
                                </a:lnTo>
                                <a:close/>
                              </a:path>
                              <a:path w="6845300" h="248285">
                                <a:moveTo>
                                  <a:pt x="6845300" y="0"/>
                                </a:moveTo>
                                <a:lnTo>
                                  <a:pt x="6835775" y="0"/>
                                </a:lnTo>
                                <a:lnTo>
                                  <a:pt x="6835775" y="247878"/>
                                </a:lnTo>
                                <a:lnTo>
                                  <a:pt x="6845300" y="247878"/>
                                </a:lnTo>
                                <a:lnTo>
                                  <a:pt x="6845300" y="0"/>
                                </a:lnTo>
                                <a:close/>
                              </a:path>
                            </a:pathLst>
                          </a:custGeom>
                          <a:solidFill>
                            <a:srgbClr val="F0F2F5"/>
                          </a:solidFill>
                        </wps:spPr>
                        <wps:bodyPr wrap="square" lIns="0" tIns="0" rIns="0" bIns="0" rtlCol="0">
                          <a:prstTxWarp prst="textNoShape">
                            <a:avLst/>
                          </a:prstTxWarp>
                          <a:noAutofit/>
                        </wps:bodyPr>
                      </wps:wsp>
                      <wps:wsp>
                        <wps:cNvPr id="282" name="Graphic 282"/>
                        <wps:cNvSpPr/>
                        <wps:spPr>
                          <a:xfrm>
                            <a:off x="0" y="8065639"/>
                            <a:ext cx="6845300" cy="257810"/>
                          </a:xfrm>
                          <a:custGeom>
                            <a:avLst/>
                            <a:gdLst/>
                            <a:ahLst/>
                            <a:cxnLst/>
                            <a:rect l="l" t="t" r="r" b="b"/>
                            <a:pathLst>
                              <a:path w="6845300" h="257810">
                                <a:moveTo>
                                  <a:pt x="6845298" y="257413"/>
                                </a:moveTo>
                                <a:lnTo>
                                  <a:pt x="0" y="257413"/>
                                </a:lnTo>
                                <a:lnTo>
                                  <a:pt x="0" y="0"/>
                                </a:lnTo>
                                <a:lnTo>
                                  <a:pt x="6845298" y="0"/>
                                </a:lnTo>
                                <a:lnTo>
                                  <a:pt x="6845298" y="257413"/>
                                </a:lnTo>
                                <a:close/>
                              </a:path>
                            </a:pathLst>
                          </a:custGeom>
                          <a:solidFill>
                            <a:srgbClr val="F9FAFA"/>
                          </a:solidFill>
                        </wps:spPr>
                        <wps:bodyPr wrap="square" lIns="0" tIns="0" rIns="0" bIns="0" rtlCol="0">
                          <a:prstTxWarp prst="textNoShape">
                            <a:avLst/>
                          </a:prstTxWarp>
                          <a:noAutofit/>
                        </wps:bodyPr>
                      </wps:wsp>
                      <wps:wsp>
                        <wps:cNvPr id="283" name="Graphic 283"/>
                        <wps:cNvSpPr/>
                        <wps:spPr>
                          <a:xfrm>
                            <a:off x="-12" y="8065641"/>
                            <a:ext cx="6845300" cy="257810"/>
                          </a:xfrm>
                          <a:custGeom>
                            <a:avLst/>
                            <a:gdLst/>
                            <a:ahLst/>
                            <a:cxnLst/>
                            <a:rect l="l" t="t" r="r" b="b"/>
                            <a:pathLst>
                              <a:path w="6845300" h="257810">
                                <a:moveTo>
                                  <a:pt x="9537" y="0"/>
                                </a:moveTo>
                                <a:lnTo>
                                  <a:pt x="0" y="0"/>
                                </a:lnTo>
                                <a:lnTo>
                                  <a:pt x="0" y="257416"/>
                                </a:lnTo>
                                <a:lnTo>
                                  <a:pt x="9537" y="257416"/>
                                </a:lnTo>
                                <a:lnTo>
                                  <a:pt x="9537" y="0"/>
                                </a:lnTo>
                                <a:close/>
                              </a:path>
                              <a:path w="6845300" h="257810">
                                <a:moveTo>
                                  <a:pt x="6845300" y="0"/>
                                </a:moveTo>
                                <a:lnTo>
                                  <a:pt x="6835775" y="0"/>
                                </a:lnTo>
                                <a:lnTo>
                                  <a:pt x="6835775" y="257416"/>
                                </a:lnTo>
                                <a:lnTo>
                                  <a:pt x="6845300" y="257416"/>
                                </a:lnTo>
                                <a:lnTo>
                                  <a:pt x="6845300" y="0"/>
                                </a:lnTo>
                                <a:close/>
                              </a:path>
                            </a:pathLst>
                          </a:custGeom>
                          <a:solidFill>
                            <a:srgbClr val="F0F2F5"/>
                          </a:solidFill>
                        </wps:spPr>
                        <wps:bodyPr wrap="square" lIns="0" tIns="0" rIns="0" bIns="0" rtlCol="0">
                          <a:prstTxWarp prst="textNoShape">
                            <a:avLst/>
                          </a:prstTxWarp>
                          <a:noAutofit/>
                        </wps:bodyPr>
                      </wps:wsp>
                      <wps:wsp>
                        <wps:cNvPr id="284" name="Graphic 284"/>
                        <wps:cNvSpPr/>
                        <wps:spPr>
                          <a:xfrm>
                            <a:off x="0" y="8323053"/>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285" name="Graphic 285"/>
                        <wps:cNvSpPr/>
                        <wps:spPr>
                          <a:xfrm>
                            <a:off x="-12" y="8323058"/>
                            <a:ext cx="6845300" cy="248285"/>
                          </a:xfrm>
                          <a:custGeom>
                            <a:avLst/>
                            <a:gdLst/>
                            <a:ahLst/>
                            <a:cxnLst/>
                            <a:rect l="l" t="t" r="r" b="b"/>
                            <a:pathLst>
                              <a:path w="6845300" h="248285">
                                <a:moveTo>
                                  <a:pt x="9537" y="0"/>
                                </a:moveTo>
                                <a:lnTo>
                                  <a:pt x="0" y="0"/>
                                </a:lnTo>
                                <a:lnTo>
                                  <a:pt x="0" y="247878"/>
                                </a:lnTo>
                                <a:lnTo>
                                  <a:pt x="9537" y="247878"/>
                                </a:lnTo>
                                <a:lnTo>
                                  <a:pt x="9537" y="0"/>
                                </a:lnTo>
                                <a:close/>
                              </a:path>
                              <a:path w="6845300" h="248285">
                                <a:moveTo>
                                  <a:pt x="6845300" y="0"/>
                                </a:moveTo>
                                <a:lnTo>
                                  <a:pt x="6835775" y="0"/>
                                </a:lnTo>
                                <a:lnTo>
                                  <a:pt x="6835775" y="247878"/>
                                </a:lnTo>
                                <a:lnTo>
                                  <a:pt x="6845300" y="247878"/>
                                </a:lnTo>
                                <a:lnTo>
                                  <a:pt x="6845300" y="0"/>
                                </a:lnTo>
                                <a:close/>
                              </a:path>
                            </a:pathLst>
                          </a:custGeom>
                          <a:solidFill>
                            <a:srgbClr val="F0F2F5"/>
                          </a:solidFill>
                        </wps:spPr>
                        <wps:bodyPr wrap="square" lIns="0" tIns="0" rIns="0" bIns="0" rtlCol="0">
                          <a:prstTxWarp prst="textNoShape">
                            <a:avLst/>
                          </a:prstTxWarp>
                          <a:noAutofit/>
                        </wps:bodyPr>
                      </wps:wsp>
                      <wps:wsp>
                        <wps:cNvPr id="286" name="Graphic 286"/>
                        <wps:cNvSpPr/>
                        <wps:spPr>
                          <a:xfrm>
                            <a:off x="0" y="8570932"/>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287" name="Graphic 287"/>
                        <wps:cNvSpPr/>
                        <wps:spPr>
                          <a:xfrm>
                            <a:off x="-12" y="8570937"/>
                            <a:ext cx="6845300" cy="248285"/>
                          </a:xfrm>
                          <a:custGeom>
                            <a:avLst/>
                            <a:gdLst/>
                            <a:ahLst/>
                            <a:cxnLst/>
                            <a:rect l="l" t="t" r="r" b="b"/>
                            <a:pathLst>
                              <a:path w="6845300" h="248285">
                                <a:moveTo>
                                  <a:pt x="9537" y="0"/>
                                </a:moveTo>
                                <a:lnTo>
                                  <a:pt x="0" y="0"/>
                                </a:lnTo>
                                <a:lnTo>
                                  <a:pt x="0" y="247878"/>
                                </a:lnTo>
                                <a:lnTo>
                                  <a:pt x="9537" y="247878"/>
                                </a:lnTo>
                                <a:lnTo>
                                  <a:pt x="9537" y="0"/>
                                </a:lnTo>
                                <a:close/>
                              </a:path>
                              <a:path w="6845300" h="248285">
                                <a:moveTo>
                                  <a:pt x="6845300" y="0"/>
                                </a:moveTo>
                                <a:lnTo>
                                  <a:pt x="6835775" y="0"/>
                                </a:lnTo>
                                <a:lnTo>
                                  <a:pt x="6835775" y="247878"/>
                                </a:lnTo>
                                <a:lnTo>
                                  <a:pt x="6845300" y="247878"/>
                                </a:lnTo>
                                <a:lnTo>
                                  <a:pt x="6845300" y="0"/>
                                </a:lnTo>
                                <a:close/>
                              </a:path>
                            </a:pathLst>
                          </a:custGeom>
                          <a:solidFill>
                            <a:srgbClr val="F0F2F5"/>
                          </a:solidFill>
                        </wps:spPr>
                        <wps:bodyPr wrap="square" lIns="0" tIns="0" rIns="0" bIns="0" rtlCol="0">
                          <a:prstTxWarp prst="textNoShape">
                            <a:avLst/>
                          </a:prstTxWarp>
                          <a:noAutofit/>
                        </wps:bodyPr>
                      </wps:wsp>
                      <wps:wsp>
                        <wps:cNvPr id="288" name="Graphic 288"/>
                        <wps:cNvSpPr/>
                        <wps:spPr>
                          <a:xfrm>
                            <a:off x="4766" y="8818812"/>
                            <a:ext cx="6835775" cy="501015"/>
                          </a:xfrm>
                          <a:custGeom>
                            <a:avLst/>
                            <a:gdLst/>
                            <a:ahLst/>
                            <a:cxnLst/>
                            <a:rect l="l" t="t" r="r" b="b"/>
                            <a:pathLst>
                              <a:path w="6835775" h="501015">
                                <a:moveTo>
                                  <a:pt x="6786771" y="500507"/>
                                </a:moveTo>
                                <a:lnTo>
                                  <a:pt x="48993" y="500507"/>
                                </a:lnTo>
                                <a:lnTo>
                                  <a:pt x="45583" y="500173"/>
                                </a:lnTo>
                                <a:lnTo>
                                  <a:pt x="10749" y="480076"/>
                                </a:lnTo>
                                <a:lnTo>
                                  <a:pt x="0" y="451513"/>
                                </a:lnTo>
                                <a:lnTo>
                                  <a:pt x="0" y="448090"/>
                                </a:lnTo>
                                <a:lnTo>
                                  <a:pt x="0" y="0"/>
                                </a:lnTo>
                                <a:lnTo>
                                  <a:pt x="6835764" y="0"/>
                                </a:lnTo>
                                <a:lnTo>
                                  <a:pt x="6835764" y="451513"/>
                                </a:lnTo>
                                <a:lnTo>
                                  <a:pt x="6817971" y="487608"/>
                                </a:lnTo>
                                <a:lnTo>
                                  <a:pt x="6790181" y="500173"/>
                                </a:lnTo>
                                <a:lnTo>
                                  <a:pt x="6786771" y="500507"/>
                                </a:lnTo>
                                <a:close/>
                              </a:path>
                            </a:pathLst>
                          </a:custGeom>
                          <a:solidFill>
                            <a:srgbClr val="F9FAFA"/>
                          </a:solidFill>
                        </wps:spPr>
                        <wps:bodyPr wrap="square" lIns="0" tIns="0" rIns="0" bIns="0" rtlCol="0">
                          <a:prstTxWarp prst="textNoShape">
                            <a:avLst/>
                          </a:prstTxWarp>
                          <a:noAutofit/>
                        </wps:bodyPr>
                      </wps:wsp>
                      <wps:wsp>
                        <wps:cNvPr id="289" name="Graphic 289"/>
                        <wps:cNvSpPr/>
                        <wps:spPr>
                          <a:xfrm>
                            <a:off x="-12" y="8818802"/>
                            <a:ext cx="6845300" cy="505459"/>
                          </a:xfrm>
                          <a:custGeom>
                            <a:avLst/>
                            <a:gdLst/>
                            <a:ahLst/>
                            <a:cxnLst/>
                            <a:rect l="l" t="t" r="r" b="b"/>
                            <a:pathLst>
                              <a:path w="6845300" h="505459">
                                <a:moveTo>
                                  <a:pt x="6845300" y="0"/>
                                </a:moveTo>
                                <a:lnTo>
                                  <a:pt x="6835775" y="12"/>
                                </a:lnTo>
                                <a:lnTo>
                                  <a:pt x="6835775" y="448106"/>
                                </a:lnTo>
                                <a:lnTo>
                                  <a:pt x="6834899" y="457619"/>
                                </a:lnTo>
                                <a:lnTo>
                                  <a:pt x="6806400" y="492277"/>
                                </a:lnTo>
                                <a:lnTo>
                                  <a:pt x="6788099" y="495769"/>
                                </a:lnTo>
                                <a:lnTo>
                                  <a:pt x="57213" y="495769"/>
                                </a:lnTo>
                                <a:lnTo>
                                  <a:pt x="23507" y="481812"/>
                                </a:lnTo>
                                <a:lnTo>
                                  <a:pt x="17399" y="474472"/>
                                </a:lnTo>
                                <a:lnTo>
                                  <a:pt x="13030" y="466407"/>
                                </a:lnTo>
                                <a:lnTo>
                                  <a:pt x="10414" y="457619"/>
                                </a:lnTo>
                                <a:lnTo>
                                  <a:pt x="9537" y="448106"/>
                                </a:lnTo>
                                <a:lnTo>
                                  <a:pt x="9537" y="0"/>
                                </a:lnTo>
                                <a:lnTo>
                                  <a:pt x="0" y="0"/>
                                </a:lnTo>
                                <a:lnTo>
                                  <a:pt x="0" y="455676"/>
                                </a:lnTo>
                                <a:lnTo>
                                  <a:pt x="1460" y="462978"/>
                                </a:lnTo>
                                <a:lnTo>
                                  <a:pt x="7264" y="476986"/>
                                </a:lnTo>
                                <a:lnTo>
                                  <a:pt x="11391" y="483171"/>
                                </a:lnTo>
                                <a:lnTo>
                                  <a:pt x="16764" y="488543"/>
                                </a:lnTo>
                                <a:lnTo>
                                  <a:pt x="17233" y="489013"/>
                                </a:lnTo>
                                <a:lnTo>
                                  <a:pt x="22123" y="493903"/>
                                </a:lnTo>
                                <a:lnTo>
                                  <a:pt x="28308" y="498030"/>
                                </a:lnTo>
                                <a:lnTo>
                                  <a:pt x="42329" y="503834"/>
                                </a:lnTo>
                                <a:lnTo>
                                  <a:pt x="49618" y="505294"/>
                                </a:lnTo>
                                <a:lnTo>
                                  <a:pt x="6795681" y="505294"/>
                                </a:lnTo>
                                <a:lnTo>
                                  <a:pt x="6828549" y="488543"/>
                                </a:lnTo>
                                <a:lnTo>
                                  <a:pt x="6833908" y="483171"/>
                                </a:lnTo>
                                <a:lnTo>
                                  <a:pt x="6838048" y="476986"/>
                                </a:lnTo>
                                <a:lnTo>
                                  <a:pt x="6843852" y="462978"/>
                                </a:lnTo>
                                <a:lnTo>
                                  <a:pt x="6845300" y="455676"/>
                                </a:lnTo>
                                <a:lnTo>
                                  <a:pt x="6845300" y="0"/>
                                </a:lnTo>
                                <a:close/>
                              </a:path>
                            </a:pathLst>
                          </a:custGeom>
                          <a:solidFill>
                            <a:srgbClr val="F0F2F5"/>
                          </a:solidFill>
                        </wps:spPr>
                        <wps:bodyPr wrap="square" lIns="0" tIns="0" rIns="0" bIns="0" rtlCol="0">
                          <a:prstTxWarp prst="textNoShape">
                            <a:avLst/>
                          </a:prstTxWarp>
                          <a:noAutofit/>
                        </wps:bodyPr>
                      </wps:wsp>
                    </wpg:wgp>
                  </a:graphicData>
                </a:graphic>
              </wp:anchor>
            </w:drawing>
          </mc:Choice>
          <mc:Fallback>
            <w:pict>
              <v:group w14:anchorId="39BA6DE9" id="Group 220" o:spid="_x0000_s1026" style="position:absolute;margin-left:28pt;margin-top:28pt;width:539pt;height:734.2pt;z-index:-251658240;mso-wrap-distance-left:0;mso-wrap-distance-right:0;mso-position-horizontal-relative:page;mso-position-vertical-relative:page" coordsize="68453,93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">
                <v:shape id="Graphic 221" o:spid="_x0000_s1027" style="position:absolute;left:47;top:47;width:68358;height:5010;visibility:visible;mso-wrap-style:square;v-text-anchor:top" coordsize="683577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" path="m6835764,500526l,500526,,48994,17792,12908,48993,,6786771,r36069,17780l6835764,500526xe" fillcolor="#f9fafa" stroked="f">
                  <v:path arrowok="t"/>
                </v:shape>
                <v:shape id="Graphic 222" o:spid="_x0000_s1028" style="position:absolute;width:68452;height:5054;visibility:visible;mso-wrap-style:square;v-text-anchor:top" coordsize="6845300,505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" path="m6845300,49618r-1448,-7289l6838048,28308r-4140,-6185l6828536,16764r-470,-483l6823189,11391r-2794,-1866l6817004,7264,6802983,1460,6795681,,49618,,42329,1460,28308,7264r-6185,4127l17233,16281r-469,470l11391,22123,7264,28308,1460,42329,,49618,,505307r9537,l9537,57200r877,-9512l38912,13017,57213,9525r6730886,l6827914,30835r7861,26365l6835775,505307r9525,l6845300,49618xe" fillcolor="#f0f2f5" stroked="f">
                  <v:path arrowok="t"/>
                </v:shape>
                <v:shape id="Graphic 223" o:spid="_x0000_s1029" style="position:absolute;left:14014;top:2955;width:673;height:1626;visibility:visible;mso-wrap-style:square;v-text-anchor:top" coordsize="6731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" path="m66736,162075l,162075,,,66736,r,162075xe" stroked="f">
                  <v:fill opacity="32896f"/>
                  <v:path arrowok="t"/>
                </v:shape>
                <v:shape id="Graphic 224" o:spid="_x0000_s1030" style="position:absolute;top:5053;width:68453;height:2768;visibility:visible;mso-wrap-style:square;v-text-anchor:top" coordsize="6845300,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" path="m6845298,276481l,276481,,,6845298,r,276481xe" fillcolor="#f9fafa" stroked="f">
                  <v:path arrowok="t"/>
                </v:shape>
                <v:shape id="Graphic 225" o:spid="_x0000_s1031" style="position:absolute;top:5053;width:68452;height:2768;visibility:visible;mso-wrap-style:square;v-text-anchor:top" coordsize="6845300,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" path="m9537,l,,,276479r9537,l9537,xem6845300,r-9525,l6835775,276479r9525,l6845300,xe" fillcolor="#f0f2f5" stroked="f">
                  <v:path arrowok="t"/>
                </v:shape>
                <v:shape id="Graphic 226" o:spid="_x0000_s1032" style="position:absolute;top:7817;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" path="m6845298,247879l,247879,,,6845298,r,247879xe" fillcolor="#f9fafa" stroked="f">
                  <v:path arrowok="t"/>
                </v:shape>
                <v:shape id="Graphic 227" o:spid="_x0000_s1033" style="position:absolute;top:7817;width:68452;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" path="m9537,l,,,247878r9537,l9537,xem6845300,r-9525,l6835775,247878r9525,l6845300,xe" fillcolor="#f0f2f5" stroked="f">
                  <v:path arrowok="t"/>
                </v:shape>
                <v:shape id="Graphic 228" o:spid="_x0000_s1034" style="position:absolute;top:10296;width:68453;height:4293;visibility:visible;mso-wrap-style:square;v-text-anchor:top" coordsize="6845300,429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" path="m6845298,429022l,429022,,,6845298,r,429022xe" fillcolor="#f9fafa" stroked="f">
                  <v:path arrowok="t"/>
                </v:shape>
                <v:shape id="Graphic 229" o:spid="_x0000_s1035" style="position:absolute;top:10296;width:68452;height:4293;visibility:visible;mso-wrap-style:square;v-text-anchor:top" coordsize="6845300,429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" path="m9537,l,,,429018r9537,l9537,xem6845300,r-9525,l6835775,429018r9525,l6845300,xe" fillcolor="#f0f2f5" stroked="f">
                  <v:path arrowok="t"/>
                </v:shape>
                <v:shape id="Graphic 230" o:spid="_x0000_s1036" style="position:absolute;top:14586;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" path="m6845298,247879l,247879,,,6845298,r,247879xe" fillcolor="#f9fafa" stroked="f">
                  <v:path arrowok="t"/>
                </v:shape>
                <v:shape id="Graphic 231" o:spid="_x0000_s1037" style="position:absolute;top:14586;width:68452;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" path="m9537,l,,,247891r9537,l9537,xem6845300,r-9525,l6835775,247891r9525,l6845300,xe" fillcolor="#f0f2f5" stroked="f">
                  <v:path arrowok="t"/>
                </v:shape>
                <v:shape id="Graphic 232" o:spid="_x0000_s1038" style="position:absolute;top:17065;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" path="m6845298,247879l,247879,,,6845298,r,247879xe" fillcolor="#f9fafa" stroked="f">
                  <v:path arrowok="t"/>
                </v:shape>
                <v:shape id="Graphic 233" o:spid="_x0000_s1039" style="position:absolute;top:17065;width:68452;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" path="m9537,l,,,247878r9537,l9537,xem6845300,r-9525,l6835775,247878r9525,l6845300,xe" fillcolor="#f0f2f5" stroked="f">
                  <v:path arrowok="t"/>
                </v:shape>
                <v:shape id="Graphic 234" o:spid="_x0000_s1040" style="position:absolute;top:19544;width:68453;height:2769;visibility:visible;mso-wrap-style:square;v-text-anchor:top" coordsize="6845300,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" path="m6845298,276481l,276481,,,6845298,r,276481xe" fillcolor="#f9fafa" stroked="f">
                  <v:path arrowok="t"/>
                </v:shape>
                <v:shape id="Graphic 235" o:spid="_x0000_s1041" style="position:absolute;top:19544;width:68452;height:2769;visibility:visible;mso-wrap-style:square;v-text-anchor:top" coordsize="6845300,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" path="m9537,l,,,276479r9537,l9537,xem6845300,r-9525,l6835775,276479r9525,l6845300,xe" fillcolor="#f0f2f5" stroked="f">
                  <v:path arrowok="t"/>
                </v:shape>
                <v:shape id="Graphic 236" o:spid="_x0000_s1042" style="position:absolute;top:22309;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" path="m6845298,247879l,247879,,,6845298,r,247879xe" fillcolor="#f9fafa" stroked="f">
                  <v:path arrowok="t"/>
                </v:shape>
                <v:shape id="Graphic 237" o:spid="_x0000_s1043" style="position:absolute;top:22309;width:68452;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" path="m9537,l,,,247878r9537,l9537,xem6845300,r-9525,l6835775,247878r9525,l6845300,xe" fillcolor="#f0f2f5" stroked="f">
                  <v:path arrowok="t"/>
                </v:shape>
                <v:shape id="Graphic 238" o:spid="_x0000_s1044" style="position:absolute;top:24788;width:68453;height:2482;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" path="m6845298,247879l,247879,,,6845298,r,247879xe" fillcolor="#f9fafa" stroked="f">
                  <v:path arrowok="t"/>
                </v:shape>
                <v:shape id="Graphic 239" o:spid="_x0000_s1045" style="position:absolute;top:24788;width:68452;height:2482;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" path="m9537,l,,,247878r9537,l9537,xem6845300,r-9525,l6835775,247878r9525,l6845300,xe" fillcolor="#f0f2f5" stroked="f">
                  <v:path arrowok="t"/>
                </v:shape>
                <v:shape id="Graphic 240" o:spid="_x0000_s1046" style="position:absolute;top:27266;width:68453;height:2769;visibility:visible;mso-wrap-style:square;v-text-anchor:top" coordsize="6845300,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" path="m6845298,276481l,276481,,,6845298,r,276481xe" fillcolor="#f9fafa" stroked="f">
                  <v:path arrowok="t"/>
                </v:shape>
                <v:shape id="Graphic 241" o:spid="_x0000_s1047" style="position:absolute;top:27266;width:68452;height:2769;visibility:visible;mso-wrap-style:square;v-text-anchor:top" coordsize="6845300,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" path="m9537,l,,,276479r9537,l9537,xem6845300,r-9525,l6835775,276479r9525,l6845300,xe" fillcolor="#f0f2f5" stroked="f">
                  <v:path arrowok="t"/>
                </v:shape>
                <v:shape id="Graphic 242" o:spid="_x0000_s1048" style="position:absolute;top:30031;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" path="m6845298,247879l,247879,,,6845298,r,247879xe" fillcolor="#f9fafa" stroked="f">
                  <v:path arrowok="t"/>
                </v:shape>
                <v:shape id="Graphic 243" o:spid="_x0000_s1049" style="position:absolute;top:30031;width:68452;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" path="m9537,l,,,247878r9537,l9537,xem6845300,r-9525,l6835775,247878r9525,l6845300,xe" fillcolor="#f0f2f5" stroked="f">
                  <v:path arrowok="t"/>
                </v:shape>
                <v:shape id="Graphic 244" o:spid="_x0000_s1050" style="position:absolute;top:32510;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" path="m6845298,247879l,247879,,,6845298,r,247879xe" fillcolor="#f9fafa" stroked="f">
                  <v:path arrowok="t"/>
                </v:shape>
                <v:shape id="Graphic 245" o:spid="_x0000_s1051" style="position:absolute;top:32510;width:68452;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" path="m9537,l,,,247878r9537,l9537,xem6845300,r-9525,l6835775,247878r9525,l6845300,xe" fillcolor="#f0f2f5" stroked="f">
                  <v:path arrowok="t"/>
                </v:shape>
                <v:shape id="Graphic 246" o:spid="_x0000_s1052" style="position:absolute;top:34989;width:68453;height:2768;visibility:visible;mso-wrap-style:square;v-text-anchor:top" coordsize="6845300,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" path="m6845298,276481l,276481,,,6845298,r,276481xe" fillcolor="#f9fafa" stroked="f">
                  <v:path arrowok="t"/>
                </v:shape>
                <v:shape id="Graphic 247" o:spid="_x0000_s1053" style="position:absolute;top:34989;width:68452;height:2768;visibility:visible;mso-wrap-style:square;v-text-anchor:top" coordsize="6845300,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" path="m9537,l,,,276491r9537,l9537,xem6845300,r-9525,l6835775,276491r9525,l6845300,xe" fillcolor="#f0f2f5" stroked="f">
                  <v:path arrowok="t"/>
                </v:shape>
                <v:shape id="Graphic 248" o:spid="_x0000_s1054" style="position:absolute;top:37754;width:68453;height:2482;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" path="m6845298,247879l,247879,,,6845298,r,247879xe" fillcolor="#f9fafa" stroked="f">
                  <v:path arrowok="t"/>
                </v:shape>
                <v:shape id="Graphic 249" o:spid="_x0000_s1055" style="position:absolute;top:37754;width:68452;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" path="m9537,l,,,247878r9537,l9537,xem6845300,r-9525,l6835775,247878r9525,l6845300,xe" fillcolor="#f0f2f5" stroked="f">
                  <v:path arrowok="t"/>
                </v:shape>
                <v:shape id="Graphic 250" o:spid="_x0000_s1056" style="position:absolute;top:40232;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" path="m6845298,247879l,247879,,,6845298,r,247879xe" fillcolor="#f9fafa" stroked="f">
                  <v:path arrowok="t"/>
                </v:shape>
                <v:shape id="Graphic 251" o:spid="_x0000_s1057" style="position:absolute;top:40232;width:68452;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" path="m9537,l,,,247878r9537,l9537,xem6845300,r-9525,l6835775,247878r9525,l6845300,xe" fillcolor="#f0f2f5" stroked="f">
                  <v:path arrowok="t"/>
                </v:shape>
                <v:shape id="Graphic 252" o:spid="_x0000_s1058" style="position:absolute;top:42711;width:68453;height:2578;visibility:visible;mso-wrap-style:square;v-text-anchor:top" coordsize="684530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" path="m6845298,257413l,257413,,,6845298,r,257413xe" fillcolor="#f9fafa" stroked="f">
                  <v:path arrowok="t"/>
                </v:shape>
                <v:shape id="Graphic 253" o:spid="_x0000_s1059" style="position:absolute;top:42711;width:68452;height:2578;visibility:visible;mso-wrap-style:square;v-text-anchor:top" coordsize="684530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" path="m9537,l,,,257416r9537,l9537,xem6845300,r-9525,l6835775,257416r9525,l6845300,xe" fillcolor="#f0f2f5" stroked="f">
                  <v:path arrowok="t"/>
                </v:shape>
                <v:shape id="Graphic 254" o:spid="_x0000_s1060" style="position:absolute;top:45285;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" path="m6845298,247879l,247879,,,6845298,r,247879xe" fillcolor="#f9fafa" stroked="f">
                  <v:path arrowok="t"/>
                </v:shape>
                <v:shape id="Graphic 255" o:spid="_x0000_s1061" style="position:absolute;top:45285;width:68452;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" path="m9537,l,,,247878r9537,l9537,xem6845300,r-9525,l6835775,247878r9525,l6845300,xe" fillcolor="#f0f2f5" stroked="f">
                  <v:path arrowok="t"/>
                </v:shape>
                <v:shape id="Graphic 256" o:spid="_x0000_s1062" style="position:absolute;top:47764;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" path="m6845298,247879l,247879,,,6845298,r,247879xe" fillcolor="#f9fafa" stroked="f">
                  <v:path arrowok="t"/>
                </v:shape>
                <v:shape id="Graphic 257" o:spid="_x0000_s1063" style="position:absolute;top:47764;width:68452;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" path="m9537,l,,,247878r9537,l9537,xem6845300,r-9525,l6835775,247878r9525,l6845300,xe" fillcolor="#f0f2f5" stroked="f">
                  <v:path arrowok="t"/>
                </v:shape>
                <v:shape id="Graphic 258" o:spid="_x0000_s1064" style="position:absolute;top:50243;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" path="m6845298,247879l,247879,,,6845298,r,247879xe" fillcolor="#f9fafa" stroked="f">
                  <v:path arrowok="t"/>
                </v:shape>
                <v:shape id="Graphic 259" o:spid="_x0000_s1065" style="position:absolute;top:50243;width:68452;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" path="m9537,l,,,247878r9537,l9537,xem6845300,r-9525,l6835775,247878r9525,l6845300,xe" fillcolor="#f0f2f5" stroked="f">
                  <v:path arrowok="t"/>
                </v:shape>
                <v:shape id="Graphic 260" o:spid="_x0000_s1066" style="position:absolute;top:52722;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" path="m6845298,247879l,247879,,,6845298,r,247879xe" fillcolor="#f9fafa" stroked="f">
                  <v:path arrowok="t"/>
                </v:shape>
                <v:shape id="Graphic 261" o:spid="_x0000_s1067" style="position:absolute;top:52722;width:68452;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" path="m9537,l,,,247878r9537,l9537,xem6845300,r-9525,l6835775,247878r9525,l6845300,xe" fillcolor="#f0f2f5" stroked="f">
                  <v:path arrowok="t"/>
                </v:shape>
                <v:shape id="Graphic 262" o:spid="_x0000_s1068" style="position:absolute;top:55201;width:68453;height:2768;visibility:visible;mso-wrap-style:square;v-text-anchor:top" coordsize="6845300,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" path="m6845298,276481l,276481,,,6845298,r,276481xe" fillcolor="#f9fafa" stroked="f">
                  <v:path arrowok="t"/>
                </v:shape>
                <v:shape id="Graphic 263" o:spid="_x0000_s1069" style="position:absolute;top:55201;width:68452;height:2768;visibility:visible;mso-wrap-style:square;v-text-anchor:top" coordsize="6845300,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" path="m9537,l,,,276479r9537,l9537,xem6845300,r-9525,l6835775,276479r9525,l6845300,xe" fillcolor="#f0f2f5" stroked="f">
                  <v:path arrowok="t"/>
                </v:shape>
                <v:shape id="Graphic 264" o:spid="_x0000_s1070" style="position:absolute;top:57965;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" path="m6845298,247879l,247879,,,6845298,r,247879xe" fillcolor="#f9fafa" stroked="f">
                  <v:path arrowok="t"/>
                </v:shape>
                <v:shape id="Graphic 265" o:spid="_x0000_s1071" style="position:absolute;top:57965;width:68452;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" path="m9537,l,,,247878r9537,l9537,xem6845300,r-9525,l6835775,247878r9525,l6845300,xe" fillcolor="#f0f2f5" stroked="f">
                  <v:path arrowok="t"/>
                </v:shape>
                <v:shape id="Graphic 266" o:spid="_x0000_s1072" style="position:absolute;top:60444;width:68453;height:2578;visibility:visible;mso-wrap-style:square;v-text-anchor:top" coordsize="684530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" path="m6845298,257413l,257413,,,6845298,r,257413xe" fillcolor="#f9fafa" stroked="f">
                  <v:path arrowok="t"/>
                </v:shape>
                <v:shape id="Graphic 267" o:spid="_x0000_s1073" style="position:absolute;top:60444;width:68452;height:2578;visibility:visible;mso-wrap-style:square;v-text-anchor:top" coordsize="684530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" path="m9537,l,,,257416r9537,l9537,xem6845300,r-9525,l6835775,257416r9525,l6845300,xe" fillcolor="#f0f2f5" stroked="f">
                  <v:path arrowok="t"/>
                </v:shape>
                <v:shape id="Graphic 268" o:spid="_x0000_s1074" style="position:absolute;top:63018;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" path="m6845298,247879l,247879,,,6845298,r,247879xe" fillcolor="#f9fafa" stroked="f">
                  <v:path arrowok="t"/>
                </v:shape>
                <v:shape id="Graphic 269" o:spid="_x0000_s1075" style="position:absolute;top:63018;width:68452;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" path="m9537,l,,,247878r9537,l9537,xem6845300,r-9525,l6835775,247878r9525,l6845300,xe" fillcolor="#f0f2f5" stroked="f">
                  <v:path arrowok="t"/>
                </v:shape>
                <v:shape id="Graphic 270" o:spid="_x0000_s1076" style="position:absolute;top:65497;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" path="m6845298,247879l,247879,,,6845298,r,247879xe" fillcolor="#f9fafa" stroked="f">
                  <v:path arrowok="t"/>
                </v:shape>
                <v:shape id="Graphic 271" o:spid="_x0000_s1077" style="position:absolute;top:65497;width:68452;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" path="m9537,l,,,247878r9537,l9537,xem6845300,r-9525,l6835775,247878r9525,l6845300,xe" fillcolor="#f0f2f5" stroked="f">
                  <v:path arrowok="t"/>
                </v:shape>
                <v:shape id="Graphic 272" o:spid="_x0000_s1078" style="position:absolute;top:67976;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" path="m6845298,247879l,247879,,,6845298,r,247879xe" fillcolor="#f9fafa" stroked="f">
                  <v:path arrowok="t"/>
                </v:shape>
                <v:shape id="Graphic 273" o:spid="_x0000_s1079" style="position:absolute;top:67976;width:68452;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" path="m9537,l,,,247878r9537,l9537,xem6845300,r-9525,l6835775,247878r9525,l6845300,xe" fillcolor="#f0f2f5" stroked="f">
                  <v:path arrowok="t"/>
                </v:shape>
                <v:shape id="Graphic 274" o:spid="_x0000_s1080" style="position:absolute;top:70455;width:68453;height:2768;visibility:visible;mso-wrap-style:square;v-text-anchor:top" coordsize="6845300,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" path="m6845298,276481l,276481,,,6845298,r,276481xe" fillcolor="#f9fafa" stroked="f">
                  <v:path arrowok="t"/>
                </v:shape>
                <v:shape id="Graphic 275" o:spid="_x0000_s1081" style="position:absolute;top:70455;width:68452;height:2768;visibility:visible;mso-wrap-style:square;v-text-anchor:top" coordsize="6845300,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" path="m9537,l,,,276491r9537,l9537,xem6845300,r-9525,l6835775,276491r9525,l6845300,xe" fillcolor="#f0f2f5" stroked="f">
                  <v:path arrowok="t"/>
                </v:shape>
                <v:shape id="Graphic 276" o:spid="_x0000_s1082" style="position:absolute;top:73219;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" path="m6845298,247879l,247879,,,6845298,r,247879xe" fillcolor="#f9fafa" stroked="f">
                  <v:path arrowok="t"/>
                </v:shape>
                <v:shape id="Graphic 277" o:spid="_x0000_s1083" style="position:absolute;top:73220;width:68452;height:2482;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" path="m9537,l,,,247878r9537,l9537,xem6845300,r-9525,l6835775,247878r9525,l6845300,xe" fillcolor="#f0f2f5" stroked="f">
                  <v:path arrowok="t"/>
                </v:shape>
                <v:shape id="Graphic 278" o:spid="_x0000_s1084" style="position:absolute;top:75698;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" path="m6845298,247879l,247879,,,6845298,r,247879xe" fillcolor="#f9fafa" stroked="f">
                  <v:path arrowok="t"/>
                </v:shape>
                <v:shape id="Graphic 279" o:spid="_x0000_s1085" style="position:absolute;top:75698;width:68452;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" path="m9537,l,,,247878r9537,l9537,xem6845300,r-9525,l6835775,247878r9525,l6845300,xe" fillcolor="#f0f2f5" stroked="f">
                  <v:path arrowok="t"/>
                </v:shape>
                <v:shape id="Graphic 280" o:spid="_x0000_s1086" style="position:absolute;top:78177;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" path="m6845298,247879l,247879,,,6845298,r,247879xe" fillcolor="#f9fafa" stroked="f">
                  <v:path arrowok="t"/>
                </v:shape>
                <v:shape id="Graphic 281" o:spid="_x0000_s1087" style="position:absolute;top:78177;width:68452;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" path="m9537,l,,,247878r9537,l9537,xem6845300,r-9525,l6835775,247878r9525,l6845300,xe" fillcolor="#f0f2f5" stroked="f">
                  <v:path arrowok="t"/>
                </v:shape>
                <v:shape id="Graphic 282" o:spid="_x0000_s1088" style="position:absolute;top:80656;width:68453;height:2578;visibility:visible;mso-wrap-style:square;v-text-anchor:top" coordsize="684530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" path="m6845298,257413l,257413,,,6845298,r,257413xe" fillcolor="#f9fafa" stroked="f">
                  <v:path arrowok="t"/>
                </v:shape>
                <v:shape id="Graphic 283" o:spid="_x0000_s1089" style="position:absolute;top:80656;width:68452;height:2578;visibility:visible;mso-wrap-style:square;v-text-anchor:top" coordsize="684530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" path="m9537,l,,,257416r9537,l9537,xem6845300,r-9525,l6835775,257416r9525,l6845300,xe" fillcolor="#f0f2f5" stroked="f">
                  <v:path arrowok="t"/>
                </v:shape>
                <v:shape id="Graphic 284" o:spid="_x0000_s1090" style="position:absolute;top:83230;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" path="m6845298,247879l,247879,,,6845298,r,247879xe" fillcolor="#f9fafa" stroked="f">
                  <v:path arrowok="t"/>
                </v:shape>
                <v:shape id="Graphic 285" o:spid="_x0000_s1091" style="position:absolute;top:83230;width:68452;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" path="m9537,l,,,247878r9537,l9537,xem6845300,r-9525,l6835775,247878r9525,l6845300,xe" fillcolor="#f0f2f5" stroked="f">
                  <v:path arrowok="t"/>
                </v:shape>
                <v:shape id="Graphic 286" o:spid="_x0000_s1092" style="position:absolute;top:85709;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" path="m6845298,247879l,247879,,,6845298,r,247879xe" fillcolor="#f9fafa" stroked="f">
                  <v:path arrowok="t"/>
                </v:shape>
                <v:shape id="Graphic 287" o:spid="_x0000_s1093" style="position:absolute;top:85709;width:68452;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" path="m9537,l,,,247878r9537,l9537,xem6845300,r-9525,l6835775,247878r9525,l6845300,xe" fillcolor="#f0f2f5" stroked="f">
                  <v:path arrowok="t"/>
                </v:shape>
                <v:shape id="Graphic 288" o:spid="_x0000_s1094" style="position:absolute;left:47;top:88188;width:68358;height:5010;visibility:visible;mso-wrap-style:square;v-text-anchor:top" coordsize="683577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" path="m6786771,500507r-6737778,l45583,500173,10749,480076,,451513r,-3423l,,6835764,r,451513l6817971,487608r-27790,12565l6786771,500507xe" fillcolor="#f9fafa" stroked="f">
                  <v:path arrowok="t"/>
                </v:shape>
                <v:shape id="Graphic 289" o:spid="_x0000_s1095" style="position:absolute;top:88188;width:68452;height:5054;visibility:visible;mso-wrap-style:square;v-text-anchor:top" coordsize="6845300,505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" path="m6845300,r-9525,12l6835775,448106r-876,9513l6806400,492277r-18301,3492l57213,495769,23507,481812r-6108,-7340l13030,466407r-2616,-8788l9537,448106,9537,,,,,455676r1460,7302l7264,476986r4127,6185l16764,488543r469,470l22123,493903r6185,4127l42329,503834r7289,1460l6795681,505294r32868,-16751l6833908,483171r4140,-6185l6843852,462978r1448,-7302l6845300,xe" fillcolor="#f0f2f5" stroked="f">
                  <v:path arrowok="t"/>
                </v:shape>
                <w10:wrap anchorx="page" anchory="page"/>
              </v:group>
            </w:pict>
          </mc:Fallback>
        </mc:AlternateContent>
      </w:r>
      <w:r w:rsidRPr="00115BA5">
        <w:rPr>
          <w:rFonts w:ascii="新宋体" w:eastAsia="新宋体"/>
          <w:color w:val="4E596F"/>
          <w:spacing w:val="-5"/>
          <w:sz w:val="15"/>
          <w:lang w:val="ca-ES"/>
        </w:rPr>
        <w:t>31</w:t>
      </w:r>
      <w:r w:rsidRPr="00115BA5">
        <w:rPr>
          <w:rFonts w:ascii="新宋体" w:eastAsia="新宋体"/>
          <w:color w:val="4E596F"/>
          <w:sz w:val="15"/>
          <w:lang w:val="ca-ES"/>
        </w:rPr>
        <w:tab/>
      </w:r>
      <w:r w:rsidRPr="00115BA5">
        <w:rPr>
          <w:rFonts w:ascii="Consolas" w:eastAsia="Consolas"/>
          <w:color w:val="40454A"/>
          <w:lang w:val="ca-ES"/>
        </w:rPr>
        <w:t>account</w:t>
      </w:r>
      <w:r w:rsidRPr="00115BA5">
        <w:rPr>
          <w:rFonts w:ascii="Consolas" w:eastAsia="Consolas"/>
          <w:color w:val="40454A"/>
          <w:spacing w:val="-1"/>
          <w:lang w:val="ca-ES"/>
        </w:rPr>
        <w:t xml:space="preserve"> </w:t>
      </w:r>
      <w:r w:rsidRPr="00115BA5">
        <w:rPr>
          <w:rFonts w:ascii="Consolas" w:eastAsia="Consolas"/>
          <w:color w:val="0077AA"/>
          <w:lang w:val="ca-ES"/>
        </w:rPr>
        <w:t>lock</w:t>
      </w:r>
      <w:r w:rsidRPr="00115BA5">
        <w:rPr>
          <w:rFonts w:ascii="Consolas" w:eastAsia="Consolas"/>
          <w:color w:val="999999"/>
          <w:lang w:val="ca-ES"/>
        </w:rPr>
        <w:t>;</w:t>
      </w:r>
      <w:r w:rsidRPr="00115BA5">
        <w:rPr>
          <w:rFonts w:ascii="Consolas" w:eastAsia="Consolas"/>
          <w:color w:val="6F808F"/>
          <w:lang w:val="ca-ES"/>
        </w:rPr>
        <w:t>--</w:t>
      </w:r>
      <w:r>
        <w:rPr>
          <w:rFonts w:ascii="新宋体" w:eastAsia="新宋体"/>
          <w:color w:val="6F808F"/>
        </w:rPr>
        <w:t>修改用户处于锁定状态或者解锁状态</w:t>
      </w:r>
      <w:r w:rsidRPr="00115BA5">
        <w:rPr>
          <w:rFonts w:ascii="新宋体" w:eastAsia="新宋体"/>
          <w:color w:val="6F808F"/>
          <w:lang w:val="ca-ES"/>
        </w:rPr>
        <w:t xml:space="preserve"> （</w:t>
      </w:r>
      <w:r w:rsidRPr="00115BA5">
        <w:rPr>
          <w:rFonts w:ascii="Consolas" w:eastAsia="Consolas"/>
          <w:color w:val="6F808F"/>
          <w:lang w:val="ca-ES"/>
        </w:rPr>
        <w:t xml:space="preserve">LOCK|UNLOCK </w:t>
      </w:r>
      <w:r w:rsidRPr="00115BA5">
        <w:rPr>
          <w:rFonts w:ascii="新宋体" w:eastAsia="新宋体"/>
          <w:color w:val="6F808F"/>
          <w:spacing w:val="-10"/>
          <w:lang w:val="ca-ES"/>
        </w:rPr>
        <w:t>）</w:t>
      </w:r>
    </w:p>
    <w:p w14:paraId="5AE92DE9" w14:textId="77777777" w:rsidR="00115BA5" w:rsidRDefault="00115BA5" w:rsidP="00115BA5">
      <w:pPr>
        <w:pStyle w:val="af1"/>
        <w:spacing w:before="4"/>
        <w:ind w:left="0"/>
        <w:rPr>
          <w:rFonts w:ascii="新宋体" w:hint="eastAsia"/>
          <w:sz w:val="15"/>
          <w:lang w:eastAsia="zh-CN"/>
        </w:rPr>
      </w:pPr>
    </w:p>
    <w:p w14:paraId="3E93390F" w14:textId="77777777" w:rsidR="00115BA5" w:rsidRPr="00115BA5" w:rsidRDefault="00115BA5" w:rsidP="00115BA5">
      <w:pPr>
        <w:ind w:left="390"/>
        <w:rPr>
          <w:rFonts w:ascii="新宋体" w:hint="eastAsia"/>
          <w:sz w:val="15"/>
          <w:lang w:val="ca-ES"/>
        </w:rPr>
      </w:pPr>
      <w:r w:rsidRPr="00115BA5">
        <w:rPr>
          <w:rFonts w:ascii="新宋体"/>
          <w:color w:val="4E596F"/>
          <w:spacing w:val="-5"/>
          <w:sz w:val="15"/>
          <w:lang w:val="ca-ES"/>
        </w:rPr>
        <w:t>32</w:t>
      </w:r>
    </w:p>
    <w:p w14:paraId="3100C021" w14:textId="77777777" w:rsidR="00115BA5" w:rsidRPr="00115BA5" w:rsidRDefault="00115BA5" w:rsidP="00115BA5">
      <w:pPr>
        <w:spacing w:before="138"/>
        <w:ind w:left="390"/>
        <w:rPr>
          <w:rFonts w:ascii="新宋体" w:eastAsia="新宋体" w:hint="eastAsia"/>
          <w:lang w:val="ca-ES"/>
        </w:rPr>
      </w:pPr>
      <w:r w:rsidRPr="00115BA5">
        <w:rPr>
          <w:rFonts w:ascii="新宋体" w:eastAsia="新宋体"/>
          <w:color w:val="4E596F"/>
          <w:sz w:val="15"/>
          <w:lang w:val="ca-ES"/>
        </w:rPr>
        <w:t>33</w:t>
      </w:r>
      <w:r w:rsidRPr="00115BA5">
        <w:rPr>
          <w:rFonts w:ascii="新宋体" w:eastAsia="新宋体"/>
          <w:color w:val="4E596F"/>
          <w:spacing w:val="67"/>
          <w:w w:val="150"/>
          <w:sz w:val="15"/>
          <w:lang w:val="ca-ES"/>
        </w:rPr>
        <w:t xml:space="preserve"> </w:t>
      </w:r>
      <w:r w:rsidRPr="00115BA5">
        <w:rPr>
          <w:rFonts w:ascii="Consolas" w:eastAsia="Consolas"/>
          <w:color w:val="6F808F"/>
          <w:lang w:val="ca-ES"/>
        </w:rPr>
        <w:t>#</w:t>
      </w:r>
      <w:r>
        <w:rPr>
          <w:rFonts w:ascii="新宋体" w:eastAsia="新宋体"/>
          <w:color w:val="6F808F"/>
          <w:spacing w:val="-3"/>
        </w:rPr>
        <w:t>删除用户</w:t>
      </w:r>
    </w:p>
    <w:p w14:paraId="04D77700" w14:textId="77777777" w:rsidR="00115BA5" w:rsidRPr="00115BA5" w:rsidRDefault="00115BA5" w:rsidP="00115BA5">
      <w:pPr>
        <w:spacing w:before="138"/>
        <w:ind w:left="390"/>
        <w:rPr>
          <w:rFonts w:ascii="Consolas" w:hint="eastAsia"/>
          <w:lang w:val="ca-ES"/>
        </w:rPr>
      </w:pPr>
      <w:r w:rsidRPr="00115BA5">
        <w:rPr>
          <w:rFonts w:ascii="新宋体"/>
          <w:color w:val="4E596F"/>
          <w:sz w:val="15"/>
          <w:lang w:val="ca-ES"/>
        </w:rPr>
        <w:t>34</w:t>
      </w:r>
      <w:r w:rsidRPr="00115BA5">
        <w:rPr>
          <w:rFonts w:ascii="新宋体"/>
          <w:color w:val="4E596F"/>
          <w:spacing w:val="67"/>
          <w:w w:val="150"/>
          <w:sz w:val="15"/>
          <w:lang w:val="ca-ES"/>
        </w:rPr>
        <w:t xml:space="preserve"> </w:t>
      </w:r>
      <w:r w:rsidRPr="00115BA5">
        <w:rPr>
          <w:rFonts w:ascii="Consolas"/>
          <w:color w:val="0077AA"/>
          <w:lang w:val="ca-ES"/>
        </w:rPr>
        <w:t>drop</w:t>
      </w:r>
      <w:r w:rsidRPr="00115BA5">
        <w:rPr>
          <w:rFonts w:ascii="Consolas"/>
          <w:color w:val="0077AA"/>
          <w:spacing w:val="-1"/>
          <w:lang w:val="ca-ES"/>
        </w:rPr>
        <w:t xml:space="preserve"> </w:t>
      </w:r>
      <w:r w:rsidRPr="00115BA5">
        <w:rPr>
          <w:rFonts w:ascii="Consolas"/>
          <w:color w:val="0077AA"/>
          <w:lang w:val="ca-ES"/>
        </w:rPr>
        <w:t xml:space="preserve">user </w:t>
      </w:r>
      <w:r w:rsidRPr="00115BA5">
        <w:rPr>
          <w:rFonts w:ascii="Consolas"/>
          <w:color w:val="40454A"/>
          <w:spacing w:val="-2"/>
          <w:lang w:val="ca-ES"/>
        </w:rPr>
        <w:t>c</w:t>
      </w:r>
      <w:r w:rsidRPr="00115BA5">
        <w:rPr>
          <w:rFonts w:ascii="Consolas"/>
          <w:color w:val="6F808F"/>
          <w:spacing w:val="-2"/>
          <w:lang w:val="ca-ES"/>
        </w:rPr>
        <w:t>##fox;</w:t>
      </w:r>
    </w:p>
    <w:p w14:paraId="58FCF9A4" w14:textId="77777777" w:rsidR="00115BA5" w:rsidRDefault="00115BA5" w:rsidP="00115BA5">
      <w:pPr>
        <w:pStyle w:val="af1"/>
        <w:ind w:left="0"/>
        <w:rPr>
          <w:rFonts w:ascii="Consolas" w:hint="eastAsia"/>
          <w:lang w:eastAsia="zh-CN"/>
        </w:rPr>
      </w:pPr>
    </w:p>
    <w:p w14:paraId="7C01DCB8" w14:textId="77777777" w:rsidR="00115BA5" w:rsidRDefault="00115BA5" w:rsidP="00115BA5">
      <w:pPr>
        <w:pStyle w:val="af1"/>
        <w:spacing w:before="14"/>
        <w:ind w:left="0"/>
        <w:rPr>
          <w:rFonts w:ascii="Consolas" w:hint="eastAsia"/>
          <w:lang w:eastAsia="zh-CN"/>
        </w:rPr>
      </w:pPr>
    </w:p>
    <w:p w14:paraId="6E7D7E5F" w14:textId="77777777" w:rsidR="00115BA5" w:rsidRDefault="00115BA5" w:rsidP="00115BA5">
      <w:pPr>
        <w:pStyle w:val="af1"/>
        <w:rPr>
          <w:rFonts w:hint="eastAsia"/>
          <w:lang w:eastAsia="zh-CN"/>
        </w:rPr>
      </w:pPr>
      <w:r>
        <w:rPr>
          <w:spacing w:val="-1"/>
          <w:lang w:eastAsia="zh-CN"/>
        </w:rPr>
        <w:t>虽然创建了用户，但还不能使用，需要给用户授予数据库角色和设置用户权限。</w:t>
      </w:r>
    </w:p>
    <w:p w14:paraId="5F65E258" w14:textId="77777777" w:rsidR="00115BA5" w:rsidRDefault="00115BA5" w:rsidP="00115BA5">
      <w:pPr>
        <w:pStyle w:val="af1"/>
        <w:rPr>
          <w:rFonts w:hint="eastAsia"/>
          <w:lang w:eastAsia="zh-CN"/>
        </w:rPr>
        <w:sectPr w:rsidR="00115BA5" w:rsidSect="00115BA5">
          <w:type w:val="continuous"/>
          <w:pgSz w:w="11900" w:h="16820"/>
          <w:pgMar w:top="500" w:right="425" w:bottom="280" w:left="425" w:header="720" w:footer="720" w:gutter="0"/>
          <w:cols w:space="720"/>
        </w:sectPr>
      </w:pPr>
    </w:p>
    <w:p w14:paraId="62A93018" w14:textId="77777777" w:rsidR="00115BA5" w:rsidRDefault="00115BA5" w:rsidP="00115BA5">
      <w:pPr>
        <w:pStyle w:val="2"/>
        <w:rPr>
          <w:rFonts w:hint="eastAsia"/>
        </w:rPr>
      </w:pPr>
      <w:r>
        <w:lastRenderedPageBreak/>
        <w:t>数据库角色</w:t>
      </w:r>
    </w:p>
    <w:p w14:paraId="0FA6F8AA" w14:textId="77777777" w:rsidR="00115BA5" w:rsidRDefault="00115BA5" w:rsidP="00115BA5">
      <w:pPr>
        <w:pStyle w:val="af1"/>
        <w:spacing w:before="4" w:line="228" w:lineRule="auto"/>
        <w:ind w:right="368"/>
        <w:rPr>
          <w:rFonts w:hint="eastAsia"/>
          <w:lang w:eastAsia="zh-CN"/>
        </w:rPr>
      </w:pPr>
      <w:r>
        <w:rPr>
          <w:rFonts w:ascii="Arial MT" w:eastAsia="Arial MT"/>
          <w:spacing w:val="-2"/>
          <w:lang w:eastAsia="zh-CN"/>
        </w:rPr>
        <w:t>Oracle</w:t>
      </w:r>
      <w:r>
        <w:rPr>
          <w:spacing w:val="-2"/>
          <w:lang w:eastAsia="zh-CN"/>
        </w:rPr>
        <w:t>数据库角色是若干系统权限的集合，给</w:t>
      </w:r>
      <w:r>
        <w:rPr>
          <w:rFonts w:ascii="Arial MT" w:eastAsia="Arial MT"/>
          <w:spacing w:val="-2"/>
          <w:lang w:eastAsia="zh-CN"/>
        </w:rPr>
        <w:t>Oracle</w:t>
      </w:r>
      <w:r>
        <w:rPr>
          <w:spacing w:val="-2"/>
          <w:lang w:eastAsia="zh-CN"/>
        </w:rPr>
        <w:t>用户进行授数据库角色，就是等于赋予该用户若干数据库系统权限。</w:t>
      </w:r>
    </w:p>
    <w:p w14:paraId="139E5379" w14:textId="77777777" w:rsidR="00115BA5" w:rsidRDefault="00115BA5" w:rsidP="00115BA5">
      <w:pPr>
        <w:pStyle w:val="af1"/>
        <w:spacing w:line="427" w:lineRule="exact"/>
        <w:rPr>
          <w:rFonts w:hint="eastAsia"/>
          <w:lang w:eastAsia="zh-CN"/>
        </w:rPr>
      </w:pPr>
      <w:r>
        <w:rPr>
          <w:spacing w:val="-1"/>
          <w:lang w:eastAsia="zh-CN"/>
        </w:rPr>
        <w:t>常用的数据库角色如下：</w:t>
      </w:r>
    </w:p>
    <w:p w14:paraId="3BF507E6" w14:textId="77777777" w:rsidR="00115BA5" w:rsidRPr="00115BA5" w:rsidRDefault="00115BA5" w:rsidP="00115BA5">
      <w:pPr>
        <w:spacing w:before="18" w:line="384" w:lineRule="exact"/>
        <w:ind w:left="285"/>
        <w:rPr>
          <w:rFonts w:hint="eastAsia"/>
          <w:lang w:val="ca-ES"/>
        </w:rPr>
      </w:pPr>
      <w:r>
        <w:rPr>
          <w:noProof/>
          <w:position w:val="3"/>
        </w:rPr>
        <w:drawing>
          <wp:inline distT="0" distB="0" distL="0" distR="0" wp14:anchorId="207021B6" wp14:editId="08CA067B">
            <wp:extent cx="47669" cy="47650"/>
            <wp:effectExtent l="0" t="0" r="0" b="0"/>
            <wp:docPr id="290" name="Image 2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0" name="Image 290"/>
                    <pic:cNvPicPr/>
                  </pic:nvPicPr>
                  <pic:blipFill>
                    <a:blip r:embed="rId52" cstate="print"/>
                    <a:stretch>
                      <a:fillRect/>
                    </a:stretch>
                  </pic:blipFill>
                  <pic:spPr>
                    <a:xfrm>
                      <a:off x="0" y="0"/>
                      <a:ext cx="47669" cy="47650"/>
                    </a:xfrm>
                    <a:prstGeom prst="rect">
                      <a:avLst/>
                    </a:prstGeom>
                  </pic:spPr>
                </pic:pic>
              </a:graphicData>
            </a:graphic>
          </wp:inline>
        </w:drawing>
      </w:r>
      <w:r w:rsidRPr="00115BA5">
        <w:rPr>
          <w:rFonts w:ascii="Times New Roman" w:eastAsia="Times New Roman"/>
          <w:spacing w:val="80"/>
          <w:sz w:val="20"/>
          <w:lang w:val="ca-ES"/>
        </w:rPr>
        <w:t xml:space="preserve"> </w:t>
      </w:r>
      <w:r w:rsidRPr="00115BA5">
        <w:rPr>
          <w:rFonts w:ascii="Arial MT" w:eastAsia="Arial MT"/>
          <w:lang w:val="ca-ES"/>
        </w:rPr>
        <w:t>CONNECT</w:t>
      </w:r>
      <w:r>
        <w:t>角色</w:t>
      </w:r>
      <w:r w:rsidRPr="00115BA5">
        <w:rPr>
          <w:lang w:val="ca-ES"/>
        </w:rPr>
        <w:t>：</w:t>
      </w:r>
    </w:p>
    <w:p w14:paraId="423CCC36" w14:textId="77777777" w:rsidR="00115BA5" w:rsidRDefault="00115BA5" w:rsidP="00115BA5">
      <w:pPr>
        <w:pStyle w:val="af1"/>
        <w:spacing w:before="12" w:line="228" w:lineRule="auto"/>
        <w:ind w:right="155"/>
        <w:rPr>
          <w:rFonts w:hint="eastAsia"/>
        </w:rPr>
      </w:pPr>
      <w:r>
        <w:rPr>
          <w:rFonts w:ascii="Arial MT" w:eastAsia="Arial MT"/>
          <w:color w:val="F23232"/>
          <w:spacing w:val="-2"/>
        </w:rPr>
        <w:t>CONNECT</w:t>
      </w:r>
      <w:r>
        <w:rPr>
          <w:color w:val="F23232"/>
          <w:spacing w:val="-2"/>
        </w:rPr>
        <w:t>角色是</w:t>
      </w:r>
      <w:r>
        <w:rPr>
          <w:rFonts w:ascii="Arial MT" w:eastAsia="Arial MT"/>
          <w:color w:val="F23232"/>
          <w:spacing w:val="-2"/>
        </w:rPr>
        <w:t>Oracle</w:t>
      </w:r>
      <w:r>
        <w:rPr>
          <w:color w:val="F23232"/>
          <w:spacing w:val="-2"/>
        </w:rPr>
        <w:t>用户的基本角色</w:t>
      </w:r>
      <w:r>
        <w:rPr>
          <w:spacing w:val="-2"/>
        </w:rPr>
        <w:t>，</w:t>
      </w:r>
      <w:r>
        <w:rPr>
          <w:rFonts w:ascii="Arial MT" w:eastAsia="Arial MT"/>
          <w:spacing w:val="-2"/>
        </w:rPr>
        <w:t>CONNECT</w:t>
      </w:r>
      <w:r>
        <w:rPr>
          <w:spacing w:val="-2"/>
        </w:rPr>
        <w:t>权限代表着用户可以和</w:t>
      </w:r>
      <w:r>
        <w:rPr>
          <w:rFonts w:ascii="Arial MT" w:eastAsia="Arial MT"/>
          <w:spacing w:val="-2"/>
        </w:rPr>
        <w:t>Oracle</w:t>
      </w:r>
      <w:r>
        <w:rPr>
          <w:spacing w:val="-2"/>
        </w:rPr>
        <w:t>服务器进行连接，</w:t>
      </w:r>
      <w:r>
        <w:t>建立</w:t>
      </w:r>
      <w:r>
        <w:rPr>
          <w:rFonts w:ascii="Arial MT" w:eastAsia="Arial MT"/>
        </w:rPr>
        <w:t>Session</w:t>
      </w:r>
      <w:r>
        <w:t>（会 话）。</w:t>
      </w:r>
    </w:p>
    <w:p w14:paraId="3172FC4D" w14:textId="77777777" w:rsidR="00115BA5" w:rsidRPr="00115BA5" w:rsidRDefault="00115BA5" w:rsidP="00115BA5">
      <w:pPr>
        <w:spacing w:before="24" w:line="384" w:lineRule="exact"/>
        <w:ind w:left="285"/>
        <w:rPr>
          <w:rFonts w:hint="eastAsia"/>
          <w:lang w:val="ca-ES"/>
        </w:rPr>
      </w:pPr>
      <w:r>
        <w:rPr>
          <w:noProof/>
          <w:position w:val="3"/>
        </w:rPr>
        <w:drawing>
          <wp:inline distT="0" distB="0" distL="0" distR="0" wp14:anchorId="49675B79" wp14:editId="1D2D130A">
            <wp:extent cx="47669" cy="47650"/>
            <wp:effectExtent l="0" t="0" r="0" b="0"/>
            <wp:docPr id="291" name="Image 2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1" name="Image 291"/>
                    <pic:cNvPicPr/>
                  </pic:nvPicPr>
                  <pic:blipFill>
                    <a:blip r:embed="rId53" cstate="print"/>
                    <a:stretch>
                      <a:fillRect/>
                    </a:stretch>
                  </pic:blipFill>
                  <pic:spPr>
                    <a:xfrm>
                      <a:off x="0" y="0"/>
                      <a:ext cx="47669" cy="47650"/>
                    </a:xfrm>
                    <a:prstGeom prst="rect">
                      <a:avLst/>
                    </a:prstGeom>
                  </pic:spPr>
                </pic:pic>
              </a:graphicData>
            </a:graphic>
          </wp:inline>
        </w:drawing>
      </w:r>
      <w:r w:rsidRPr="00115BA5">
        <w:rPr>
          <w:rFonts w:ascii="Times New Roman" w:eastAsia="Times New Roman"/>
          <w:spacing w:val="80"/>
          <w:sz w:val="20"/>
          <w:lang w:val="ca-ES"/>
        </w:rPr>
        <w:t xml:space="preserve"> </w:t>
      </w:r>
      <w:r w:rsidRPr="00115BA5">
        <w:rPr>
          <w:rFonts w:ascii="Arial MT" w:eastAsia="Arial MT"/>
          <w:lang w:val="ca-ES"/>
        </w:rPr>
        <w:t>RESOURCE</w:t>
      </w:r>
      <w:r>
        <w:t>角色</w:t>
      </w:r>
      <w:r w:rsidRPr="00115BA5">
        <w:rPr>
          <w:lang w:val="ca-ES"/>
        </w:rPr>
        <w:t>：</w:t>
      </w:r>
    </w:p>
    <w:p w14:paraId="2345D0CB" w14:textId="77777777" w:rsidR="00115BA5" w:rsidRDefault="00115BA5" w:rsidP="00115BA5">
      <w:pPr>
        <w:pStyle w:val="af1"/>
        <w:spacing w:before="13" w:line="228" w:lineRule="auto"/>
        <w:ind w:right="262"/>
        <w:rPr>
          <w:rFonts w:hint="eastAsia"/>
          <w:lang w:eastAsia="zh-CN"/>
        </w:rPr>
      </w:pPr>
      <w:r>
        <w:rPr>
          <w:rFonts w:ascii="Arial MT" w:eastAsia="Arial MT"/>
          <w:color w:val="F23232"/>
          <w:spacing w:val="-2"/>
          <w:lang w:eastAsia="zh-CN"/>
        </w:rPr>
        <w:t>RESOURCE</w:t>
      </w:r>
      <w:r>
        <w:rPr>
          <w:color w:val="F23232"/>
          <w:spacing w:val="-2"/>
          <w:lang w:eastAsia="zh-CN"/>
        </w:rPr>
        <w:t>角色是开发过程中常用的角色</w:t>
      </w:r>
      <w:r>
        <w:rPr>
          <w:spacing w:val="-2"/>
          <w:lang w:eastAsia="zh-CN"/>
        </w:rPr>
        <w:t>。</w:t>
      </w:r>
      <w:r>
        <w:rPr>
          <w:rFonts w:ascii="Arial MT" w:eastAsia="Arial MT"/>
          <w:spacing w:val="-2"/>
          <w:lang w:eastAsia="zh-CN"/>
        </w:rPr>
        <w:t>RESOURCE</w:t>
      </w:r>
      <w:r>
        <w:rPr>
          <w:spacing w:val="-2"/>
          <w:lang w:eastAsia="zh-CN"/>
        </w:rPr>
        <w:t>给用户提供了可以创建自己的对象，包括：表、视图、序列、过程、触发器、索引、包、类型等。</w:t>
      </w:r>
    </w:p>
    <w:p w14:paraId="4867C5C6" w14:textId="77777777" w:rsidR="00115BA5" w:rsidRDefault="00115BA5" w:rsidP="00115BA5">
      <w:pPr>
        <w:spacing w:before="24" w:line="384" w:lineRule="exact"/>
        <w:ind w:left="285"/>
        <w:rPr>
          <w:rFonts w:hint="eastAsia"/>
        </w:rPr>
      </w:pPr>
      <w:r>
        <w:rPr>
          <w:noProof/>
          <w:position w:val="3"/>
        </w:rPr>
        <w:drawing>
          <wp:inline distT="0" distB="0" distL="0" distR="0" wp14:anchorId="6540378E" wp14:editId="6BA02304">
            <wp:extent cx="47669" cy="47650"/>
            <wp:effectExtent l="0" t="0" r="0" b="0"/>
            <wp:docPr id="292" name="Image 2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2" name="Image 292"/>
                    <pic:cNvPicPr/>
                  </pic:nvPicPr>
                  <pic:blipFill>
                    <a:blip r:embed="rId54" cstate="print"/>
                    <a:stretch>
                      <a:fillRect/>
                    </a:stretch>
                  </pic:blipFill>
                  <pic:spPr>
                    <a:xfrm>
                      <a:off x="0" y="0"/>
                      <a:ext cx="47669" cy="47650"/>
                    </a:xfrm>
                    <a:prstGeom prst="rect">
                      <a:avLst/>
                    </a:prstGeom>
                  </pic:spPr>
                </pic:pic>
              </a:graphicData>
            </a:graphic>
          </wp:inline>
        </w:drawing>
      </w:r>
      <w:r>
        <w:rPr>
          <w:rFonts w:ascii="Times New Roman" w:eastAsia="Times New Roman"/>
          <w:spacing w:val="80"/>
          <w:sz w:val="20"/>
        </w:rPr>
        <w:t xml:space="preserve"> </w:t>
      </w:r>
      <w:r>
        <w:rPr>
          <w:rFonts w:ascii="Arial MT" w:eastAsia="Arial MT"/>
        </w:rPr>
        <w:t>DBA</w:t>
      </w:r>
      <w:r>
        <w:t>角色：</w:t>
      </w:r>
    </w:p>
    <w:p w14:paraId="501B2873" w14:textId="77777777" w:rsidR="00115BA5" w:rsidRDefault="00115BA5" w:rsidP="00115BA5">
      <w:pPr>
        <w:pStyle w:val="af1"/>
        <w:spacing w:before="13" w:line="228" w:lineRule="auto"/>
        <w:ind w:right="809"/>
        <w:rPr>
          <w:rFonts w:hint="eastAsia"/>
          <w:lang w:eastAsia="zh-CN"/>
        </w:rPr>
      </w:pPr>
      <w:r>
        <w:rPr>
          <w:rFonts w:ascii="Arial MT" w:eastAsia="Arial MT"/>
          <w:color w:val="F23232"/>
          <w:spacing w:val="-2"/>
          <w:lang w:eastAsia="zh-CN"/>
        </w:rPr>
        <w:t>DBA</w:t>
      </w:r>
      <w:r>
        <w:rPr>
          <w:color w:val="F23232"/>
          <w:spacing w:val="-2"/>
          <w:lang w:eastAsia="zh-CN"/>
        </w:rPr>
        <w:t>角色是管理数据库管理员该有的角色</w:t>
      </w:r>
      <w:r>
        <w:rPr>
          <w:spacing w:val="-2"/>
          <w:lang w:eastAsia="zh-CN"/>
        </w:rPr>
        <w:t xml:space="preserve">。它拥护系统了所有权限，和给其他用户授权的权限。 </w:t>
      </w:r>
      <w:r>
        <w:rPr>
          <w:rFonts w:ascii="Arial MT" w:eastAsia="Arial MT"/>
          <w:spacing w:val="-2"/>
          <w:lang w:eastAsia="zh-CN"/>
        </w:rPr>
        <w:t>SYSTEM</w:t>
      </w:r>
      <w:r>
        <w:rPr>
          <w:spacing w:val="-2"/>
          <w:lang w:eastAsia="zh-CN"/>
        </w:rPr>
        <w:t>用户就具有</w:t>
      </w:r>
      <w:r>
        <w:rPr>
          <w:rFonts w:ascii="Arial MT" w:eastAsia="Arial MT"/>
          <w:spacing w:val="-2"/>
          <w:lang w:eastAsia="zh-CN"/>
        </w:rPr>
        <w:t>DBA</w:t>
      </w:r>
      <w:r>
        <w:rPr>
          <w:spacing w:val="-2"/>
          <w:lang w:eastAsia="zh-CN"/>
        </w:rPr>
        <w:t>权限。</w:t>
      </w:r>
    </w:p>
    <w:p w14:paraId="3CEBB6B8" w14:textId="77777777" w:rsidR="00115BA5" w:rsidRDefault="00115BA5" w:rsidP="00115BA5">
      <w:pPr>
        <w:pStyle w:val="af1"/>
        <w:spacing w:line="427" w:lineRule="exact"/>
        <w:rPr>
          <w:rFonts w:hint="eastAsia"/>
          <w:lang w:eastAsia="zh-CN"/>
        </w:rPr>
      </w:pPr>
      <w:r>
        <w:rPr>
          <w:spacing w:val="-1"/>
          <w:lang w:eastAsia="zh-CN"/>
        </w:rPr>
        <w:t>三个数据库角色，对应有三个连接身份。</w:t>
      </w:r>
    </w:p>
    <w:p w14:paraId="39CD7CBF" w14:textId="77777777" w:rsidR="00115BA5" w:rsidRDefault="00115BA5" w:rsidP="00115BA5">
      <w:pPr>
        <w:pStyle w:val="af1"/>
        <w:spacing w:before="396"/>
        <w:ind w:left="0"/>
        <w:rPr>
          <w:rFonts w:hint="eastAsia"/>
          <w:sz w:val="30"/>
          <w:lang w:eastAsia="zh-CN"/>
        </w:rPr>
      </w:pPr>
    </w:p>
    <w:p w14:paraId="1B37854E" w14:textId="77777777" w:rsidR="00115BA5" w:rsidRDefault="00115BA5" w:rsidP="00115BA5">
      <w:pPr>
        <w:pStyle w:val="2"/>
        <w:rPr>
          <w:rFonts w:hint="eastAsia"/>
        </w:rPr>
      </w:pPr>
      <w:r>
        <w:t>用户权限</w:t>
      </w:r>
    </w:p>
    <w:p w14:paraId="3C01B39D" w14:textId="77777777" w:rsidR="00115BA5" w:rsidRDefault="00115BA5" w:rsidP="00115BA5">
      <w:pPr>
        <w:pStyle w:val="af1"/>
        <w:spacing w:line="431" w:lineRule="exact"/>
        <w:rPr>
          <w:rFonts w:hint="eastAsia"/>
          <w:lang w:eastAsia="zh-CN"/>
        </w:rPr>
      </w:pPr>
      <w:r>
        <w:rPr>
          <w:rFonts w:ascii="Arial MT" w:eastAsia="Arial MT"/>
          <w:lang w:eastAsia="zh-CN"/>
        </w:rPr>
        <w:t>Oracle</w:t>
      </w:r>
      <w:r>
        <w:rPr>
          <w:spacing w:val="-1"/>
          <w:lang w:eastAsia="zh-CN"/>
        </w:rPr>
        <w:t>数据库用户权限分为：系统权限和对象权限两种。</w:t>
      </w:r>
    </w:p>
    <w:p w14:paraId="2854634E" w14:textId="77777777" w:rsidR="00115BA5" w:rsidRPr="00115BA5" w:rsidRDefault="00115BA5" w:rsidP="00115BA5">
      <w:pPr>
        <w:spacing w:before="17" w:line="384" w:lineRule="exact"/>
        <w:ind w:left="285"/>
        <w:rPr>
          <w:rFonts w:hint="eastAsia"/>
          <w:lang w:val="ca-ES"/>
        </w:rPr>
      </w:pPr>
      <w:r>
        <w:rPr>
          <w:noProof/>
          <w:position w:val="3"/>
        </w:rPr>
        <w:drawing>
          <wp:inline distT="0" distB="0" distL="0" distR="0" wp14:anchorId="796C47E3" wp14:editId="4A0EBDFC">
            <wp:extent cx="47669" cy="47650"/>
            <wp:effectExtent l="0" t="0" r="0" b="0"/>
            <wp:docPr id="293" name="Image 2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3" name="Image 293"/>
                    <pic:cNvPicPr/>
                  </pic:nvPicPr>
                  <pic:blipFill>
                    <a:blip r:embed="rId55" cstate="print"/>
                    <a:stretch>
                      <a:fillRect/>
                    </a:stretch>
                  </pic:blipFill>
                  <pic:spPr>
                    <a:xfrm>
                      <a:off x="0" y="0"/>
                      <a:ext cx="47669" cy="47650"/>
                    </a:xfrm>
                    <a:prstGeom prst="rect">
                      <a:avLst/>
                    </a:prstGeom>
                  </pic:spPr>
                </pic:pic>
              </a:graphicData>
            </a:graphic>
          </wp:inline>
        </w:drawing>
      </w:r>
      <w:r w:rsidRPr="00115BA5">
        <w:rPr>
          <w:rFonts w:ascii="Times New Roman" w:eastAsia="Times New Roman"/>
          <w:spacing w:val="80"/>
          <w:sz w:val="20"/>
          <w:lang w:val="ca-ES"/>
        </w:rPr>
        <w:t xml:space="preserve"> </w:t>
      </w:r>
      <w:r>
        <w:t>系统权限</w:t>
      </w:r>
      <w:r w:rsidRPr="00115BA5">
        <w:rPr>
          <w:lang w:val="ca-ES"/>
        </w:rPr>
        <w:t>：</w:t>
      </w:r>
    </w:p>
    <w:p w14:paraId="487275EF" w14:textId="77777777" w:rsidR="00115BA5" w:rsidRDefault="00115BA5" w:rsidP="00115BA5">
      <w:pPr>
        <w:pStyle w:val="af1"/>
        <w:spacing w:before="13" w:line="228" w:lineRule="auto"/>
        <w:ind w:right="340"/>
        <w:rPr>
          <w:rFonts w:hint="eastAsia"/>
        </w:rPr>
      </w:pPr>
      <w:r>
        <w:t>比如：</w:t>
      </w:r>
      <w:r>
        <w:rPr>
          <w:rFonts w:ascii="Arial MT" w:eastAsia="Arial MT"/>
        </w:rPr>
        <w:t>create</w:t>
      </w:r>
      <w:r>
        <w:rPr>
          <w:rFonts w:ascii="Arial MT" w:eastAsia="Arial MT"/>
          <w:spacing w:val="-7"/>
        </w:rPr>
        <w:t xml:space="preserve"> </w:t>
      </w:r>
      <w:r>
        <w:rPr>
          <w:rFonts w:ascii="Arial MT" w:eastAsia="Arial MT"/>
        </w:rPr>
        <w:t>session</w:t>
      </w:r>
      <w:r>
        <w:t>可以和数据库进行</w:t>
      </w:r>
      <w:r>
        <w:rPr>
          <w:color w:val="F23232"/>
        </w:rPr>
        <w:t>连接权限</w:t>
      </w:r>
      <w:r>
        <w:t>、</w:t>
      </w:r>
      <w:r>
        <w:rPr>
          <w:rFonts w:ascii="Arial MT" w:eastAsia="Arial MT"/>
        </w:rPr>
        <w:t>create</w:t>
      </w:r>
      <w:r>
        <w:rPr>
          <w:rFonts w:ascii="Arial MT" w:eastAsia="Arial MT"/>
          <w:spacing w:val="-7"/>
        </w:rPr>
        <w:t xml:space="preserve"> </w:t>
      </w:r>
      <w:r>
        <w:rPr>
          <w:rFonts w:ascii="Arial MT" w:eastAsia="Arial MT"/>
        </w:rPr>
        <w:t>table</w:t>
      </w:r>
      <w:r>
        <w:t>、</w:t>
      </w:r>
      <w:r>
        <w:rPr>
          <w:rFonts w:ascii="Arial MT" w:eastAsia="Arial MT"/>
        </w:rPr>
        <w:t>create</w:t>
      </w:r>
      <w:r>
        <w:rPr>
          <w:rFonts w:ascii="Arial MT" w:eastAsia="Arial MT"/>
          <w:spacing w:val="-7"/>
        </w:rPr>
        <w:t xml:space="preserve"> </w:t>
      </w:r>
      <w:r>
        <w:rPr>
          <w:rFonts w:ascii="Arial MT" w:eastAsia="Arial MT"/>
        </w:rPr>
        <w:t>view</w:t>
      </w:r>
      <w:r>
        <w:rPr>
          <w:rFonts w:ascii="Arial MT" w:eastAsia="Arial MT"/>
          <w:spacing w:val="-7"/>
        </w:rPr>
        <w:t xml:space="preserve"> </w:t>
      </w:r>
      <w:r>
        <w:t>等具有</w:t>
      </w:r>
      <w:r>
        <w:rPr>
          <w:color w:val="F23232"/>
        </w:rPr>
        <w:t>创建数据库对象</w:t>
      </w:r>
      <w:r>
        <w:rPr>
          <w:color w:val="F23232"/>
          <w:spacing w:val="-4"/>
        </w:rPr>
        <w:t>权限。</w:t>
      </w:r>
    </w:p>
    <w:p w14:paraId="6A23406B" w14:textId="77777777" w:rsidR="00115BA5" w:rsidRPr="00115BA5" w:rsidRDefault="00115BA5" w:rsidP="00115BA5">
      <w:pPr>
        <w:spacing w:before="24" w:line="384" w:lineRule="exact"/>
        <w:ind w:left="285"/>
        <w:rPr>
          <w:rFonts w:hint="eastAsia"/>
          <w:lang w:val="ca-ES"/>
        </w:rPr>
      </w:pPr>
      <w:r>
        <w:rPr>
          <w:noProof/>
          <w:position w:val="3"/>
        </w:rPr>
        <w:drawing>
          <wp:inline distT="0" distB="0" distL="0" distR="0" wp14:anchorId="329B4364" wp14:editId="09751AD0">
            <wp:extent cx="47669" cy="47650"/>
            <wp:effectExtent l="0" t="0" r="0" b="0"/>
            <wp:docPr id="294" name="Image 2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4" name="Image 294"/>
                    <pic:cNvPicPr/>
                  </pic:nvPicPr>
                  <pic:blipFill>
                    <a:blip r:embed="rId56" cstate="print"/>
                    <a:stretch>
                      <a:fillRect/>
                    </a:stretch>
                  </pic:blipFill>
                  <pic:spPr>
                    <a:xfrm>
                      <a:off x="0" y="0"/>
                      <a:ext cx="47669" cy="47650"/>
                    </a:xfrm>
                    <a:prstGeom prst="rect">
                      <a:avLst/>
                    </a:prstGeom>
                  </pic:spPr>
                </pic:pic>
              </a:graphicData>
            </a:graphic>
          </wp:inline>
        </w:drawing>
      </w:r>
      <w:r w:rsidRPr="00115BA5">
        <w:rPr>
          <w:rFonts w:ascii="Times New Roman" w:eastAsia="Times New Roman"/>
          <w:spacing w:val="80"/>
          <w:sz w:val="20"/>
          <w:lang w:val="ca-ES"/>
        </w:rPr>
        <w:t xml:space="preserve"> </w:t>
      </w:r>
      <w:r>
        <w:t>对象权限</w:t>
      </w:r>
      <w:r w:rsidRPr="00115BA5">
        <w:rPr>
          <w:lang w:val="ca-ES"/>
        </w:rPr>
        <w:t>：</w:t>
      </w:r>
    </w:p>
    <w:p w14:paraId="656B269B" w14:textId="77777777" w:rsidR="00115BA5" w:rsidRDefault="00115BA5" w:rsidP="00115BA5">
      <w:pPr>
        <w:pStyle w:val="af1"/>
        <w:spacing w:before="13" w:line="228" w:lineRule="auto"/>
        <w:ind w:right="342"/>
        <w:rPr>
          <w:rFonts w:hint="eastAsia"/>
        </w:rPr>
      </w:pPr>
      <w:r>
        <w:rPr>
          <w:spacing w:val="-2"/>
        </w:rPr>
        <w:t>比如：对表中数据进行</w:t>
      </w:r>
      <w:r>
        <w:rPr>
          <w:color w:val="F23232"/>
          <w:spacing w:val="-2"/>
        </w:rPr>
        <w:t>增删改查操作</w:t>
      </w:r>
      <w:r>
        <w:rPr>
          <w:spacing w:val="-2"/>
        </w:rPr>
        <w:t>，拥有数据库对象权限的用户可以对所拥有的对象进行相应的操</w:t>
      </w:r>
      <w:r>
        <w:rPr>
          <w:spacing w:val="-6"/>
        </w:rPr>
        <w:t>作。</w:t>
      </w:r>
    </w:p>
    <w:p w14:paraId="5AB4EB10" w14:textId="77777777" w:rsidR="00115BA5" w:rsidRDefault="00115BA5" w:rsidP="00115BA5">
      <w:pPr>
        <w:pStyle w:val="af1"/>
        <w:spacing w:line="427" w:lineRule="exact"/>
        <w:rPr>
          <w:rFonts w:hint="eastAsia"/>
          <w:lang w:eastAsia="zh-CN"/>
        </w:rPr>
      </w:pPr>
      <w:r>
        <w:rPr>
          <w:spacing w:val="-1"/>
          <w:lang w:eastAsia="zh-CN"/>
        </w:rPr>
        <w:t>因此，在实际开发过程当中可以根据需求，把某个角色或系统权限赋予某个用户。</w:t>
      </w:r>
    </w:p>
    <w:p w14:paraId="69AAAE16" w14:textId="77777777" w:rsidR="00115BA5" w:rsidRPr="00115BA5" w:rsidRDefault="00115BA5" w:rsidP="00115BA5">
      <w:pPr>
        <w:spacing w:before="17" w:line="261" w:lineRule="auto"/>
        <w:ind w:left="285" w:right="1056"/>
        <w:rPr>
          <w:rFonts w:hint="eastAsia"/>
          <w:lang w:val="ca-ES"/>
        </w:rPr>
      </w:pPr>
      <w:r>
        <w:rPr>
          <w:noProof/>
          <w:position w:val="3"/>
        </w:rPr>
        <w:drawing>
          <wp:inline distT="0" distB="0" distL="0" distR="0" wp14:anchorId="6C925BFA" wp14:editId="45DF6B6C">
            <wp:extent cx="47669" cy="47650"/>
            <wp:effectExtent l="0" t="0" r="0" b="0"/>
            <wp:docPr id="295" name="Image 2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5" name="Image 295"/>
                    <pic:cNvPicPr/>
                  </pic:nvPicPr>
                  <pic:blipFill>
                    <a:blip r:embed="rId57" cstate="print"/>
                    <a:stretch>
                      <a:fillRect/>
                    </a:stretch>
                  </pic:blipFill>
                  <pic:spPr>
                    <a:xfrm>
                      <a:off x="0" y="0"/>
                      <a:ext cx="47669" cy="47650"/>
                    </a:xfrm>
                    <a:prstGeom prst="rect">
                      <a:avLst/>
                    </a:prstGeom>
                  </pic:spPr>
                </pic:pic>
              </a:graphicData>
            </a:graphic>
          </wp:inline>
        </w:drawing>
      </w:r>
      <w:r w:rsidRPr="00115BA5">
        <w:rPr>
          <w:rFonts w:ascii="Times New Roman" w:eastAsia="Times New Roman"/>
          <w:spacing w:val="80"/>
          <w:sz w:val="20"/>
          <w:lang w:val="ca-ES"/>
        </w:rPr>
        <w:t xml:space="preserve"> </w:t>
      </w:r>
      <w:r>
        <w:rPr>
          <w:color w:val="F23232"/>
        </w:rPr>
        <w:t>系统权限只能通过</w:t>
      </w:r>
      <w:r w:rsidRPr="00115BA5">
        <w:rPr>
          <w:rFonts w:ascii="Arial MT" w:eastAsia="Arial MT"/>
          <w:color w:val="F23232"/>
          <w:lang w:val="ca-ES"/>
        </w:rPr>
        <w:t>DBA</w:t>
      </w:r>
      <w:r>
        <w:rPr>
          <w:color w:val="F23232"/>
        </w:rPr>
        <w:t>用户授权</w:t>
      </w:r>
      <w:r w:rsidRPr="00115BA5">
        <w:rPr>
          <w:color w:val="F23232"/>
          <w:lang w:val="ca-ES"/>
        </w:rPr>
        <w:t>！</w:t>
      </w:r>
      <w:r>
        <w:rPr>
          <w:color w:val="F23232"/>
        </w:rPr>
        <w:t>所以通常用于连接的用户</w:t>
      </w:r>
      <w:r w:rsidRPr="00115BA5">
        <w:rPr>
          <w:lang w:val="ca-ES"/>
        </w:rPr>
        <w:t>（</w:t>
      </w:r>
      <w:r w:rsidRPr="00115BA5">
        <w:rPr>
          <w:rFonts w:ascii="Arial MT" w:eastAsia="Arial MT"/>
          <w:lang w:val="ca-ES"/>
        </w:rPr>
        <w:t>sqlplus</w:t>
      </w:r>
      <w:r w:rsidRPr="00115BA5">
        <w:rPr>
          <w:rFonts w:ascii="Arial MT" w:eastAsia="Arial MT"/>
          <w:spacing w:val="-5"/>
          <w:lang w:val="ca-ES"/>
        </w:rPr>
        <w:t xml:space="preserve"> </w:t>
      </w:r>
      <w:r w:rsidRPr="00115BA5">
        <w:rPr>
          <w:rFonts w:ascii="Arial MT" w:eastAsia="Arial MT"/>
          <w:lang w:val="ca-ES"/>
        </w:rPr>
        <w:t>system/Oracle23ai</w:t>
      </w:r>
      <w:r w:rsidRPr="00115BA5">
        <w:rPr>
          <w:rFonts w:ascii="Arial MT" w:eastAsia="Arial MT"/>
          <w:spacing w:val="-5"/>
          <w:lang w:val="ca-ES"/>
        </w:rPr>
        <w:t xml:space="preserve"> </w:t>
      </w:r>
      <w:r w:rsidRPr="00115BA5">
        <w:rPr>
          <w:rFonts w:ascii="Arial MT" w:eastAsia="Arial MT"/>
          <w:lang w:val="ca-ES"/>
        </w:rPr>
        <w:t>as</w:t>
      </w:r>
      <w:r w:rsidRPr="00115BA5">
        <w:rPr>
          <w:rFonts w:ascii="Arial MT" w:eastAsia="Arial MT"/>
          <w:spacing w:val="-5"/>
          <w:lang w:val="ca-ES"/>
        </w:rPr>
        <w:t xml:space="preserve"> </w:t>
      </w:r>
      <w:r w:rsidRPr="00115BA5">
        <w:rPr>
          <w:rFonts w:ascii="Arial MT" w:eastAsia="Arial MT"/>
          <w:lang w:val="ca-ES"/>
        </w:rPr>
        <w:t>sysdba;</w:t>
      </w:r>
      <w:r w:rsidRPr="00115BA5">
        <w:rPr>
          <w:rFonts w:ascii="Arial MT" w:eastAsia="Arial MT"/>
          <w:spacing w:val="-6"/>
          <w:lang w:val="ca-ES"/>
        </w:rPr>
        <w:t xml:space="preserve"> </w:t>
      </w:r>
      <w:r w:rsidRPr="00115BA5">
        <w:rPr>
          <w:color w:val="F23B45"/>
          <w:lang w:val="ca-ES"/>
        </w:rPr>
        <w:t xml:space="preserve">） </w:t>
      </w:r>
      <w:r>
        <w:rPr>
          <w:noProof/>
          <w:color w:val="F23B45"/>
          <w:position w:val="3"/>
        </w:rPr>
        <w:drawing>
          <wp:inline distT="0" distB="0" distL="0" distR="0" wp14:anchorId="2728F3C4" wp14:editId="691C5E66">
            <wp:extent cx="47669" cy="47650"/>
            <wp:effectExtent l="0" t="0" r="0" b="0"/>
            <wp:docPr id="296" name="Image 2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6" name="Image 296"/>
                    <pic:cNvPicPr/>
                  </pic:nvPicPr>
                  <pic:blipFill>
                    <a:blip r:embed="rId58" cstate="print"/>
                    <a:stretch>
                      <a:fillRect/>
                    </a:stretch>
                  </pic:blipFill>
                  <pic:spPr>
                    <a:xfrm>
                      <a:off x="0" y="0"/>
                      <a:ext cx="47669" cy="47650"/>
                    </a:xfrm>
                    <a:prstGeom prst="rect">
                      <a:avLst/>
                    </a:prstGeom>
                  </pic:spPr>
                </pic:pic>
              </a:graphicData>
            </a:graphic>
          </wp:inline>
        </w:drawing>
      </w:r>
      <w:r w:rsidRPr="00115BA5">
        <w:rPr>
          <w:rFonts w:ascii="Times New Roman" w:eastAsia="Times New Roman"/>
          <w:color w:val="F23B45"/>
          <w:spacing w:val="80"/>
          <w:lang w:val="ca-ES"/>
        </w:rPr>
        <w:t xml:space="preserve"> </w:t>
      </w:r>
      <w:r>
        <w:rPr>
          <w:color w:val="F23232"/>
        </w:rPr>
        <w:t>对象权限由拥有该对象权限的对象授权</w:t>
      </w:r>
      <w:r w:rsidRPr="00115BA5">
        <w:rPr>
          <w:color w:val="F23232"/>
          <w:lang w:val="ca-ES"/>
        </w:rPr>
        <w:t>！</w:t>
      </w:r>
    </w:p>
    <w:p w14:paraId="53E563B3" w14:textId="77777777" w:rsidR="00115BA5" w:rsidRPr="00115BA5" w:rsidRDefault="00115BA5" w:rsidP="00115BA5">
      <w:pPr>
        <w:spacing w:line="261" w:lineRule="auto"/>
        <w:ind w:left="285" w:right="1745"/>
        <w:rPr>
          <w:rFonts w:hint="eastAsia"/>
          <w:lang w:val="ca-ES"/>
        </w:rPr>
      </w:pPr>
      <w:r>
        <w:rPr>
          <w:noProof/>
          <w:position w:val="3"/>
        </w:rPr>
        <w:drawing>
          <wp:inline distT="0" distB="0" distL="0" distR="0" wp14:anchorId="005E51BD" wp14:editId="3D727B9A">
            <wp:extent cx="47669" cy="47650"/>
            <wp:effectExtent l="0" t="0" r="0" b="0"/>
            <wp:docPr id="297" name="Image 2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7" name="Image 297"/>
                    <pic:cNvPicPr/>
                  </pic:nvPicPr>
                  <pic:blipFill>
                    <a:blip r:embed="rId59" cstate="print"/>
                    <a:stretch>
                      <a:fillRect/>
                    </a:stretch>
                  </pic:blipFill>
                  <pic:spPr>
                    <a:xfrm>
                      <a:off x="0" y="0"/>
                      <a:ext cx="47669" cy="47650"/>
                    </a:xfrm>
                    <a:prstGeom prst="rect">
                      <a:avLst/>
                    </a:prstGeom>
                  </pic:spPr>
                </pic:pic>
              </a:graphicData>
            </a:graphic>
          </wp:inline>
        </w:drawing>
      </w:r>
      <w:r w:rsidRPr="00115BA5">
        <w:rPr>
          <w:rFonts w:ascii="Times New Roman" w:eastAsia="Times New Roman"/>
          <w:spacing w:val="80"/>
          <w:sz w:val="20"/>
          <w:lang w:val="ca-ES"/>
        </w:rPr>
        <w:t xml:space="preserve"> </w:t>
      </w:r>
      <w:r>
        <w:t>数据库角色选择授权一般也只能通过</w:t>
      </w:r>
      <w:r w:rsidRPr="00115BA5">
        <w:rPr>
          <w:rFonts w:ascii="Arial MT" w:eastAsia="Arial MT"/>
          <w:color w:val="F23B45"/>
          <w:lang w:val="ca-ES"/>
        </w:rPr>
        <w:t>DBA</w:t>
      </w:r>
      <w:r>
        <w:rPr>
          <w:color w:val="F23B45"/>
        </w:rPr>
        <w:t>用户授权</w:t>
      </w:r>
      <w:r w:rsidRPr="00115BA5">
        <w:rPr>
          <w:color w:val="F23B45"/>
          <w:lang w:val="ca-ES"/>
        </w:rPr>
        <w:t>！（</w:t>
      </w:r>
      <w:r w:rsidRPr="00115BA5">
        <w:rPr>
          <w:rFonts w:ascii="Arial MT" w:eastAsia="Arial MT"/>
          <w:lang w:val="ca-ES"/>
        </w:rPr>
        <w:t>sqlplus</w:t>
      </w:r>
      <w:r w:rsidRPr="00115BA5">
        <w:rPr>
          <w:rFonts w:ascii="Arial MT" w:eastAsia="Arial MT"/>
          <w:spacing w:val="-6"/>
          <w:lang w:val="ca-ES"/>
        </w:rPr>
        <w:t xml:space="preserve"> </w:t>
      </w:r>
      <w:r w:rsidRPr="00115BA5">
        <w:rPr>
          <w:rFonts w:ascii="Arial MT" w:eastAsia="Arial MT"/>
          <w:lang w:val="ca-ES"/>
        </w:rPr>
        <w:t>system/Oracle23ai</w:t>
      </w:r>
      <w:r w:rsidRPr="00115BA5">
        <w:rPr>
          <w:rFonts w:ascii="Arial MT" w:eastAsia="Arial MT"/>
          <w:spacing w:val="-6"/>
          <w:lang w:val="ca-ES"/>
        </w:rPr>
        <w:t xml:space="preserve"> </w:t>
      </w:r>
      <w:r w:rsidRPr="00115BA5">
        <w:rPr>
          <w:rFonts w:ascii="Arial MT" w:eastAsia="Arial MT"/>
          <w:lang w:val="ca-ES"/>
        </w:rPr>
        <w:t>as</w:t>
      </w:r>
      <w:r w:rsidRPr="00115BA5">
        <w:rPr>
          <w:rFonts w:ascii="Arial MT" w:eastAsia="Arial MT"/>
          <w:spacing w:val="-6"/>
          <w:lang w:val="ca-ES"/>
        </w:rPr>
        <w:t xml:space="preserve"> </w:t>
      </w:r>
      <w:r w:rsidRPr="00115BA5">
        <w:rPr>
          <w:rFonts w:ascii="Arial MT" w:eastAsia="Arial MT"/>
          <w:lang w:val="ca-ES"/>
        </w:rPr>
        <w:t>sysdba;</w:t>
      </w:r>
      <w:r w:rsidRPr="00115BA5">
        <w:rPr>
          <w:color w:val="F23B45"/>
          <w:lang w:val="ca-ES"/>
        </w:rPr>
        <w:t xml:space="preserve">） </w:t>
      </w:r>
      <w:r>
        <w:rPr>
          <w:noProof/>
          <w:color w:val="F23B45"/>
          <w:position w:val="3"/>
        </w:rPr>
        <w:drawing>
          <wp:inline distT="0" distB="0" distL="0" distR="0" wp14:anchorId="6BFCA8C6" wp14:editId="56E39662">
            <wp:extent cx="47669" cy="47650"/>
            <wp:effectExtent l="0" t="0" r="0" b="0"/>
            <wp:docPr id="298" name="Image 2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8" name="Image 298"/>
                    <pic:cNvPicPr/>
                  </pic:nvPicPr>
                  <pic:blipFill>
                    <a:blip r:embed="rId60" cstate="print"/>
                    <a:stretch>
                      <a:fillRect/>
                    </a:stretch>
                  </pic:blipFill>
                  <pic:spPr>
                    <a:xfrm>
                      <a:off x="0" y="0"/>
                      <a:ext cx="47669" cy="47650"/>
                    </a:xfrm>
                    <a:prstGeom prst="rect">
                      <a:avLst/>
                    </a:prstGeom>
                  </pic:spPr>
                </pic:pic>
              </a:graphicData>
            </a:graphic>
          </wp:inline>
        </w:drawing>
      </w:r>
      <w:r w:rsidRPr="00115BA5">
        <w:rPr>
          <w:rFonts w:ascii="Times New Roman" w:eastAsia="Times New Roman"/>
          <w:color w:val="F23B45"/>
          <w:spacing w:val="80"/>
          <w:lang w:val="ca-ES"/>
        </w:rPr>
        <w:t xml:space="preserve"> </w:t>
      </w:r>
      <w:r>
        <w:rPr>
          <w:color w:val="F23232"/>
        </w:rPr>
        <w:t>用户不能自己给自己授权</w:t>
      </w:r>
      <w:r w:rsidRPr="00115BA5">
        <w:rPr>
          <w:color w:val="F23232"/>
          <w:lang w:val="ca-ES"/>
        </w:rPr>
        <w:t>！</w:t>
      </w:r>
      <w:r w:rsidRPr="00115BA5">
        <w:rPr>
          <w:lang w:val="ca-ES"/>
        </w:rPr>
        <w:t>（</w:t>
      </w:r>
      <w:r>
        <w:t>所以授权可以统一的</w:t>
      </w:r>
      <w:r w:rsidRPr="00115BA5">
        <w:rPr>
          <w:lang w:val="ca-ES"/>
        </w:rPr>
        <w:t>：</w:t>
      </w:r>
      <w:r w:rsidRPr="00115BA5">
        <w:rPr>
          <w:rFonts w:ascii="Arial MT" w:eastAsia="Arial MT"/>
          <w:lang w:val="ca-ES"/>
        </w:rPr>
        <w:t>sqlplus system/Oracle23ai as sysdba;</w:t>
      </w:r>
      <w:r w:rsidRPr="00115BA5">
        <w:rPr>
          <w:color w:val="F23B45"/>
          <w:lang w:val="ca-ES"/>
        </w:rPr>
        <w:t>）</w:t>
      </w:r>
    </w:p>
    <w:p w14:paraId="222E9E79" w14:textId="77777777" w:rsidR="00115BA5" w:rsidRDefault="00115BA5" w:rsidP="00115BA5">
      <w:pPr>
        <w:spacing w:before="326"/>
        <w:ind w:left="134"/>
        <w:rPr>
          <w:rFonts w:hint="eastAsia"/>
          <w:b/>
          <w:sz w:val="30"/>
        </w:rPr>
      </w:pPr>
      <w:r>
        <w:rPr>
          <w:b/>
          <w:spacing w:val="-3"/>
          <w:sz w:val="30"/>
        </w:rPr>
        <w:t>授权操作</w:t>
      </w:r>
    </w:p>
    <w:p w14:paraId="718256A1" w14:textId="77777777" w:rsidR="00115BA5" w:rsidRDefault="00115BA5" w:rsidP="00115BA5">
      <w:pPr>
        <w:rPr>
          <w:rFonts w:hint="eastAsia"/>
          <w:b/>
          <w:sz w:val="30"/>
        </w:rPr>
        <w:sectPr w:rsidR="00115BA5" w:rsidSect="00115BA5">
          <w:pgSz w:w="11900" w:h="16820"/>
          <w:pgMar w:top="500" w:right="425" w:bottom="280" w:left="425" w:header="720" w:footer="720" w:gutter="0"/>
          <w:cols w:space="720"/>
        </w:sectPr>
      </w:pPr>
    </w:p>
    <w:tbl>
      <w:tblPr>
        <w:tblStyle w:val="TableNormal"/>
        <w:tblW w:w="0" w:type="auto"/>
        <w:tblInd w:w="179" w:type="dxa"/>
        <w:tblLayout w:type="fixed"/>
        <w:tblLook w:val="01E0" w:firstRow="1" w:lastRow="1" w:firstColumn="1" w:lastColumn="1" w:noHBand="0" w:noVBand="0"/>
      </w:tblPr>
      <w:tblGrid>
        <w:gridCol w:w="10742"/>
      </w:tblGrid>
      <w:tr w:rsidR="00115BA5" w14:paraId="29DCB63F" w14:textId="77777777" w:rsidTr="00794DC7">
        <w:trPr>
          <w:trHeight w:val="770"/>
        </w:trPr>
        <w:tc>
          <w:tcPr>
            <w:tcW w:w="10742" w:type="dxa"/>
            <w:tcBorders>
              <w:left w:val="single" w:sz="18" w:space="0" w:color="F0F2F5"/>
              <w:right w:val="single" w:sz="18" w:space="0" w:color="F0F2F5"/>
            </w:tcBorders>
          </w:tcPr>
          <w:p w14:paraId="3042540D" w14:textId="77777777" w:rsidR="00115BA5" w:rsidRDefault="00115BA5" w:rsidP="00794DC7">
            <w:pPr>
              <w:pStyle w:val="TableParagraph"/>
              <w:spacing w:before="208"/>
              <w:rPr>
                <w:rFonts w:ascii="微软雅黑"/>
                <w:b/>
                <w:sz w:val="15"/>
              </w:rPr>
            </w:pPr>
          </w:p>
          <w:p w14:paraId="7B9F5069" w14:textId="77777777" w:rsidR="00115BA5" w:rsidRDefault="00115BA5" w:rsidP="00794DC7">
            <w:pPr>
              <w:pStyle w:val="TableParagraph"/>
              <w:ind w:left="307"/>
              <w:rPr>
                <w:rFonts w:ascii="新宋体"/>
                <w:sz w:val="15"/>
              </w:rPr>
            </w:pPr>
            <w:r>
              <w:rPr>
                <w:rFonts w:ascii="新宋体"/>
                <w:noProof/>
                <w:sz w:val="15"/>
              </w:rPr>
              <mc:AlternateContent>
                <mc:Choice Requires="wpg">
                  <w:drawing>
                    <wp:anchor distT="0" distB="0" distL="0" distR="0" simplePos="0" relativeHeight="251659264" behindDoc="1" locked="0" layoutInCell="1" allowOverlap="1" wp14:anchorId="740D2183" wp14:editId="2134FEA4">
                      <wp:simplePos x="0" y="0"/>
                      <wp:positionH relativeFrom="column">
                        <wp:posOffset>-7235</wp:posOffset>
                      </wp:positionH>
                      <wp:positionV relativeFrom="paragraph">
                        <wp:posOffset>-324264</wp:posOffset>
                      </wp:positionV>
                      <wp:extent cx="6835775" cy="505459"/>
                      <wp:effectExtent l="0" t="0" r="0" b="0"/>
                      <wp:wrapNone/>
                      <wp:docPr id="299" name="Group 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5775" cy="505459"/>
                                <a:chOff x="0" y="0"/>
                                <a:chExt cx="6835775" cy="505459"/>
                              </a:xfrm>
                            </wpg:grpSpPr>
                            <wps:wsp>
                              <wps:cNvPr id="300" name="Graphic 300"/>
                              <wps:cNvSpPr/>
                              <wps:spPr>
                                <a:xfrm>
                                  <a:off x="0" y="4795"/>
                                  <a:ext cx="6835775" cy="501015"/>
                                </a:xfrm>
                                <a:custGeom>
                                  <a:avLst/>
                                  <a:gdLst/>
                                  <a:ahLst/>
                                  <a:cxnLst/>
                                  <a:rect l="l" t="t" r="r" b="b"/>
                                  <a:pathLst>
                                    <a:path w="6835775" h="501015">
                                      <a:moveTo>
                                        <a:pt x="6835764" y="500526"/>
                                      </a:moveTo>
                                      <a:lnTo>
                                        <a:pt x="0" y="500526"/>
                                      </a:lnTo>
                                      <a:lnTo>
                                        <a:pt x="0" y="48994"/>
                                      </a:lnTo>
                                      <a:lnTo>
                                        <a:pt x="17792" y="12908"/>
                                      </a:lnTo>
                                      <a:lnTo>
                                        <a:pt x="48993" y="0"/>
                                      </a:lnTo>
                                      <a:lnTo>
                                        <a:pt x="6786771" y="0"/>
                                      </a:lnTo>
                                      <a:lnTo>
                                        <a:pt x="6822840" y="17761"/>
                                      </a:lnTo>
                                      <a:lnTo>
                                        <a:pt x="6835764" y="500526"/>
                                      </a:lnTo>
                                      <a:close/>
                                    </a:path>
                                  </a:pathLst>
                                </a:custGeom>
                                <a:solidFill>
                                  <a:srgbClr val="F9FAFA"/>
                                </a:solidFill>
                              </wps:spPr>
                              <wps:bodyPr wrap="square" lIns="0" tIns="0" rIns="0" bIns="0" rtlCol="0">
                                <a:prstTxWarp prst="textNoShape">
                                  <a:avLst/>
                                </a:prstTxWarp>
                                <a:noAutofit/>
                              </wps:bodyPr>
                            </wps:wsp>
                            <wps:wsp>
                              <wps:cNvPr id="301" name="Graphic 301"/>
                              <wps:cNvSpPr/>
                              <wps:spPr>
                                <a:xfrm>
                                  <a:off x="11989" y="0"/>
                                  <a:ext cx="6812280" cy="23495"/>
                                </a:xfrm>
                                <a:custGeom>
                                  <a:avLst/>
                                  <a:gdLst/>
                                  <a:ahLst/>
                                  <a:cxnLst/>
                                  <a:rect l="l" t="t" r="r" b="b"/>
                                  <a:pathLst>
                                    <a:path w="6812280" h="23495">
                                      <a:moveTo>
                                        <a:pt x="6737" y="23488"/>
                                      </a:moveTo>
                                      <a:lnTo>
                                        <a:pt x="0" y="16752"/>
                                      </a:lnTo>
                                      <a:lnTo>
                                        <a:pt x="5362" y="11390"/>
                                      </a:lnTo>
                                      <a:lnTo>
                                        <a:pt x="11548" y="7257"/>
                                      </a:lnTo>
                                      <a:lnTo>
                                        <a:pt x="25564" y="1451"/>
                                      </a:lnTo>
                                      <a:lnTo>
                                        <a:pt x="32861" y="0"/>
                                      </a:lnTo>
                                      <a:lnTo>
                                        <a:pt x="6778924" y="0"/>
                                      </a:lnTo>
                                      <a:lnTo>
                                        <a:pt x="6786222" y="1451"/>
                                      </a:lnTo>
                                      <a:lnTo>
                                        <a:pt x="6800237" y="7257"/>
                                      </a:lnTo>
                                      <a:lnTo>
                                        <a:pt x="6803631" y="9524"/>
                                      </a:lnTo>
                                      <a:lnTo>
                                        <a:pt x="40446" y="9524"/>
                                      </a:lnTo>
                                      <a:lnTo>
                                        <a:pt x="30935" y="10397"/>
                                      </a:lnTo>
                                      <a:lnTo>
                                        <a:pt x="22147" y="13015"/>
                                      </a:lnTo>
                                      <a:lnTo>
                                        <a:pt x="14082" y="17378"/>
                                      </a:lnTo>
                                      <a:lnTo>
                                        <a:pt x="6737" y="23488"/>
                                      </a:lnTo>
                                      <a:close/>
                                    </a:path>
                                    <a:path w="6812280" h="23495">
                                      <a:moveTo>
                                        <a:pt x="6805048" y="23488"/>
                                      </a:moveTo>
                                      <a:lnTo>
                                        <a:pt x="6797703" y="17378"/>
                                      </a:lnTo>
                                      <a:lnTo>
                                        <a:pt x="6789638" y="13015"/>
                                      </a:lnTo>
                                      <a:lnTo>
                                        <a:pt x="6780850" y="10397"/>
                                      </a:lnTo>
                                      <a:lnTo>
                                        <a:pt x="6771339" y="9524"/>
                                      </a:lnTo>
                                      <a:lnTo>
                                        <a:pt x="6803631" y="9524"/>
                                      </a:lnTo>
                                      <a:lnTo>
                                        <a:pt x="6806423" y="11390"/>
                                      </a:lnTo>
                                      <a:lnTo>
                                        <a:pt x="6811785" y="16752"/>
                                      </a:lnTo>
                                      <a:lnTo>
                                        <a:pt x="6805048" y="23488"/>
                                      </a:lnTo>
                                      <a:close/>
                                    </a:path>
                                  </a:pathLst>
                                </a:custGeom>
                                <a:solidFill>
                                  <a:srgbClr val="F0F2F5"/>
                                </a:solidFill>
                              </wps:spPr>
                              <wps:bodyPr wrap="square" lIns="0" tIns="0" rIns="0" bIns="0" rtlCol="0">
                                <a:prstTxWarp prst="textNoShape">
                                  <a:avLst/>
                                </a:prstTxWarp>
                                <a:noAutofit/>
                              </wps:bodyPr>
                            </wps:wsp>
                          </wpg:wgp>
                        </a:graphicData>
                      </a:graphic>
                    </wp:anchor>
                  </w:drawing>
                </mc:Choice>
                <mc:Fallback>
                  <w:pict>
                    <v:group w14:anchorId="3C2E0617" id="Group 299" o:spid="_x0000_s1026" style="position:absolute;margin-left:-.55pt;margin-top:-25.55pt;width:538.25pt;height:39.8pt;z-index:-251657216;mso-wrap-distance-left:0;mso-wrap-distance-right:0" coordsize="68357,5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">
                      <v:shape id="Graphic 300" o:spid="_x0000_s1027" style="position:absolute;top:47;width:68357;height:5011;visibility:visible;mso-wrap-style:square;v-text-anchor:top" coordsize="683577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" path="m6835764,500526l,500526,,48994,17792,12908,48993,,6786771,r36069,17761l6835764,500526xe" fillcolor="#f9fafa" stroked="f">
                        <v:path arrowok="t"/>
                      </v:shape>
                      <v:shape id="Graphic 301" o:spid="_x0000_s1028" style="position:absolute;left:119;width:68123;height:234;visibility:visible;mso-wrap-style:square;v-text-anchor:top" coordsize="681228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" path="m6737,23488l,16752,5362,11390,11548,7257,25564,1451,32861,,6778924,r7298,1451l6800237,7257r3394,2267l40446,9524r-9511,873l22147,13015r-8065,4363l6737,23488xem6805048,23488r-7345,-6110l6789638,13015r-8788,-2618l6771339,9524r32292,l6806423,11390r5362,5362l6805048,23488xe" fillcolor="#f0f2f5" stroked="f">
                        <v:path arrowok="t"/>
                      </v:shape>
                    </v:group>
                  </w:pict>
                </mc:Fallback>
              </mc:AlternateContent>
            </w:r>
            <w:r>
              <w:rPr>
                <w:rFonts w:ascii="新宋体"/>
                <w:color w:val="4E596F"/>
                <w:spacing w:val="-10"/>
                <w:sz w:val="15"/>
              </w:rPr>
              <w:t>1</w:t>
            </w:r>
          </w:p>
        </w:tc>
      </w:tr>
      <w:tr w:rsidR="00115BA5" w14:paraId="408D9014" w14:textId="77777777" w:rsidTr="00794DC7">
        <w:trPr>
          <w:trHeight w:val="14818"/>
        </w:trPr>
        <w:tc>
          <w:tcPr>
            <w:tcW w:w="10742" w:type="dxa"/>
            <w:tcBorders>
              <w:left w:val="single" w:sz="6" w:space="0" w:color="F0F2F5"/>
              <w:right w:val="single" w:sz="6" w:space="0" w:color="F0F2F5"/>
            </w:tcBorders>
            <w:shd w:val="clear" w:color="auto" w:fill="F9FAFA"/>
          </w:tcPr>
          <w:p w14:paraId="13484A28" w14:textId="77777777" w:rsidR="00115BA5" w:rsidRDefault="00115BA5" w:rsidP="00794DC7">
            <w:pPr>
              <w:pStyle w:val="TableParagraph"/>
              <w:spacing w:before="45"/>
              <w:ind w:left="322"/>
              <w:rPr>
                <w:rFonts w:ascii="新宋体" w:eastAsia="新宋体"/>
                <w:sz w:val="21"/>
              </w:rPr>
            </w:pPr>
            <w:r>
              <w:rPr>
                <w:rFonts w:ascii="新宋体" w:eastAsia="新宋体"/>
                <w:color w:val="4E596F"/>
                <w:sz w:val="15"/>
              </w:rPr>
              <w:t>2</w:t>
            </w:r>
            <w:r>
              <w:rPr>
                <w:rFonts w:ascii="新宋体" w:eastAsia="新宋体"/>
                <w:color w:val="4E596F"/>
                <w:spacing w:val="67"/>
                <w:w w:val="150"/>
                <w:sz w:val="15"/>
              </w:rPr>
              <w:t xml:space="preserve"> </w:t>
            </w:r>
            <w:r>
              <w:rPr>
                <w:color w:val="6F808F"/>
                <w:sz w:val="21"/>
              </w:rPr>
              <w:t xml:space="preserve">--GRANT </w:t>
            </w:r>
            <w:r>
              <w:rPr>
                <w:rFonts w:ascii="新宋体" w:eastAsia="新宋体"/>
                <w:color w:val="6F808F"/>
                <w:spacing w:val="1"/>
                <w:sz w:val="21"/>
              </w:rPr>
              <w:t xml:space="preserve">数据库角色 </w:t>
            </w:r>
            <w:r>
              <w:rPr>
                <w:color w:val="6F808F"/>
                <w:sz w:val="21"/>
              </w:rPr>
              <w:t xml:space="preserve">to </w:t>
            </w:r>
            <w:r>
              <w:rPr>
                <w:rFonts w:ascii="新宋体" w:eastAsia="新宋体"/>
                <w:color w:val="6F808F"/>
                <w:spacing w:val="-5"/>
                <w:sz w:val="21"/>
              </w:rPr>
              <w:t>用户</w:t>
            </w:r>
          </w:p>
          <w:p w14:paraId="5751AE02" w14:textId="77777777" w:rsidR="00115BA5" w:rsidRDefault="00115BA5" w:rsidP="00794DC7">
            <w:pPr>
              <w:pStyle w:val="TableParagraph"/>
              <w:spacing w:before="121"/>
              <w:ind w:left="322"/>
              <w:rPr>
                <w:rFonts w:ascii="新宋体" w:eastAsia="新宋体"/>
                <w:sz w:val="21"/>
              </w:rPr>
            </w:pPr>
            <w:r>
              <w:rPr>
                <w:rFonts w:ascii="新宋体" w:eastAsia="新宋体"/>
                <w:color w:val="4E596F"/>
                <w:sz w:val="15"/>
              </w:rPr>
              <w:t>3</w:t>
            </w:r>
            <w:r>
              <w:rPr>
                <w:rFonts w:ascii="新宋体" w:eastAsia="新宋体"/>
                <w:color w:val="4E596F"/>
                <w:spacing w:val="67"/>
                <w:w w:val="150"/>
                <w:sz w:val="15"/>
              </w:rPr>
              <w:t xml:space="preserve"> </w:t>
            </w:r>
            <w:r>
              <w:rPr>
                <w:color w:val="0077AA"/>
                <w:sz w:val="21"/>
              </w:rPr>
              <w:t>grant</w:t>
            </w:r>
            <w:r>
              <w:rPr>
                <w:color w:val="0077AA"/>
                <w:spacing w:val="-2"/>
                <w:sz w:val="21"/>
              </w:rPr>
              <w:t xml:space="preserve"> </w:t>
            </w:r>
            <w:r>
              <w:rPr>
                <w:color w:val="0077AA"/>
                <w:sz w:val="21"/>
              </w:rPr>
              <w:t>connect</w:t>
            </w:r>
            <w:r>
              <w:rPr>
                <w:color w:val="0077AA"/>
                <w:spacing w:val="-1"/>
                <w:sz w:val="21"/>
              </w:rPr>
              <w:t xml:space="preserve"> </w:t>
            </w:r>
            <w:r>
              <w:rPr>
                <w:color w:val="0077AA"/>
                <w:sz w:val="21"/>
              </w:rPr>
              <w:t xml:space="preserve">to </w:t>
            </w:r>
            <w:r>
              <w:rPr>
                <w:color w:val="40454A"/>
                <w:sz w:val="21"/>
              </w:rPr>
              <w:t>C</w:t>
            </w:r>
            <w:r>
              <w:rPr>
                <w:color w:val="6F808F"/>
                <w:sz w:val="21"/>
              </w:rPr>
              <w:t>##fox;--</w:t>
            </w:r>
            <w:r>
              <w:rPr>
                <w:rFonts w:ascii="新宋体" w:eastAsia="新宋体"/>
                <w:color w:val="6F808F"/>
                <w:sz w:val="21"/>
              </w:rPr>
              <w:t>授权</w:t>
            </w:r>
            <w:r>
              <w:rPr>
                <w:color w:val="6F808F"/>
                <w:sz w:val="21"/>
              </w:rPr>
              <w:t>connect</w:t>
            </w:r>
            <w:r>
              <w:rPr>
                <w:rFonts w:ascii="新宋体" w:eastAsia="新宋体"/>
                <w:color w:val="6F808F"/>
                <w:sz w:val="21"/>
              </w:rPr>
              <w:t>角色（必须</w:t>
            </w:r>
            <w:r>
              <w:rPr>
                <w:rFonts w:ascii="新宋体" w:eastAsia="新宋体"/>
                <w:color w:val="6F808F"/>
                <w:spacing w:val="-10"/>
                <w:sz w:val="21"/>
              </w:rPr>
              <w:t>）</w:t>
            </w:r>
          </w:p>
          <w:p w14:paraId="738D5585" w14:textId="77777777" w:rsidR="00115BA5" w:rsidRDefault="00115BA5" w:rsidP="00794DC7">
            <w:pPr>
              <w:pStyle w:val="TableParagraph"/>
              <w:spacing w:before="137"/>
              <w:ind w:left="322"/>
              <w:rPr>
                <w:rFonts w:ascii="新宋体" w:eastAsia="新宋体"/>
                <w:sz w:val="21"/>
              </w:rPr>
            </w:pPr>
            <w:r>
              <w:rPr>
                <w:rFonts w:ascii="新宋体" w:eastAsia="新宋体"/>
                <w:color w:val="4E596F"/>
                <w:sz w:val="15"/>
              </w:rPr>
              <w:t>4</w:t>
            </w:r>
            <w:r>
              <w:rPr>
                <w:rFonts w:ascii="新宋体" w:eastAsia="新宋体"/>
                <w:color w:val="4E596F"/>
                <w:spacing w:val="67"/>
                <w:w w:val="150"/>
                <w:sz w:val="15"/>
              </w:rPr>
              <w:t xml:space="preserve"> </w:t>
            </w:r>
            <w:r>
              <w:rPr>
                <w:color w:val="0077AA"/>
                <w:sz w:val="21"/>
              </w:rPr>
              <w:t>grant</w:t>
            </w:r>
            <w:r>
              <w:rPr>
                <w:color w:val="0077AA"/>
                <w:spacing w:val="-1"/>
                <w:sz w:val="21"/>
              </w:rPr>
              <w:t xml:space="preserve"> </w:t>
            </w:r>
            <w:r>
              <w:rPr>
                <w:color w:val="40454A"/>
                <w:sz w:val="21"/>
              </w:rPr>
              <w:t xml:space="preserve">resource </w:t>
            </w:r>
            <w:r>
              <w:rPr>
                <w:color w:val="0077AA"/>
                <w:sz w:val="21"/>
              </w:rPr>
              <w:t xml:space="preserve">to </w:t>
            </w:r>
            <w:r>
              <w:rPr>
                <w:color w:val="40454A"/>
                <w:sz w:val="21"/>
              </w:rPr>
              <w:t>C</w:t>
            </w:r>
            <w:r>
              <w:rPr>
                <w:color w:val="6F808F"/>
                <w:sz w:val="21"/>
              </w:rPr>
              <w:t>##fox;--</w:t>
            </w:r>
            <w:r>
              <w:rPr>
                <w:rFonts w:ascii="新宋体" w:eastAsia="新宋体"/>
                <w:color w:val="6F808F"/>
                <w:sz w:val="21"/>
              </w:rPr>
              <w:t>授予</w:t>
            </w:r>
            <w:r>
              <w:rPr>
                <w:color w:val="6F808F"/>
                <w:sz w:val="21"/>
              </w:rPr>
              <w:t>resource</w:t>
            </w:r>
            <w:r>
              <w:rPr>
                <w:rFonts w:ascii="新宋体" w:eastAsia="新宋体"/>
                <w:color w:val="6F808F"/>
                <w:spacing w:val="-5"/>
                <w:sz w:val="21"/>
              </w:rPr>
              <w:t>角色</w:t>
            </w:r>
          </w:p>
          <w:p w14:paraId="1016C482" w14:textId="77777777" w:rsidR="00115BA5" w:rsidRDefault="00115BA5" w:rsidP="00794DC7">
            <w:pPr>
              <w:pStyle w:val="TableParagraph"/>
              <w:spacing w:before="121"/>
              <w:ind w:left="322"/>
              <w:rPr>
                <w:rFonts w:ascii="新宋体" w:eastAsia="新宋体"/>
                <w:sz w:val="21"/>
              </w:rPr>
            </w:pPr>
            <w:r>
              <w:rPr>
                <w:rFonts w:ascii="新宋体" w:eastAsia="新宋体"/>
                <w:color w:val="4E596F"/>
                <w:sz w:val="15"/>
              </w:rPr>
              <w:t>5</w:t>
            </w:r>
            <w:r>
              <w:rPr>
                <w:rFonts w:ascii="新宋体" w:eastAsia="新宋体"/>
                <w:color w:val="4E596F"/>
                <w:spacing w:val="67"/>
                <w:w w:val="150"/>
                <w:sz w:val="15"/>
              </w:rPr>
              <w:t xml:space="preserve"> </w:t>
            </w:r>
            <w:r>
              <w:rPr>
                <w:color w:val="0077AA"/>
                <w:sz w:val="21"/>
              </w:rPr>
              <w:t xml:space="preserve">grant </w:t>
            </w:r>
            <w:r>
              <w:rPr>
                <w:color w:val="40454A"/>
                <w:sz w:val="21"/>
              </w:rPr>
              <w:t>dba</w:t>
            </w:r>
            <w:r>
              <w:rPr>
                <w:color w:val="40454A"/>
                <w:spacing w:val="-1"/>
                <w:sz w:val="21"/>
              </w:rPr>
              <w:t xml:space="preserve"> </w:t>
            </w:r>
            <w:r>
              <w:rPr>
                <w:color w:val="0077AA"/>
                <w:sz w:val="21"/>
              </w:rPr>
              <w:t xml:space="preserve">to </w:t>
            </w:r>
            <w:r>
              <w:rPr>
                <w:color w:val="40454A"/>
                <w:sz w:val="21"/>
              </w:rPr>
              <w:t>C</w:t>
            </w:r>
            <w:r>
              <w:rPr>
                <w:color w:val="6F808F"/>
                <w:sz w:val="21"/>
              </w:rPr>
              <w:t xml:space="preserve">##fox; -- </w:t>
            </w:r>
            <w:r>
              <w:rPr>
                <w:rFonts w:ascii="新宋体" w:eastAsia="新宋体"/>
                <w:color w:val="6F808F"/>
                <w:sz w:val="21"/>
              </w:rPr>
              <w:t>授予管理员</w:t>
            </w:r>
            <w:r>
              <w:rPr>
                <w:color w:val="6F808F"/>
                <w:sz w:val="21"/>
              </w:rPr>
              <w:t>dba</w:t>
            </w:r>
            <w:r>
              <w:rPr>
                <w:rFonts w:ascii="新宋体" w:eastAsia="新宋体"/>
                <w:color w:val="6F808F"/>
                <w:spacing w:val="-5"/>
                <w:sz w:val="21"/>
              </w:rPr>
              <w:t>角色</w:t>
            </w:r>
          </w:p>
          <w:p w14:paraId="547D6600" w14:textId="77777777" w:rsidR="00115BA5" w:rsidRDefault="00115BA5" w:rsidP="00794DC7">
            <w:pPr>
              <w:pStyle w:val="TableParagraph"/>
              <w:spacing w:before="181"/>
              <w:ind w:left="322"/>
              <w:rPr>
                <w:rFonts w:ascii="新宋体"/>
                <w:sz w:val="15"/>
              </w:rPr>
            </w:pPr>
            <w:r>
              <w:rPr>
                <w:rFonts w:ascii="新宋体"/>
                <w:color w:val="4E596F"/>
                <w:spacing w:val="-10"/>
                <w:sz w:val="15"/>
              </w:rPr>
              <w:t>6</w:t>
            </w:r>
          </w:p>
          <w:p w14:paraId="69BEDF5F" w14:textId="77777777" w:rsidR="00115BA5" w:rsidRDefault="00115BA5" w:rsidP="00794DC7">
            <w:pPr>
              <w:pStyle w:val="TableParagraph"/>
              <w:spacing w:before="138"/>
              <w:ind w:left="322"/>
              <w:rPr>
                <w:rFonts w:ascii="新宋体" w:eastAsia="新宋体"/>
                <w:sz w:val="21"/>
              </w:rPr>
            </w:pPr>
            <w:r>
              <w:rPr>
                <w:rFonts w:ascii="新宋体" w:eastAsia="新宋体"/>
                <w:color w:val="4E596F"/>
                <w:sz w:val="15"/>
              </w:rPr>
              <w:t>7</w:t>
            </w:r>
            <w:r>
              <w:rPr>
                <w:rFonts w:ascii="新宋体" w:eastAsia="新宋体"/>
                <w:color w:val="4E596F"/>
                <w:spacing w:val="67"/>
                <w:w w:val="150"/>
                <w:sz w:val="15"/>
              </w:rPr>
              <w:t xml:space="preserve"> </w:t>
            </w:r>
            <w:r>
              <w:rPr>
                <w:color w:val="6F808F"/>
                <w:sz w:val="21"/>
              </w:rPr>
              <w:t xml:space="preserve">--GRANT </w:t>
            </w:r>
            <w:r>
              <w:rPr>
                <w:rFonts w:ascii="新宋体" w:eastAsia="新宋体"/>
                <w:color w:val="6F808F"/>
                <w:spacing w:val="1"/>
                <w:sz w:val="21"/>
              </w:rPr>
              <w:t xml:space="preserve">用户的系统权限 </w:t>
            </w:r>
            <w:r>
              <w:rPr>
                <w:color w:val="6F808F"/>
                <w:sz w:val="21"/>
              </w:rPr>
              <w:t xml:space="preserve">to </w:t>
            </w:r>
            <w:r>
              <w:rPr>
                <w:rFonts w:ascii="新宋体" w:eastAsia="新宋体"/>
                <w:color w:val="6F808F"/>
                <w:spacing w:val="-5"/>
                <w:sz w:val="21"/>
              </w:rPr>
              <w:t>用户</w:t>
            </w:r>
          </w:p>
          <w:p w14:paraId="5A8C2364" w14:textId="77777777" w:rsidR="00115BA5" w:rsidRDefault="00115BA5" w:rsidP="00794DC7">
            <w:pPr>
              <w:pStyle w:val="TableParagraph"/>
              <w:spacing w:before="122"/>
              <w:ind w:left="322"/>
              <w:rPr>
                <w:rFonts w:ascii="新宋体" w:eastAsia="新宋体"/>
                <w:sz w:val="21"/>
              </w:rPr>
            </w:pPr>
            <w:r>
              <w:rPr>
                <w:rFonts w:ascii="新宋体" w:eastAsia="新宋体"/>
                <w:color w:val="4E596F"/>
                <w:sz w:val="15"/>
              </w:rPr>
              <w:t>8</w:t>
            </w:r>
            <w:r>
              <w:rPr>
                <w:rFonts w:ascii="新宋体" w:eastAsia="新宋体"/>
                <w:color w:val="4E596F"/>
                <w:spacing w:val="67"/>
                <w:w w:val="150"/>
                <w:sz w:val="15"/>
              </w:rPr>
              <w:t xml:space="preserve"> </w:t>
            </w:r>
            <w:r>
              <w:rPr>
                <w:color w:val="0077AA"/>
                <w:sz w:val="21"/>
              </w:rPr>
              <w:t>grant</w:t>
            </w:r>
            <w:r>
              <w:rPr>
                <w:color w:val="0077AA"/>
                <w:spacing w:val="-1"/>
                <w:sz w:val="21"/>
              </w:rPr>
              <w:t xml:space="preserve"> </w:t>
            </w:r>
            <w:r>
              <w:rPr>
                <w:color w:val="0077AA"/>
                <w:sz w:val="21"/>
              </w:rPr>
              <w:t>create</w:t>
            </w:r>
            <w:r>
              <w:rPr>
                <w:color w:val="0077AA"/>
                <w:spacing w:val="-1"/>
                <w:sz w:val="21"/>
              </w:rPr>
              <w:t xml:space="preserve"> </w:t>
            </w:r>
            <w:r>
              <w:rPr>
                <w:color w:val="0077AA"/>
                <w:sz w:val="21"/>
              </w:rPr>
              <w:t>session</w:t>
            </w:r>
            <w:r>
              <w:rPr>
                <w:color w:val="0077AA"/>
                <w:spacing w:val="-2"/>
                <w:sz w:val="21"/>
              </w:rPr>
              <w:t xml:space="preserve"> </w:t>
            </w:r>
            <w:r>
              <w:rPr>
                <w:color w:val="0077AA"/>
                <w:sz w:val="21"/>
              </w:rPr>
              <w:t xml:space="preserve">to </w:t>
            </w:r>
            <w:r>
              <w:rPr>
                <w:color w:val="40454A"/>
                <w:sz w:val="21"/>
              </w:rPr>
              <w:t>C</w:t>
            </w:r>
            <w:r>
              <w:rPr>
                <w:color w:val="6F808F"/>
                <w:sz w:val="21"/>
              </w:rPr>
              <w:t xml:space="preserve">##fox; -- </w:t>
            </w:r>
            <w:r>
              <w:rPr>
                <w:rFonts w:ascii="新宋体" w:eastAsia="新宋体"/>
                <w:color w:val="6F808F"/>
                <w:spacing w:val="-1"/>
                <w:sz w:val="21"/>
              </w:rPr>
              <w:t>授予用户登录数据库的权限</w:t>
            </w:r>
          </w:p>
          <w:p w14:paraId="4D369209" w14:textId="77777777" w:rsidR="00115BA5" w:rsidRDefault="00115BA5" w:rsidP="00794DC7">
            <w:pPr>
              <w:pStyle w:val="TableParagraph"/>
              <w:spacing w:before="136"/>
              <w:ind w:left="322"/>
              <w:rPr>
                <w:rFonts w:ascii="新宋体" w:eastAsia="新宋体"/>
                <w:sz w:val="21"/>
              </w:rPr>
            </w:pPr>
            <w:r>
              <w:rPr>
                <w:rFonts w:ascii="新宋体" w:eastAsia="新宋体"/>
                <w:color w:val="4E596F"/>
                <w:sz w:val="15"/>
              </w:rPr>
              <w:t>9</w:t>
            </w:r>
            <w:r>
              <w:rPr>
                <w:rFonts w:ascii="新宋体" w:eastAsia="新宋体"/>
                <w:color w:val="4E596F"/>
                <w:spacing w:val="67"/>
                <w:w w:val="150"/>
                <w:sz w:val="15"/>
              </w:rPr>
              <w:t xml:space="preserve"> </w:t>
            </w:r>
            <w:r>
              <w:rPr>
                <w:color w:val="6F808F"/>
                <w:sz w:val="21"/>
              </w:rPr>
              <w:t xml:space="preserve">-- </w:t>
            </w:r>
            <w:r>
              <w:rPr>
                <w:rFonts w:ascii="新宋体" w:eastAsia="新宋体"/>
                <w:color w:val="6F808F"/>
                <w:spacing w:val="-1"/>
                <w:sz w:val="21"/>
              </w:rPr>
              <w:t>授予用户操作表空间的权限：</w:t>
            </w:r>
          </w:p>
          <w:p w14:paraId="418D53E3" w14:textId="77777777" w:rsidR="00115BA5" w:rsidRDefault="00115BA5" w:rsidP="00794DC7">
            <w:pPr>
              <w:pStyle w:val="TableParagraph"/>
              <w:spacing w:before="121"/>
              <w:ind w:left="247"/>
              <w:rPr>
                <w:rFonts w:ascii="新宋体" w:eastAsia="新宋体"/>
                <w:sz w:val="21"/>
              </w:rPr>
            </w:pPr>
            <w:r>
              <w:rPr>
                <w:rFonts w:ascii="新宋体" w:eastAsia="新宋体"/>
                <w:color w:val="4E596F"/>
                <w:sz w:val="15"/>
              </w:rPr>
              <w:t>10</w:t>
            </w:r>
            <w:r>
              <w:rPr>
                <w:rFonts w:ascii="新宋体" w:eastAsia="新宋体"/>
                <w:color w:val="4E596F"/>
                <w:spacing w:val="67"/>
                <w:w w:val="150"/>
                <w:sz w:val="15"/>
              </w:rPr>
              <w:t xml:space="preserve"> </w:t>
            </w:r>
            <w:r>
              <w:rPr>
                <w:color w:val="0077AA"/>
                <w:sz w:val="21"/>
              </w:rPr>
              <w:t xml:space="preserve">grant </w:t>
            </w:r>
            <w:r>
              <w:rPr>
                <w:color w:val="40454A"/>
                <w:sz w:val="21"/>
              </w:rPr>
              <w:t>unlimited</w:t>
            </w:r>
            <w:r>
              <w:rPr>
                <w:color w:val="40454A"/>
                <w:spacing w:val="-1"/>
                <w:sz w:val="21"/>
              </w:rPr>
              <w:t xml:space="preserve"> </w:t>
            </w:r>
            <w:r>
              <w:rPr>
                <w:color w:val="0077AA"/>
                <w:sz w:val="21"/>
              </w:rPr>
              <w:t>tablespace</w:t>
            </w:r>
            <w:r>
              <w:rPr>
                <w:color w:val="0077AA"/>
                <w:spacing w:val="-2"/>
                <w:sz w:val="21"/>
              </w:rPr>
              <w:t xml:space="preserve"> </w:t>
            </w:r>
            <w:r>
              <w:rPr>
                <w:color w:val="0077AA"/>
                <w:sz w:val="21"/>
              </w:rPr>
              <w:t xml:space="preserve">to </w:t>
            </w:r>
            <w:r>
              <w:rPr>
                <w:color w:val="40454A"/>
                <w:sz w:val="21"/>
              </w:rPr>
              <w:t>C</w:t>
            </w:r>
            <w:r>
              <w:rPr>
                <w:color w:val="6F808F"/>
                <w:sz w:val="21"/>
              </w:rPr>
              <w:t>##fox;</w:t>
            </w:r>
            <w:r>
              <w:rPr>
                <w:color w:val="6F808F"/>
                <w:spacing w:val="58"/>
                <w:w w:val="150"/>
                <w:sz w:val="21"/>
              </w:rPr>
              <w:t xml:space="preserve"> </w:t>
            </w:r>
            <w:r>
              <w:rPr>
                <w:color w:val="6F808F"/>
                <w:sz w:val="21"/>
              </w:rPr>
              <w:t xml:space="preserve">-- </w:t>
            </w:r>
            <w:r>
              <w:rPr>
                <w:rFonts w:ascii="新宋体" w:eastAsia="新宋体"/>
                <w:color w:val="6F808F"/>
                <w:spacing w:val="-1"/>
                <w:sz w:val="21"/>
              </w:rPr>
              <w:t>授予用户无限制的操作表空间的权限</w:t>
            </w:r>
          </w:p>
          <w:p w14:paraId="65D80587" w14:textId="77777777" w:rsidR="00115BA5" w:rsidRDefault="00115BA5" w:rsidP="00794DC7">
            <w:pPr>
              <w:pStyle w:val="TableParagraph"/>
              <w:spacing w:before="138"/>
              <w:ind w:left="247"/>
              <w:rPr>
                <w:sz w:val="21"/>
              </w:rPr>
            </w:pPr>
            <w:r>
              <w:rPr>
                <w:rFonts w:ascii="新宋体"/>
                <w:color w:val="4E596F"/>
                <w:sz w:val="15"/>
              </w:rPr>
              <w:t>11</w:t>
            </w:r>
            <w:r>
              <w:rPr>
                <w:rFonts w:ascii="新宋体"/>
                <w:color w:val="4E596F"/>
                <w:spacing w:val="67"/>
                <w:w w:val="150"/>
                <w:sz w:val="15"/>
              </w:rPr>
              <w:t xml:space="preserve"> </w:t>
            </w:r>
            <w:r>
              <w:rPr>
                <w:color w:val="0077AA"/>
                <w:sz w:val="21"/>
              </w:rPr>
              <w:t>grant</w:t>
            </w:r>
            <w:r>
              <w:rPr>
                <w:color w:val="0077AA"/>
                <w:spacing w:val="-1"/>
                <w:sz w:val="21"/>
              </w:rPr>
              <w:t xml:space="preserve"> </w:t>
            </w:r>
            <w:r>
              <w:rPr>
                <w:color w:val="0077AA"/>
                <w:sz w:val="21"/>
              </w:rPr>
              <w:t>create</w:t>
            </w:r>
            <w:r>
              <w:rPr>
                <w:color w:val="0077AA"/>
                <w:spacing w:val="-1"/>
                <w:sz w:val="21"/>
              </w:rPr>
              <w:t xml:space="preserve"> </w:t>
            </w:r>
            <w:r>
              <w:rPr>
                <w:color w:val="0077AA"/>
                <w:sz w:val="21"/>
              </w:rPr>
              <w:t>tablespace</w:t>
            </w:r>
            <w:r>
              <w:rPr>
                <w:color w:val="0077AA"/>
                <w:spacing w:val="-1"/>
                <w:sz w:val="21"/>
              </w:rPr>
              <w:t xml:space="preserve"> </w:t>
            </w:r>
            <w:r>
              <w:rPr>
                <w:color w:val="0077AA"/>
                <w:sz w:val="21"/>
              </w:rPr>
              <w:t xml:space="preserve">to </w:t>
            </w:r>
            <w:r>
              <w:rPr>
                <w:color w:val="40454A"/>
                <w:spacing w:val="-2"/>
                <w:sz w:val="21"/>
              </w:rPr>
              <w:t>C</w:t>
            </w:r>
            <w:r>
              <w:rPr>
                <w:color w:val="6F808F"/>
                <w:spacing w:val="-2"/>
                <w:sz w:val="21"/>
              </w:rPr>
              <w:t>##fox;</w:t>
            </w:r>
          </w:p>
          <w:p w14:paraId="2B58F29F" w14:textId="77777777" w:rsidR="00115BA5" w:rsidRDefault="00115BA5" w:rsidP="00794DC7">
            <w:pPr>
              <w:pStyle w:val="TableParagraph"/>
              <w:spacing w:before="145"/>
              <w:ind w:left="247"/>
              <w:rPr>
                <w:sz w:val="21"/>
              </w:rPr>
            </w:pPr>
            <w:r>
              <w:rPr>
                <w:rFonts w:ascii="新宋体"/>
                <w:color w:val="4E596F"/>
                <w:sz w:val="15"/>
              </w:rPr>
              <w:t>12</w:t>
            </w:r>
            <w:r>
              <w:rPr>
                <w:rFonts w:ascii="新宋体"/>
                <w:color w:val="4E596F"/>
                <w:spacing w:val="67"/>
                <w:w w:val="150"/>
                <w:sz w:val="15"/>
              </w:rPr>
              <w:t xml:space="preserve"> </w:t>
            </w:r>
            <w:r>
              <w:rPr>
                <w:color w:val="0077AA"/>
                <w:sz w:val="21"/>
              </w:rPr>
              <w:t>grant</w:t>
            </w:r>
            <w:r>
              <w:rPr>
                <w:color w:val="0077AA"/>
                <w:spacing w:val="-1"/>
                <w:sz w:val="21"/>
              </w:rPr>
              <w:t xml:space="preserve"> </w:t>
            </w:r>
            <w:r>
              <w:rPr>
                <w:color w:val="0077AA"/>
                <w:sz w:val="21"/>
              </w:rPr>
              <w:t>alter</w:t>
            </w:r>
            <w:r>
              <w:rPr>
                <w:color w:val="0077AA"/>
                <w:spacing w:val="-1"/>
                <w:sz w:val="21"/>
              </w:rPr>
              <w:t xml:space="preserve"> </w:t>
            </w:r>
            <w:r>
              <w:rPr>
                <w:color w:val="0077AA"/>
                <w:sz w:val="21"/>
              </w:rPr>
              <w:t>tablespace</w:t>
            </w:r>
            <w:r>
              <w:rPr>
                <w:color w:val="0077AA"/>
                <w:spacing w:val="-1"/>
                <w:sz w:val="21"/>
              </w:rPr>
              <w:t xml:space="preserve"> </w:t>
            </w:r>
            <w:r>
              <w:rPr>
                <w:color w:val="0077AA"/>
                <w:sz w:val="21"/>
              </w:rPr>
              <w:t xml:space="preserve">to </w:t>
            </w:r>
            <w:r>
              <w:rPr>
                <w:color w:val="40454A"/>
                <w:spacing w:val="-2"/>
                <w:sz w:val="21"/>
              </w:rPr>
              <w:t>C</w:t>
            </w:r>
            <w:r>
              <w:rPr>
                <w:color w:val="6F808F"/>
                <w:spacing w:val="-2"/>
                <w:sz w:val="21"/>
              </w:rPr>
              <w:t>##fox;</w:t>
            </w:r>
          </w:p>
          <w:p w14:paraId="0E608ACB" w14:textId="77777777" w:rsidR="00115BA5" w:rsidRDefault="00115BA5" w:rsidP="00794DC7">
            <w:pPr>
              <w:pStyle w:val="TableParagraph"/>
              <w:spacing w:before="144"/>
              <w:ind w:left="247"/>
              <w:rPr>
                <w:sz w:val="21"/>
              </w:rPr>
            </w:pPr>
            <w:r>
              <w:rPr>
                <w:rFonts w:ascii="新宋体"/>
                <w:color w:val="4E596F"/>
                <w:sz w:val="15"/>
              </w:rPr>
              <w:t>13</w:t>
            </w:r>
            <w:r>
              <w:rPr>
                <w:rFonts w:ascii="新宋体"/>
                <w:color w:val="4E596F"/>
                <w:spacing w:val="67"/>
                <w:w w:val="150"/>
                <w:sz w:val="15"/>
              </w:rPr>
              <w:t xml:space="preserve"> </w:t>
            </w:r>
            <w:r>
              <w:rPr>
                <w:color w:val="0077AA"/>
                <w:sz w:val="21"/>
              </w:rPr>
              <w:t>grant</w:t>
            </w:r>
            <w:r>
              <w:rPr>
                <w:color w:val="0077AA"/>
                <w:spacing w:val="-1"/>
                <w:sz w:val="21"/>
              </w:rPr>
              <w:t xml:space="preserve"> </w:t>
            </w:r>
            <w:r>
              <w:rPr>
                <w:color w:val="0077AA"/>
                <w:sz w:val="21"/>
              </w:rPr>
              <w:t>drop</w:t>
            </w:r>
            <w:r>
              <w:rPr>
                <w:color w:val="0077AA"/>
                <w:spacing w:val="-1"/>
                <w:sz w:val="21"/>
              </w:rPr>
              <w:t xml:space="preserve"> </w:t>
            </w:r>
            <w:r>
              <w:rPr>
                <w:color w:val="0077AA"/>
                <w:sz w:val="21"/>
              </w:rPr>
              <w:t>tablespace</w:t>
            </w:r>
            <w:r>
              <w:rPr>
                <w:color w:val="0077AA"/>
                <w:spacing w:val="-1"/>
                <w:sz w:val="21"/>
              </w:rPr>
              <w:t xml:space="preserve"> </w:t>
            </w:r>
            <w:r>
              <w:rPr>
                <w:color w:val="0077AA"/>
                <w:sz w:val="21"/>
              </w:rPr>
              <w:t xml:space="preserve">to </w:t>
            </w:r>
            <w:r>
              <w:rPr>
                <w:color w:val="40454A"/>
                <w:spacing w:val="-2"/>
                <w:sz w:val="21"/>
              </w:rPr>
              <w:t>C</w:t>
            </w:r>
            <w:r>
              <w:rPr>
                <w:color w:val="6F808F"/>
                <w:spacing w:val="-2"/>
                <w:sz w:val="21"/>
              </w:rPr>
              <w:t>##fox;</w:t>
            </w:r>
          </w:p>
          <w:p w14:paraId="28B936BC" w14:textId="77777777" w:rsidR="00115BA5" w:rsidRDefault="00115BA5" w:rsidP="00794DC7">
            <w:pPr>
              <w:pStyle w:val="TableParagraph"/>
              <w:spacing w:before="145"/>
              <w:ind w:left="247"/>
              <w:rPr>
                <w:sz w:val="21"/>
              </w:rPr>
            </w:pPr>
            <w:r>
              <w:rPr>
                <w:rFonts w:ascii="新宋体"/>
                <w:color w:val="4E596F"/>
                <w:sz w:val="15"/>
              </w:rPr>
              <w:t>14</w:t>
            </w:r>
            <w:r>
              <w:rPr>
                <w:rFonts w:ascii="新宋体"/>
                <w:color w:val="4E596F"/>
                <w:spacing w:val="67"/>
                <w:w w:val="150"/>
                <w:sz w:val="15"/>
              </w:rPr>
              <w:t xml:space="preserve"> </w:t>
            </w:r>
            <w:r>
              <w:rPr>
                <w:color w:val="0077AA"/>
                <w:sz w:val="21"/>
              </w:rPr>
              <w:t xml:space="preserve">grant </w:t>
            </w:r>
            <w:r>
              <w:rPr>
                <w:color w:val="40454A"/>
                <w:sz w:val="21"/>
              </w:rPr>
              <w:t xml:space="preserve">manage </w:t>
            </w:r>
            <w:r>
              <w:rPr>
                <w:color w:val="0077AA"/>
                <w:sz w:val="21"/>
              </w:rPr>
              <w:t>tablespace</w:t>
            </w:r>
            <w:r>
              <w:rPr>
                <w:color w:val="0077AA"/>
                <w:spacing w:val="-1"/>
                <w:sz w:val="21"/>
              </w:rPr>
              <w:t xml:space="preserve"> </w:t>
            </w:r>
            <w:r>
              <w:rPr>
                <w:color w:val="0077AA"/>
                <w:sz w:val="21"/>
              </w:rPr>
              <w:t xml:space="preserve">to </w:t>
            </w:r>
            <w:r>
              <w:rPr>
                <w:color w:val="40454A"/>
                <w:spacing w:val="-2"/>
                <w:sz w:val="21"/>
              </w:rPr>
              <w:t>C</w:t>
            </w:r>
            <w:r>
              <w:rPr>
                <w:color w:val="6F808F"/>
                <w:spacing w:val="-2"/>
                <w:sz w:val="21"/>
              </w:rPr>
              <w:t>##fox;</w:t>
            </w:r>
          </w:p>
          <w:p w14:paraId="64758B7C" w14:textId="77777777" w:rsidR="00115BA5" w:rsidRDefault="00115BA5" w:rsidP="00794DC7">
            <w:pPr>
              <w:pStyle w:val="TableParagraph"/>
              <w:spacing w:before="142"/>
              <w:ind w:left="247"/>
              <w:rPr>
                <w:rFonts w:ascii="新宋体" w:eastAsia="新宋体"/>
                <w:sz w:val="21"/>
                <w:lang w:eastAsia="zh-CN"/>
              </w:rPr>
            </w:pPr>
            <w:r>
              <w:rPr>
                <w:rFonts w:ascii="新宋体" w:eastAsia="新宋体"/>
                <w:color w:val="4E596F"/>
                <w:sz w:val="15"/>
                <w:lang w:eastAsia="zh-CN"/>
              </w:rPr>
              <w:t>15</w:t>
            </w:r>
            <w:r>
              <w:rPr>
                <w:rFonts w:ascii="新宋体" w:eastAsia="新宋体"/>
                <w:color w:val="4E596F"/>
                <w:spacing w:val="67"/>
                <w:w w:val="150"/>
                <w:sz w:val="15"/>
                <w:lang w:eastAsia="zh-CN"/>
              </w:rPr>
              <w:t xml:space="preserve"> </w:t>
            </w:r>
            <w:r>
              <w:rPr>
                <w:color w:val="6F808F"/>
                <w:sz w:val="21"/>
                <w:lang w:eastAsia="zh-CN"/>
              </w:rPr>
              <w:t xml:space="preserve">-- </w:t>
            </w:r>
            <w:r>
              <w:rPr>
                <w:rFonts w:ascii="新宋体" w:eastAsia="新宋体"/>
                <w:color w:val="6F808F"/>
                <w:spacing w:val="-1"/>
                <w:sz w:val="21"/>
                <w:lang w:eastAsia="zh-CN"/>
              </w:rPr>
              <w:t>授予用户操作表的权限：</w:t>
            </w:r>
          </w:p>
          <w:p w14:paraId="0C74EEF0" w14:textId="77777777" w:rsidR="00115BA5" w:rsidRDefault="00115BA5" w:rsidP="00794DC7">
            <w:pPr>
              <w:pStyle w:val="TableParagraph"/>
              <w:spacing w:before="122"/>
              <w:ind w:left="247"/>
              <w:rPr>
                <w:sz w:val="21"/>
              </w:rPr>
            </w:pPr>
            <w:r>
              <w:rPr>
                <w:rFonts w:ascii="新宋体" w:eastAsia="新宋体"/>
                <w:color w:val="4E596F"/>
                <w:sz w:val="15"/>
              </w:rPr>
              <w:t>16</w:t>
            </w:r>
            <w:r>
              <w:rPr>
                <w:rFonts w:ascii="新宋体" w:eastAsia="新宋体"/>
                <w:color w:val="4E596F"/>
                <w:spacing w:val="67"/>
                <w:w w:val="150"/>
                <w:sz w:val="15"/>
              </w:rPr>
              <w:t xml:space="preserve"> </w:t>
            </w:r>
            <w:r>
              <w:rPr>
                <w:color w:val="0077AA"/>
                <w:sz w:val="21"/>
              </w:rPr>
              <w:t>grant</w:t>
            </w:r>
            <w:r>
              <w:rPr>
                <w:color w:val="0077AA"/>
                <w:spacing w:val="-1"/>
                <w:sz w:val="21"/>
              </w:rPr>
              <w:t xml:space="preserve"> </w:t>
            </w:r>
            <w:r>
              <w:rPr>
                <w:color w:val="0077AA"/>
                <w:sz w:val="21"/>
              </w:rPr>
              <w:t>create</w:t>
            </w:r>
            <w:r>
              <w:rPr>
                <w:color w:val="0077AA"/>
                <w:spacing w:val="-1"/>
                <w:sz w:val="21"/>
              </w:rPr>
              <w:t xml:space="preserve"> </w:t>
            </w:r>
            <w:r>
              <w:rPr>
                <w:color w:val="0077AA"/>
                <w:sz w:val="21"/>
              </w:rPr>
              <w:t>table</w:t>
            </w:r>
            <w:r>
              <w:rPr>
                <w:color w:val="0077AA"/>
                <w:spacing w:val="-1"/>
                <w:sz w:val="21"/>
              </w:rPr>
              <w:t xml:space="preserve"> </w:t>
            </w:r>
            <w:r>
              <w:rPr>
                <w:color w:val="0077AA"/>
                <w:sz w:val="21"/>
              </w:rPr>
              <w:t xml:space="preserve">to </w:t>
            </w:r>
            <w:r>
              <w:rPr>
                <w:color w:val="40454A"/>
                <w:sz w:val="21"/>
              </w:rPr>
              <w:t>C</w:t>
            </w:r>
            <w:r>
              <w:rPr>
                <w:color w:val="6F808F"/>
                <w:sz w:val="21"/>
              </w:rPr>
              <w:t>##fox;</w:t>
            </w:r>
            <w:r>
              <w:rPr>
                <w:color w:val="6F808F"/>
                <w:spacing w:val="-1"/>
                <w:sz w:val="21"/>
              </w:rPr>
              <w:t xml:space="preserve"> (</w:t>
            </w:r>
            <w:r>
              <w:rPr>
                <w:rFonts w:ascii="新宋体" w:eastAsia="新宋体"/>
                <w:color w:val="6F808F"/>
                <w:sz w:val="21"/>
              </w:rPr>
              <w:t>包含有</w:t>
            </w:r>
            <w:r>
              <w:rPr>
                <w:color w:val="6F808F"/>
                <w:sz w:val="21"/>
              </w:rPr>
              <w:t>create index</w:t>
            </w:r>
            <w:r>
              <w:rPr>
                <w:rFonts w:ascii="新宋体" w:eastAsia="新宋体"/>
                <w:color w:val="6F808F"/>
                <w:sz w:val="21"/>
              </w:rPr>
              <w:t>权限</w:t>
            </w:r>
            <w:r>
              <w:rPr>
                <w:color w:val="6F808F"/>
                <w:sz w:val="21"/>
              </w:rPr>
              <w:t>, alter table, drop table</w:t>
            </w:r>
            <w:r>
              <w:rPr>
                <w:rFonts w:ascii="新宋体" w:eastAsia="新宋体"/>
                <w:color w:val="6F808F"/>
                <w:sz w:val="21"/>
              </w:rPr>
              <w:t>权限</w:t>
            </w:r>
            <w:r>
              <w:rPr>
                <w:color w:val="6F808F"/>
                <w:spacing w:val="-10"/>
                <w:sz w:val="21"/>
              </w:rPr>
              <w:t>)</w:t>
            </w:r>
          </w:p>
          <w:p w14:paraId="7CFF2D53" w14:textId="77777777" w:rsidR="00115BA5" w:rsidRDefault="00115BA5" w:rsidP="00794DC7">
            <w:pPr>
              <w:pStyle w:val="TableParagraph"/>
              <w:spacing w:before="121"/>
              <w:ind w:left="247"/>
              <w:rPr>
                <w:sz w:val="21"/>
              </w:rPr>
            </w:pPr>
            <w:r>
              <w:rPr>
                <w:rFonts w:ascii="新宋体" w:eastAsia="新宋体"/>
                <w:color w:val="4E596F"/>
                <w:sz w:val="15"/>
              </w:rPr>
              <w:t>17</w:t>
            </w:r>
            <w:r>
              <w:rPr>
                <w:rFonts w:ascii="新宋体" w:eastAsia="新宋体"/>
                <w:color w:val="4E596F"/>
                <w:spacing w:val="67"/>
                <w:w w:val="150"/>
                <w:sz w:val="15"/>
              </w:rPr>
              <w:t xml:space="preserve"> </w:t>
            </w:r>
            <w:r>
              <w:rPr>
                <w:color w:val="6F808F"/>
                <w:sz w:val="21"/>
              </w:rPr>
              <w:t xml:space="preserve">-- </w:t>
            </w:r>
            <w:r>
              <w:rPr>
                <w:rFonts w:ascii="新宋体" w:eastAsia="新宋体"/>
                <w:color w:val="6F808F"/>
                <w:sz w:val="21"/>
              </w:rPr>
              <w:t>授予用户操作视图的权限</w:t>
            </w:r>
            <w:r>
              <w:rPr>
                <w:color w:val="6F808F"/>
                <w:spacing w:val="-10"/>
                <w:sz w:val="21"/>
              </w:rPr>
              <w:t>:</w:t>
            </w:r>
          </w:p>
          <w:p w14:paraId="647AB592" w14:textId="77777777" w:rsidR="00115BA5" w:rsidRDefault="00115BA5" w:rsidP="00794DC7">
            <w:pPr>
              <w:pStyle w:val="TableParagraph"/>
              <w:spacing w:before="121"/>
              <w:ind w:left="247"/>
              <w:rPr>
                <w:sz w:val="21"/>
              </w:rPr>
            </w:pPr>
            <w:r>
              <w:rPr>
                <w:rFonts w:ascii="新宋体" w:eastAsia="新宋体"/>
                <w:color w:val="4E596F"/>
                <w:sz w:val="15"/>
              </w:rPr>
              <w:t>18</w:t>
            </w:r>
            <w:r>
              <w:rPr>
                <w:rFonts w:ascii="新宋体" w:eastAsia="新宋体"/>
                <w:color w:val="4E596F"/>
                <w:spacing w:val="67"/>
                <w:w w:val="150"/>
                <w:sz w:val="15"/>
              </w:rPr>
              <w:t xml:space="preserve"> </w:t>
            </w:r>
            <w:r>
              <w:rPr>
                <w:color w:val="0077AA"/>
                <w:sz w:val="21"/>
              </w:rPr>
              <w:t>grant</w:t>
            </w:r>
            <w:r>
              <w:rPr>
                <w:color w:val="0077AA"/>
                <w:spacing w:val="-1"/>
                <w:sz w:val="21"/>
              </w:rPr>
              <w:t xml:space="preserve"> </w:t>
            </w:r>
            <w:r>
              <w:rPr>
                <w:color w:val="0077AA"/>
                <w:sz w:val="21"/>
              </w:rPr>
              <w:t>create</w:t>
            </w:r>
            <w:r>
              <w:rPr>
                <w:color w:val="0077AA"/>
                <w:spacing w:val="-1"/>
                <w:sz w:val="21"/>
              </w:rPr>
              <w:t xml:space="preserve"> </w:t>
            </w:r>
            <w:r>
              <w:rPr>
                <w:color w:val="0077AA"/>
                <w:sz w:val="21"/>
              </w:rPr>
              <w:t>view</w:t>
            </w:r>
            <w:r>
              <w:rPr>
                <w:color w:val="0077AA"/>
                <w:spacing w:val="-1"/>
                <w:sz w:val="21"/>
              </w:rPr>
              <w:t xml:space="preserve"> </w:t>
            </w:r>
            <w:r>
              <w:rPr>
                <w:color w:val="0077AA"/>
                <w:sz w:val="21"/>
              </w:rPr>
              <w:t>to</w:t>
            </w:r>
            <w:r>
              <w:rPr>
                <w:color w:val="0077AA"/>
                <w:spacing w:val="-1"/>
                <w:sz w:val="21"/>
              </w:rPr>
              <w:t xml:space="preserve"> </w:t>
            </w:r>
            <w:r>
              <w:rPr>
                <w:color w:val="40454A"/>
                <w:sz w:val="21"/>
              </w:rPr>
              <w:t>C</w:t>
            </w:r>
            <w:r>
              <w:rPr>
                <w:color w:val="6F808F"/>
                <w:sz w:val="21"/>
              </w:rPr>
              <w:t>##fox; (</w:t>
            </w:r>
            <w:r>
              <w:rPr>
                <w:rFonts w:ascii="新宋体" w:eastAsia="新宋体"/>
                <w:color w:val="6F808F"/>
                <w:sz w:val="21"/>
              </w:rPr>
              <w:t>包含有</w:t>
            </w:r>
            <w:r>
              <w:rPr>
                <w:color w:val="6F808F"/>
                <w:sz w:val="21"/>
              </w:rPr>
              <w:t>alter view, drop view</w:t>
            </w:r>
            <w:r>
              <w:rPr>
                <w:rFonts w:ascii="新宋体" w:eastAsia="新宋体"/>
                <w:color w:val="6F808F"/>
                <w:sz w:val="21"/>
              </w:rPr>
              <w:t>权限</w:t>
            </w:r>
            <w:r>
              <w:rPr>
                <w:color w:val="6F808F"/>
                <w:spacing w:val="-10"/>
                <w:sz w:val="21"/>
              </w:rPr>
              <w:t>)</w:t>
            </w:r>
          </w:p>
          <w:p w14:paraId="52949BF2" w14:textId="77777777" w:rsidR="00115BA5" w:rsidRDefault="00115BA5" w:rsidP="00794DC7">
            <w:pPr>
              <w:pStyle w:val="TableParagraph"/>
              <w:spacing w:before="122"/>
              <w:ind w:left="247"/>
              <w:rPr>
                <w:rFonts w:ascii="新宋体" w:eastAsia="新宋体"/>
                <w:sz w:val="21"/>
                <w:lang w:eastAsia="zh-CN"/>
              </w:rPr>
            </w:pPr>
            <w:r>
              <w:rPr>
                <w:rFonts w:ascii="新宋体" w:eastAsia="新宋体"/>
                <w:color w:val="4E596F"/>
                <w:sz w:val="15"/>
                <w:lang w:eastAsia="zh-CN"/>
              </w:rPr>
              <w:t>19</w:t>
            </w:r>
            <w:r>
              <w:rPr>
                <w:rFonts w:ascii="新宋体" w:eastAsia="新宋体"/>
                <w:color w:val="4E596F"/>
                <w:spacing w:val="67"/>
                <w:w w:val="150"/>
                <w:sz w:val="15"/>
                <w:lang w:eastAsia="zh-CN"/>
              </w:rPr>
              <w:t xml:space="preserve"> </w:t>
            </w:r>
            <w:r>
              <w:rPr>
                <w:color w:val="6F808F"/>
                <w:sz w:val="21"/>
                <w:lang w:eastAsia="zh-CN"/>
              </w:rPr>
              <w:t xml:space="preserve">-- </w:t>
            </w:r>
            <w:r>
              <w:rPr>
                <w:rFonts w:ascii="新宋体" w:eastAsia="新宋体"/>
                <w:color w:val="6F808F"/>
                <w:spacing w:val="-1"/>
                <w:sz w:val="21"/>
                <w:lang w:eastAsia="zh-CN"/>
              </w:rPr>
              <w:t>授予用户操作触发器的权限：</w:t>
            </w:r>
          </w:p>
          <w:p w14:paraId="2A2F810F" w14:textId="77777777" w:rsidR="00115BA5" w:rsidRDefault="00115BA5" w:rsidP="00794DC7">
            <w:pPr>
              <w:pStyle w:val="TableParagraph"/>
              <w:spacing w:before="136"/>
              <w:ind w:left="247"/>
              <w:rPr>
                <w:sz w:val="21"/>
              </w:rPr>
            </w:pPr>
            <w:r>
              <w:rPr>
                <w:rFonts w:ascii="新宋体" w:eastAsia="新宋体"/>
                <w:color w:val="4E596F"/>
                <w:sz w:val="15"/>
              </w:rPr>
              <w:t>20</w:t>
            </w:r>
            <w:r>
              <w:rPr>
                <w:rFonts w:ascii="新宋体" w:eastAsia="新宋体"/>
                <w:color w:val="4E596F"/>
                <w:spacing w:val="67"/>
                <w:w w:val="150"/>
                <w:sz w:val="15"/>
              </w:rPr>
              <w:t xml:space="preserve"> </w:t>
            </w:r>
            <w:r>
              <w:rPr>
                <w:color w:val="0077AA"/>
                <w:sz w:val="21"/>
              </w:rPr>
              <w:t>grant</w:t>
            </w:r>
            <w:r>
              <w:rPr>
                <w:color w:val="0077AA"/>
                <w:spacing w:val="-1"/>
                <w:sz w:val="21"/>
              </w:rPr>
              <w:t xml:space="preserve"> </w:t>
            </w:r>
            <w:r>
              <w:rPr>
                <w:color w:val="0077AA"/>
                <w:sz w:val="21"/>
              </w:rPr>
              <w:t>create</w:t>
            </w:r>
            <w:r>
              <w:rPr>
                <w:color w:val="0077AA"/>
                <w:spacing w:val="-1"/>
                <w:sz w:val="21"/>
              </w:rPr>
              <w:t xml:space="preserve"> </w:t>
            </w:r>
            <w:r>
              <w:rPr>
                <w:color w:val="0077AA"/>
                <w:sz w:val="21"/>
              </w:rPr>
              <w:t>trigger</w:t>
            </w:r>
            <w:r>
              <w:rPr>
                <w:color w:val="0077AA"/>
                <w:spacing w:val="-1"/>
                <w:sz w:val="21"/>
              </w:rPr>
              <w:t xml:space="preserve"> </w:t>
            </w:r>
            <w:r>
              <w:rPr>
                <w:color w:val="0077AA"/>
                <w:sz w:val="21"/>
              </w:rPr>
              <w:t>to</w:t>
            </w:r>
            <w:r>
              <w:rPr>
                <w:color w:val="0077AA"/>
                <w:spacing w:val="-1"/>
                <w:sz w:val="21"/>
              </w:rPr>
              <w:t xml:space="preserve"> </w:t>
            </w:r>
            <w:r>
              <w:rPr>
                <w:color w:val="40454A"/>
                <w:sz w:val="21"/>
              </w:rPr>
              <w:t>C</w:t>
            </w:r>
            <w:r>
              <w:rPr>
                <w:color w:val="6F808F"/>
                <w:sz w:val="21"/>
              </w:rPr>
              <w:t>##fox; (</w:t>
            </w:r>
            <w:r>
              <w:rPr>
                <w:rFonts w:ascii="新宋体" w:eastAsia="新宋体"/>
                <w:color w:val="6F808F"/>
                <w:sz w:val="21"/>
              </w:rPr>
              <w:t>包含有</w:t>
            </w:r>
            <w:r>
              <w:rPr>
                <w:color w:val="6F808F"/>
                <w:sz w:val="21"/>
              </w:rPr>
              <w:t>alter trigger, drop trigger</w:t>
            </w:r>
            <w:r>
              <w:rPr>
                <w:rFonts w:ascii="新宋体" w:eastAsia="新宋体"/>
                <w:color w:val="6F808F"/>
                <w:sz w:val="21"/>
              </w:rPr>
              <w:t>权限</w:t>
            </w:r>
            <w:r>
              <w:rPr>
                <w:color w:val="6F808F"/>
                <w:spacing w:val="-10"/>
                <w:sz w:val="21"/>
              </w:rPr>
              <w:t>)</w:t>
            </w:r>
          </w:p>
          <w:p w14:paraId="7B76F6BC" w14:textId="77777777" w:rsidR="00115BA5" w:rsidRDefault="00115BA5" w:rsidP="00794DC7">
            <w:pPr>
              <w:pStyle w:val="TableParagraph"/>
              <w:tabs>
                <w:tab w:val="left" w:pos="693"/>
              </w:tabs>
              <w:spacing w:before="121"/>
              <w:ind w:left="247"/>
              <w:rPr>
                <w:rFonts w:ascii="新宋体" w:eastAsia="新宋体"/>
                <w:sz w:val="21"/>
              </w:rPr>
            </w:pPr>
            <w:r>
              <w:rPr>
                <w:rFonts w:ascii="新宋体" w:eastAsia="新宋体"/>
                <w:color w:val="4E596F"/>
                <w:spacing w:val="-5"/>
                <w:sz w:val="15"/>
              </w:rPr>
              <w:t>21</w:t>
            </w:r>
            <w:r>
              <w:rPr>
                <w:rFonts w:ascii="新宋体" w:eastAsia="新宋体"/>
                <w:color w:val="4E596F"/>
                <w:sz w:val="15"/>
              </w:rPr>
              <w:tab/>
            </w:r>
            <w:r>
              <w:rPr>
                <w:color w:val="6F808F"/>
                <w:sz w:val="21"/>
              </w:rPr>
              <w:t xml:space="preserve">-- </w:t>
            </w:r>
            <w:r>
              <w:rPr>
                <w:rFonts w:ascii="新宋体" w:eastAsia="新宋体"/>
                <w:color w:val="6F808F"/>
                <w:spacing w:val="-1"/>
                <w:sz w:val="21"/>
              </w:rPr>
              <w:t>授予用户操作存储过程的权限：</w:t>
            </w:r>
          </w:p>
          <w:p w14:paraId="1DE485C8" w14:textId="77777777" w:rsidR="00115BA5" w:rsidRDefault="00115BA5" w:rsidP="00794DC7">
            <w:pPr>
              <w:pStyle w:val="TableParagraph"/>
              <w:spacing w:before="122"/>
              <w:ind w:left="247"/>
              <w:rPr>
                <w:rFonts w:ascii="新宋体" w:eastAsia="新宋体"/>
                <w:sz w:val="21"/>
              </w:rPr>
            </w:pPr>
            <w:r>
              <w:rPr>
                <w:rFonts w:ascii="新宋体" w:eastAsia="新宋体"/>
                <w:color w:val="4E596F"/>
                <w:sz w:val="15"/>
              </w:rPr>
              <w:t>22</w:t>
            </w:r>
            <w:r>
              <w:rPr>
                <w:rFonts w:ascii="新宋体" w:eastAsia="新宋体"/>
                <w:color w:val="4E596F"/>
                <w:spacing w:val="67"/>
                <w:w w:val="150"/>
                <w:sz w:val="15"/>
              </w:rPr>
              <w:t xml:space="preserve"> </w:t>
            </w:r>
            <w:r>
              <w:rPr>
                <w:color w:val="0077AA"/>
                <w:sz w:val="21"/>
              </w:rPr>
              <w:t>grant</w:t>
            </w:r>
            <w:r>
              <w:rPr>
                <w:color w:val="0077AA"/>
                <w:spacing w:val="-1"/>
                <w:sz w:val="21"/>
              </w:rPr>
              <w:t xml:space="preserve"> </w:t>
            </w:r>
            <w:r>
              <w:rPr>
                <w:color w:val="0077AA"/>
                <w:sz w:val="21"/>
              </w:rPr>
              <w:t>create</w:t>
            </w:r>
            <w:r>
              <w:rPr>
                <w:color w:val="0077AA"/>
                <w:spacing w:val="-1"/>
                <w:sz w:val="21"/>
              </w:rPr>
              <w:t xml:space="preserve"> </w:t>
            </w:r>
            <w:r>
              <w:rPr>
                <w:color w:val="0077AA"/>
                <w:sz w:val="21"/>
              </w:rPr>
              <w:t>procedure</w:t>
            </w:r>
            <w:r>
              <w:rPr>
                <w:color w:val="0077AA"/>
                <w:spacing w:val="-1"/>
                <w:sz w:val="21"/>
              </w:rPr>
              <w:t xml:space="preserve"> </w:t>
            </w:r>
            <w:r>
              <w:rPr>
                <w:color w:val="0077AA"/>
                <w:sz w:val="21"/>
              </w:rPr>
              <w:t>to</w:t>
            </w:r>
            <w:r>
              <w:rPr>
                <w:color w:val="0077AA"/>
                <w:spacing w:val="-1"/>
                <w:sz w:val="21"/>
              </w:rPr>
              <w:t xml:space="preserve"> </w:t>
            </w:r>
            <w:r>
              <w:rPr>
                <w:color w:val="40454A"/>
                <w:sz w:val="21"/>
              </w:rPr>
              <w:t>C</w:t>
            </w:r>
            <w:r>
              <w:rPr>
                <w:color w:val="6F808F"/>
                <w:sz w:val="21"/>
              </w:rPr>
              <w:t>##fox;(</w:t>
            </w:r>
            <w:r>
              <w:rPr>
                <w:rFonts w:ascii="新宋体" w:eastAsia="新宋体"/>
                <w:color w:val="6F808F"/>
                <w:sz w:val="21"/>
              </w:rPr>
              <w:t>包含有</w:t>
            </w:r>
            <w:r>
              <w:rPr>
                <w:color w:val="6F808F"/>
                <w:sz w:val="21"/>
              </w:rPr>
              <w:t xml:space="preserve">alter procedure, drop procedure </w:t>
            </w:r>
            <w:r>
              <w:rPr>
                <w:rFonts w:ascii="新宋体" w:eastAsia="新宋体"/>
                <w:color w:val="6F808F"/>
                <w:sz w:val="21"/>
              </w:rPr>
              <w:t>和</w:t>
            </w:r>
            <w:r>
              <w:rPr>
                <w:color w:val="6F808F"/>
                <w:sz w:val="21"/>
              </w:rPr>
              <w:t xml:space="preserve">function </w:t>
            </w:r>
            <w:r>
              <w:rPr>
                <w:rFonts w:ascii="新宋体" w:eastAsia="新宋体"/>
                <w:color w:val="6F808F"/>
                <w:spacing w:val="-5"/>
                <w:sz w:val="21"/>
              </w:rPr>
              <w:t>以及</w:t>
            </w:r>
          </w:p>
          <w:p w14:paraId="62ED0A51" w14:textId="77777777" w:rsidR="00115BA5" w:rsidRDefault="00115BA5" w:rsidP="00794DC7">
            <w:pPr>
              <w:pStyle w:val="TableParagraph"/>
              <w:spacing w:before="1"/>
              <w:ind w:left="578"/>
              <w:rPr>
                <w:sz w:val="21"/>
                <w:lang w:eastAsia="zh-CN"/>
              </w:rPr>
            </w:pPr>
            <w:r>
              <w:rPr>
                <w:color w:val="6F808F"/>
                <w:sz w:val="21"/>
                <w:lang w:eastAsia="zh-CN"/>
              </w:rPr>
              <w:t>package</w:t>
            </w:r>
            <w:r>
              <w:rPr>
                <w:rFonts w:ascii="新宋体" w:eastAsia="新宋体"/>
                <w:color w:val="6F808F"/>
                <w:sz w:val="21"/>
                <w:lang w:eastAsia="zh-CN"/>
              </w:rPr>
              <w:t>权限</w:t>
            </w:r>
            <w:r>
              <w:rPr>
                <w:color w:val="6F808F"/>
                <w:spacing w:val="-10"/>
                <w:sz w:val="21"/>
                <w:lang w:eastAsia="zh-CN"/>
              </w:rPr>
              <w:t>)</w:t>
            </w:r>
          </w:p>
          <w:p w14:paraId="3AB1BC43" w14:textId="77777777" w:rsidR="00115BA5" w:rsidRDefault="00115BA5" w:rsidP="00794DC7">
            <w:pPr>
              <w:pStyle w:val="TableParagraph"/>
              <w:spacing w:before="121"/>
              <w:ind w:left="247"/>
              <w:rPr>
                <w:rFonts w:ascii="新宋体" w:eastAsia="新宋体"/>
                <w:sz w:val="21"/>
                <w:lang w:eastAsia="zh-CN"/>
              </w:rPr>
            </w:pPr>
            <w:r>
              <w:rPr>
                <w:rFonts w:ascii="新宋体" w:eastAsia="新宋体"/>
                <w:color w:val="4E596F"/>
                <w:sz w:val="15"/>
                <w:lang w:eastAsia="zh-CN"/>
              </w:rPr>
              <w:t>23</w:t>
            </w:r>
            <w:r>
              <w:rPr>
                <w:rFonts w:ascii="新宋体" w:eastAsia="新宋体"/>
                <w:color w:val="4E596F"/>
                <w:spacing w:val="67"/>
                <w:w w:val="150"/>
                <w:sz w:val="15"/>
                <w:lang w:eastAsia="zh-CN"/>
              </w:rPr>
              <w:t xml:space="preserve"> </w:t>
            </w:r>
            <w:r>
              <w:rPr>
                <w:color w:val="6F808F"/>
                <w:sz w:val="21"/>
                <w:lang w:eastAsia="zh-CN"/>
              </w:rPr>
              <w:t xml:space="preserve">-- </w:t>
            </w:r>
            <w:r>
              <w:rPr>
                <w:rFonts w:ascii="新宋体" w:eastAsia="新宋体"/>
                <w:color w:val="6F808F"/>
                <w:spacing w:val="-1"/>
                <w:sz w:val="21"/>
                <w:lang w:eastAsia="zh-CN"/>
              </w:rPr>
              <w:t>授予用户操作序列的权限：</w:t>
            </w:r>
          </w:p>
          <w:p w14:paraId="4F903353" w14:textId="77777777" w:rsidR="00115BA5" w:rsidRDefault="00115BA5" w:rsidP="00794DC7">
            <w:pPr>
              <w:pStyle w:val="TableParagraph"/>
              <w:spacing w:before="136"/>
              <w:ind w:left="247"/>
              <w:rPr>
                <w:sz w:val="21"/>
              </w:rPr>
            </w:pPr>
            <w:r>
              <w:rPr>
                <w:rFonts w:ascii="新宋体" w:eastAsia="新宋体"/>
                <w:color w:val="4E596F"/>
                <w:sz w:val="15"/>
              </w:rPr>
              <w:t>24</w:t>
            </w:r>
            <w:r>
              <w:rPr>
                <w:rFonts w:ascii="新宋体" w:eastAsia="新宋体"/>
                <w:color w:val="4E596F"/>
                <w:spacing w:val="67"/>
                <w:w w:val="150"/>
                <w:sz w:val="15"/>
              </w:rPr>
              <w:t xml:space="preserve"> </w:t>
            </w:r>
            <w:r>
              <w:rPr>
                <w:color w:val="0077AA"/>
                <w:sz w:val="21"/>
              </w:rPr>
              <w:t>grant</w:t>
            </w:r>
            <w:r>
              <w:rPr>
                <w:color w:val="0077AA"/>
                <w:spacing w:val="-1"/>
                <w:sz w:val="21"/>
              </w:rPr>
              <w:t xml:space="preserve"> </w:t>
            </w:r>
            <w:r>
              <w:rPr>
                <w:color w:val="0077AA"/>
                <w:sz w:val="21"/>
              </w:rPr>
              <w:t>create</w:t>
            </w:r>
            <w:r>
              <w:rPr>
                <w:color w:val="0077AA"/>
                <w:spacing w:val="-2"/>
                <w:sz w:val="21"/>
              </w:rPr>
              <w:t xml:space="preserve"> </w:t>
            </w:r>
            <w:r>
              <w:rPr>
                <w:color w:val="40454A"/>
                <w:sz w:val="21"/>
              </w:rPr>
              <w:t xml:space="preserve">sequence </w:t>
            </w:r>
            <w:r>
              <w:rPr>
                <w:color w:val="0077AA"/>
                <w:sz w:val="21"/>
              </w:rPr>
              <w:t xml:space="preserve">to </w:t>
            </w:r>
            <w:r>
              <w:rPr>
                <w:color w:val="40454A"/>
                <w:sz w:val="21"/>
              </w:rPr>
              <w:t>C</w:t>
            </w:r>
            <w:r>
              <w:rPr>
                <w:color w:val="6F808F"/>
                <w:sz w:val="21"/>
              </w:rPr>
              <w:t>##fox; (</w:t>
            </w:r>
            <w:r>
              <w:rPr>
                <w:rFonts w:ascii="新宋体" w:eastAsia="新宋体"/>
                <w:color w:val="6F808F"/>
                <w:sz w:val="21"/>
              </w:rPr>
              <w:t>包含有创建、修改、删除以及选择序列</w:t>
            </w:r>
            <w:r>
              <w:rPr>
                <w:color w:val="6F808F"/>
                <w:spacing w:val="-10"/>
                <w:sz w:val="21"/>
              </w:rPr>
              <w:t>)</w:t>
            </w:r>
          </w:p>
          <w:p w14:paraId="6A0DE0F3" w14:textId="77777777" w:rsidR="00115BA5" w:rsidRDefault="00115BA5" w:rsidP="00794DC7">
            <w:pPr>
              <w:pStyle w:val="TableParagraph"/>
              <w:spacing w:before="122"/>
              <w:ind w:left="247"/>
              <w:rPr>
                <w:rFonts w:ascii="新宋体" w:eastAsia="新宋体"/>
                <w:sz w:val="21"/>
              </w:rPr>
            </w:pPr>
            <w:r>
              <w:rPr>
                <w:rFonts w:ascii="新宋体" w:eastAsia="新宋体"/>
                <w:color w:val="4E596F"/>
                <w:sz w:val="15"/>
              </w:rPr>
              <w:t>25</w:t>
            </w:r>
            <w:r>
              <w:rPr>
                <w:rFonts w:ascii="新宋体" w:eastAsia="新宋体"/>
                <w:color w:val="4E596F"/>
                <w:spacing w:val="67"/>
                <w:w w:val="150"/>
                <w:sz w:val="15"/>
              </w:rPr>
              <w:t xml:space="preserve"> </w:t>
            </w:r>
            <w:r>
              <w:rPr>
                <w:color w:val="6F808F"/>
                <w:sz w:val="21"/>
              </w:rPr>
              <w:t xml:space="preserve">-- </w:t>
            </w:r>
            <w:r>
              <w:rPr>
                <w:rFonts w:ascii="新宋体" w:eastAsia="新宋体"/>
                <w:color w:val="6F808F"/>
                <w:spacing w:val="-1"/>
                <w:sz w:val="21"/>
              </w:rPr>
              <w:t>授予用户回退段权限：</w:t>
            </w:r>
          </w:p>
          <w:p w14:paraId="317BB666" w14:textId="77777777" w:rsidR="00115BA5" w:rsidRDefault="00115BA5" w:rsidP="00794DC7">
            <w:pPr>
              <w:pStyle w:val="TableParagraph"/>
              <w:spacing w:before="138"/>
              <w:ind w:left="247"/>
              <w:rPr>
                <w:sz w:val="21"/>
              </w:rPr>
            </w:pPr>
            <w:r>
              <w:rPr>
                <w:rFonts w:ascii="新宋体"/>
                <w:color w:val="4E596F"/>
                <w:sz w:val="15"/>
              </w:rPr>
              <w:t>26</w:t>
            </w:r>
            <w:r>
              <w:rPr>
                <w:rFonts w:ascii="新宋体"/>
                <w:color w:val="4E596F"/>
                <w:spacing w:val="67"/>
                <w:w w:val="150"/>
                <w:sz w:val="15"/>
              </w:rPr>
              <w:t xml:space="preserve"> </w:t>
            </w:r>
            <w:r>
              <w:rPr>
                <w:color w:val="0077AA"/>
                <w:sz w:val="21"/>
              </w:rPr>
              <w:t>grant</w:t>
            </w:r>
            <w:r>
              <w:rPr>
                <w:color w:val="0077AA"/>
                <w:spacing w:val="-1"/>
                <w:sz w:val="21"/>
              </w:rPr>
              <w:t xml:space="preserve"> </w:t>
            </w:r>
            <w:r>
              <w:rPr>
                <w:color w:val="0077AA"/>
                <w:sz w:val="21"/>
              </w:rPr>
              <w:t>create</w:t>
            </w:r>
            <w:r>
              <w:rPr>
                <w:color w:val="0077AA"/>
                <w:spacing w:val="-1"/>
                <w:sz w:val="21"/>
              </w:rPr>
              <w:t xml:space="preserve"> </w:t>
            </w:r>
            <w:r>
              <w:rPr>
                <w:color w:val="0077AA"/>
                <w:sz w:val="21"/>
              </w:rPr>
              <w:t xml:space="preserve">rollback </w:t>
            </w:r>
            <w:r>
              <w:rPr>
                <w:color w:val="40454A"/>
                <w:sz w:val="21"/>
              </w:rPr>
              <w:t>segment</w:t>
            </w:r>
            <w:r>
              <w:rPr>
                <w:color w:val="40454A"/>
                <w:spacing w:val="-1"/>
                <w:sz w:val="21"/>
              </w:rPr>
              <w:t xml:space="preserve"> </w:t>
            </w:r>
            <w:r>
              <w:rPr>
                <w:color w:val="0077AA"/>
                <w:sz w:val="21"/>
              </w:rPr>
              <w:t xml:space="preserve">to </w:t>
            </w:r>
            <w:r>
              <w:rPr>
                <w:color w:val="40454A"/>
                <w:spacing w:val="-2"/>
                <w:sz w:val="21"/>
              </w:rPr>
              <w:t>C</w:t>
            </w:r>
            <w:r>
              <w:rPr>
                <w:color w:val="6F808F"/>
                <w:spacing w:val="-2"/>
                <w:sz w:val="21"/>
              </w:rPr>
              <w:t>##fox;</w:t>
            </w:r>
          </w:p>
          <w:p w14:paraId="72114503" w14:textId="77777777" w:rsidR="00115BA5" w:rsidRDefault="00115BA5" w:rsidP="00794DC7">
            <w:pPr>
              <w:pStyle w:val="TableParagraph"/>
              <w:spacing w:before="144"/>
              <w:ind w:left="247"/>
              <w:rPr>
                <w:sz w:val="21"/>
              </w:rPr>
            </w:pPr>
            <w:r>
              <w:rPr>
                <w:rFonts w:ascii="新宋体"/>
                <w:color w:val="4E596F"/>
                <w:sz w:val="15"/>
              </w:rPr>
              <w:t>27</w:t>
            </w:r>
            <w:r>
              <w:rPr>
                <w:rFonts w:ascii="新宋体"/>
                <w:color w:val="4E596F"/>
                <w:spacing w:val="67"/>
                <w:w w:val="150"/>
                <w:sz w:val="15"/>
              </w:rPr>
              <w:t xml:space="preserve"> </w:t>
            </w:r>
            <w:r>
              <w:rPr>
                <w:color w:val="0077AA"/>
                <w:sz w:val="21"/>
              </w:rPr>
              <w:t>grant</w:t>
            </w:r>
            <w:r>
              <w:rPr>
                <w:color w:val="0077AA"/>
                <w:spacing w:val="-1"/>
                <w:sz w:val="21"/>
              </w:rPr>
              <w:t xml:space="preserve"> </w:t>
            </w:r>
            <w:r>
              <w:rPr>
                <w:color w:val="0077AA"/>
                <w:sz w:val="21"/>
              </w:rPr>
              <w:t>alter</w:t>
            </w:r>
            <w:r>
              <w:rPr>
                <w:color w:val="0077AA"/>
                <w:spacing w:val="-1"/>
                <w:sz w:val="21"/>
              </w:rPr>
              <w:t xml:space="preserve"> </w:t>
            </w:r>
            <w:r>
              <w:rPr>
                <w:color w:val="0077AA"/>
                <w:sz w:val="21"/>
              </w:rPr>
              <w:t xml:space="preserve">rollback </w:t>
            </w:r>
            <w:r>
              <w:rPr>
                <w:color w:val="40454A"/>
                <w:sz w:val="21"/>
              </w:rPr>
              <w:t>segment</w:t>
            </w:r>
            <w:r>
              <w:rPr>
                <w:color w:val="40454A"/>
                <w:spacing w:val="-1"/>
                <w:sz w:val="21"/>
              </w:rPr>
              <w:t xml:space="preserve"> </w:t>
            </w:r>
            <w:r>
              <w:rPr>
                <w:color w:val="0077AA"/>
                <w:sz w:val="21"/>
              </w:rPr>
              <w:t xml:space="preserve">to </w:t>
            </w:r>
            <w:r>
              <w:rPr>
                <w:color w:val="40454A"/>
                <w:spacing w:val="-2"/>
                <w:sz w:val="21"/>
              </w:rPr>
              <w:t>C</w:t>
            </w:r>
            <w:r>
              <w:rPr>
                <w:color w:val="6F808F"/>
                <w:spacing w:val="-2"/>
                <w:sz w:val="21"/>
              </w:rPr>
              <w:t>##fox;</w:t>
            </w:r>
          </w:p>
          <w:p w14:paraId="1B917BC1" w14:textId="77777777" w:rsidR="00115BA5" w:rsidRDefault="00115BA5" w:rsidP="00794DC7">
            <w:pPr>
              <w:pStyle w:val="TableParagraph"/>
              <w:spacing w:before="145"/>
              <w:ind w:left="247"/>
              <w:rPr>
                <w:sz w:val="21"/>
              </w:rPr>
            </w:pPr>
            <w:r>
              <w:rPr>
                <w:rFonts w:ascii="新宋体"/>
                <w:color w:val="4E596F"/>
                <w:sz w:val="15"/>
              </w:rPr>
              <w:t>28</w:t>
            </w:r>
            <w:r>
              <w:rPr>
                <w:rFonts w:ascii="新宋体"/>
                <w:color w:val="4E596F"/>
                <w:spacing w:val="67"/>
                <w:w w:val="150"/>
                <w:sz w:val="15"/>
              </w:rPr>
              <w:t xml:space="preserve"> </w:t>
            </w:r>
            <w:r>
              <w:rPr>
                <w:color w:val="0077AA"/>
                <w:sz w:val="21"/>
              </w:rPr>
              <w:t>grant</w:t>
            </w:r>
            <w:r>
              <w:rPr>
                <w:color w:val="0077AA"/>
                <w:spacing w:val="-1"/>
                <w:sz w:val="21"/>
              </w:rPr>
              <w:t xml:space="preserve"> </w:t>
            </w:r>
            <w:r>
              <w:rPr>
                <w:color w:val="0077AA"/>
                <w:sz w:val="21"/>
              </w:rPr>
              <w:t>drop</w:t>
            </w:r>
            <w:r>
              <w:rPr>
                <w:color w:val="0077AA"/>
                <w:spacing w:val="-1"/>
                <w:sz w:val="21"/>
              </w:rPr>
              <w:t xml:space="preserve"> </w:t>
            </w:r>
            <w:r>
              <w:rPr>
                <w:color w:val="0077AA"/>
                <w:sz w:val="21"/>
              </w:rPr>
              <w:t xml:space="preserve">rollback </w:t>
            </w:r>
            <w:r>
              <w:rPr>
                <w:color w:val="40454A"/>
                <w:sz w:val="21"/>
              </w:rPr>
              <w:t>segment</w:t>
            </w:r>
            <w:r>
              <w:rPr>
                <w:color w:val="40454A"/>
                <w:spacing w:val="-1"/>
                <w:sz w:val="21"/>
              </w:rPr>
              <w:t xml:space="preserve"> </w:t>
            </w:r>
            <w:r>
              <w:rPr>
                <w:color w:val="0077AA"/>
                <w:sz w:val="21"/>
              </w:rPr>
              <w:t xml:space="preserve">to </w:t>
            </w:r>
            <w:r>
              <w:rPr>
                <w:color w:val="40454A"/>
                <w:spacing w:val="-2"/>
                <w:sz w:val="21"/>
              </w:rPr>
              <w:t>C</w:t>
            </w:r>
            <w:r>
              <w:rPr>
                <w:color w:val="6F808F"/>
                <w:spacing w:val="-2"/>
                <w:sz w:val="21"/>
              </w:rPr>
              <w:t>##fox;</w:t>
            </w:r>
          </w:p>
          <w:p w14:paraId="374551BD" w14:textId="77777777" w:rsidR="00115BA5" w:rsidRDefault="00115BA5" w:rsidP="00794DC7">
            <w:pPr>
              <w:pStyle w:val="TableParagraph"/>
              <w:spacing w:before="127"/>
              <w:ind w:left="247"/>
              <w:rPr>
                <w:rFonts w:ascii="新宋体" w:eastAsia="新宋体"/>
                <w:sz w:val="21"/>
              </w:rPr>
            </w:pPr>
            <w:r>
              <w:rPr>
                <w:rFonts w:ascii="新宋体" w:eastAsia="新宋体"/>
                <w:color w:val="4E596F"/>
                <w:sz w:val="15"/>
              </w:rPr>
              <w:t>29</w:t>
            </w:r>
            <w:r>
              <w:rPr>
                <w:rFonts w:ascii="新宋体" w:eastAsia="新宋体"/>
                <w:color w:val="4E596F"/>
                <w:spacing w:val="67"/>
                <w:w w:val="150"/>
                <w:sz w:val="15"/>
              </w:rPr>
              <w:t xml:space="preserve"> </w:t>
            </w:r>
            <w:r>
              <w:rPr>
                <w:color w:val="6F808F"/>
                <w:sz w:val="21"/>
              </w:rPr>
              <w:t xml:space="preserve">-- </w:t>
            </w:r>
            <w:r>
              <w:rPr>
                <w:rFonts w:ascii="新宋体" w:eastAsia="新宋体"/>
                <w:color w:val="6F808F"/>
                <w:spacing w:val="-1"/>
                <w:sz w:val="21"/>
              </w:rPr>
              <w:t>授予用户同义词权限：</w:t>
            </w:r>
          </w:p>
          <w:p w14:paraId="795D8318" w14:textId="77777777" w:rsidR="00115BA5" w:rsidRDefault="00115BA5" w:rsidP="00794DC7">
            <w:pPr>
              <w:pStyle w:val="TableParagraph"/>
              <w:spacing w:before="137"/>
              <w:ind w:left="247"/>
              <w:rPr>
                <w:sz w:val="21"/>
              </w:rPr>
            </w:pPr>
            <w:r>
              <w:rPr>
                <w:rFonts w:ascii="新宋体" w:eastAsia="新宋体"/>
                <w:color w:val="4E596F"/>
                <w:sz w:val="15"/>
              </w:rPr>
              <w:t>30</w:t>
            </w:r>
            <w:r>
              <w:rPr>
                <w:rFonts w:ascii="新宋体" w:eastAsia="新宋体"/>
                <w:color w:val="4E596F"/>
                <w:spacing w:val="67"/>
                <w:w w:val="150"/>
                <w:sz w:val="15"/>
              </w:rPr>
              <w:t xml:space="preserve"> </w:t>
            </w:r>
            <w:r>
              <w:rPr>
                <w:color w:val="0077AA"/>
                <w:sz w:val="21"/>
              </w:rPr>
              <w:t>grant</w:t>
            </w:r>
            <w:r>
              <w:rPr>
                <w:color w:val="0077AA"/>
                <w:spacing w:val="-1"/>
                <w:sz w:val="21"/>
              </w:rPr>
              <w:t xml:space="preserve"> </w:t>
            </w:r>
            <w:r>
              <w:rPr>
                <w:color w:val="0077AA"/>
                <w:sz w:val="21"/>
              </w:rPr>
              <w:t>create</w:t>
            </w:r>
            <w:r>
              <w:rPr>
                <w:color w:val="0077AA"/>
                <w:spacing w:val="-2"/>
                <w:sz w:val="21"/>
              </w:rPr>
              <w:t xml:space="preserve"> </w:t>
            </w:r>
            <w:r>
              <w:rPr>
                <w:color w:val="40454A"/>
                <w:sz w:val="21"/>
              </w:rPr>
              <w:t>synonym</w:t>
            </w:r>
            <w:r>
              <w:rPr>
                <w:color w:val="40454A"/>
                <w:spacing w:val="-1"/>
                <w:sz w:val="21"/>
              </w:rPr>
              <w:t xml:space="preserve"> </w:t>
            </w:r>
            <w:r>
              <w:rPr>
                <w:color w:val="0077AA"/>
                <w:sz w:val="21"/>
              </w:rPr>
              <w:t xml:space="preserve">to </w:t>
            </w:r>
            <w:r>
              <w:rPr>
                <w:color w:val="40454A"/>
                <w:sz w:val="21"/>
              </w:rPr>
              <w:t>C</w:t>
            </w:r>
            <w:r>
              <w:rPr>
                <w:color w:val="6F808F"/>
                <w:sz w:val="21"/>
              </w:rPr>
              <w:t>##fox;(</w:t>
            </w:r>
            <w:r>
              <w:rPr>
                <w:rFonts w:ascii="新宋体" w:eastAsia="新宋体"/>
                <w:color w:val="6F808F"/>
                <w:sz w:val="21"/>
              </w:rPr>
              <w:t>包含</w:t>
            </w:r>
            <w:r>
              <w:rPr>
                <w:color w:val="6F808F"/>
                <w:sz w:val="21"/>
              </w:rPr>
              <w:t>drop synonym</w:t>
            </w:r>
            <w:r>
              <w:rPr>
                <w:rFonts w:ascii="新宋体" w:eastAsia="新宋体"/>
                <w:color w:val="6F808F"/>
                <w:sz w:val="21"/>
              </w:rPr>
              <w:t>权限</w:t>
            </w:r>
            <w:r>
              <w:rPr>
                <w:color w:val="6F808F"/>
                <w:spacing w:val="-10"/>
                <w:sz w:val="21"/>
              </w:rPr>
              <w:t>)</w:t>
            </w:r>
          </w:p>
          <w:p w14:paraId="137B1BD8" w14:textId="77777777" w:rsidR="00115BA5" w:rsidRDefault="00115BA5" w:rsidP="00794DC7">
            <w:pPr>
              <w:pStyle w:val="TableParagraph"/>
              <w:spacing w:before="138"/>
              <w:ind w:left="247"/>
              <w:rPr>
                <w:sz w:val="21"/>
              </w:rPr>
            </w:pPr>
            <w:r>
              <w:rPr>
                <w:rFonts w:ascii="新宋体"/>
                <w:color w:val="4E596F"/>
                <w:sz w:val="15"/>
              </w:rPr>
              <w:t>31</w:t>
            </w:r>
            <w:r>
              <w:rPr>
                <w:rFonts w:ascii="新宋体"/>
                <w:color w:val="4E596F"/>
                <w:spacing w:val="67"/>
                <w:w w:val="150"/>
                <w:sz w:val="15"/>
              </w:rPr>
              <w:t xml:space="preserve"> </w:t>
            </w:r>
            <w:r>
              <w:rPr>
                <w:color w:val="0077AA"/>
                <w:sz w:val="21"/>
              </w:rPr>
              <w:t>grant</w:t>
            </w:r>
            <w:r>
              <w:rPr>
                <w:color w:val="0077AA"/>
                <w:spacing w:val="-1"/>
                <w:sz w:val="21"/>
              </w:rPr>
              <w:t xml:space="preserve"> </w:t>
            </w:r>
            <w:r>
              <w:rPr>
                <w:color w:val="0077AA"/>
                <w:sz w:val="21"/>
              </w:rPr>
              <w:t>create</w:t>
            </w:r>
            <w:r>
              <w:rPr>
                <w:color w:val="0077AA"/>
                <w:spacing w:val="-1"/>
                <w:sz w:val="21"/>
              </w:rPr>
              <w:t xml:space="preserve"> </w:t>
            </w:r>
            <w:r>
              <w:rPr>
                <w:color w:val="0077AA"/>
                <w:sz w:val="21"/>
              </w:rPr>
              <w:t>public</w:t>
            </w:r>
            <w:r>
              <w:rPr>
                <w:color w:val="0077AA"/>
                <w:spacing w:val="-1"/>
                <w:sz w:val="21"/>
              </w:rPr>
              <w:t xml:space="preserve"> </w:t>
            </w:r>
            <w:r>
              <w:rPr>
                <w:color w:val="40454A"/>
                <w:sz w:val="21"/>
              </w:rPr>
              <w:t>synonym</w:t>
            </w:r>
            <w:r>
              <w:rPr>
                <w:color w:val="40454A"/>
                <w:spacing w:val="-1"/>
                <w:sz w:val="21"/>
              </w:rPr>
              <w:t xml:space="preserve"> </w:t>
            </w:r>
            <w:r>
              <w:rPr>
                <w:color w:val="0077AA"/>
                <w:sz w:val="21"/>
              </w:rPr>
              <w:t xml:space="preserve">to </w:t>
            </w:r>
            <w:r>
              <w:rPr>
                <w:color w:val="40454A"/>
                <w:spacing w:val="-2"/>
                <w:sz w:val="21"/>
              </w:rPr>
              <w:t>C</w:t>
            </w:r>
            <w:r>
              <w:rPr>
                <w:color w:val="6F808F"/>
                <w:spacing w:val="-2"/>
                <w:sz w:val="21"/>
              </w:rPr>
              <w:t>##fox;</w:t>
            </w:r>
          </w:p>
          <w:p w14:paraId="74E7E523" w14:textId="77777777" w:rsidR="00115BA5" w:rsidRDefault="00115BA5" w:rsidP="00794DC7">
            <w:pPr>
              <w:pStyle w:val="TableParagraph"/>
              <w:spacing w:before="144"/>
              <w:ind w:left="247"/>
              <w:rPr>
                <w:sz w:val="21"/>
              </w:rPr>
            </w:pPr>
            <w:r>
              <w:rPr>
                <w:rFonts w:ascii="新宋体"/>
                <w:color w:val="4E596F"/>
                <w:sz w:val="15"/>
              </w:rPr>
              <w:t>32</w:t>
            </w:r>
            <w:r>
              <w:rPr>
                <w:rFonts w:ascii="新宋体"/>
                <w:color w:val="4E596F"/>
                <w:spacing w:val="67"/>
                <w:w w:val="150"/>
                <w:sz w:val="15"/>
              </w:rPr>
              <w:t xml:space="preserve"> </w:t>
            </w:r>
            <w:r>
              <w:rPr>
                <w:color w:val="0077AA"/>
                <w:sz w:val="21"/>
              </w:rPr>
              <w:t>grant</w:t>
            </w:r>
            <w:r>
              <w:rPr>
                <w:color w:val="0077AA"/>
                <w:spacing w:val="-1"/>
                <w:sz w:val="21"/>
              </w:rPr>
              <w:t xml:space="preserve"> </w:t>
            </w:r>
            <w:r>
              <w:rPr>
                <w:color w:val="0077AA"/>
                <w:sz w:val="21"/>
              </w:rPr>
              <w:t>drop</w:t>
            </w:r>
            <w:r>
              <w:rPr>
                <w:color w:val="0077AA"/>
                <w:spacing w:val="-1"/>
                <w:sz w:val="21"/>
              </w:rPr>
              <w:t xml:space="preserve"> </w:t>
            </w:r>
            <w:r>
              <w:rPr>
                <w:color w:val="0077AA"/>
                <w:sz w:val="21"/>
              </w:rPr>
              <w:t>public</w:t>
            </w:r>
            <w:r>
              <w:rPr>
                <w:color w:val="0077AA"/>
                <w:spacing w:val="-1"/>
                <w:sz w:val="21"/>
              </w:rPr>
              <w:t xml:space="preserve"> </w:t>
            </w:r>
            <w:r>
              <w:rPr>
                <w:color w:val="40454A"/>
                <w:sz w:val="21"/>
              </w:rPr>
              <w:t>synonym</w:t>
            </w:r>
            <w:r>
              <w:rPr>
                <w:color w:val="40454A"/>
                <w:spacing w:val="-1"/>
                <w:sz w:val="21"/>
              </w:rPr>
              <w:t xml:space="preserve"> </w:t>
            </w:r>
            <w:r>
              <w:rPr>
                <w:color w:val="0077AA"/>
                <w:sz w:val="21"/>
              </w:rPr>
              <w:t xml:space="preserve">to </w:t>
            </w:r>
            <w:r>
              <w:rPr>
                <w:color w:val="40454A"/>
                <w:spacing w:val="-2"/>
                <w:sz w:val="21"/>
              </w:rPr>
              <w:t>C</w:t>
            </w:r>
            <w:r>
              <w:rPr>
                <w:color w:val="6F808F"/>
                <w:spacing w:val="-2"/>
                <w:sz w:val="21"/>
              </w:rPr>
              <w:t>##fox;</w:t>
            </w:r>
          </w:p>
          <w:p w14:paraId="7F4E6E57" w14:textId="77777777" w:rsidR="00115BA5" w:rsidRDefault="00115BA5" w:rsidP="00794DC7">
            <w:pPr>
              <w:pStyle w:val="TableParagraph"/>
              <w:spacing w:before="128"/>
              <w:ind w:left="247"/>
              <w:rPr>
                <w:rFonts w:ascii="新宋体" w:eastAsia="新宋体"/>
                <w:sz w:val="21"/>
                <w:lang w:eastAsia="zh-CN"/>
              </w:rPr>
            </w:pPr>
            <w:r>
              <w:rPr>
                <w:rFonts w:ascii="新宋体" w:eastAsia="新宋体"/>
                <w:color w:val="4E596F"/>
                <w:sz w:val="15"/>
                <w:lang w:eastAsia="zh-CN"/>
              </w:rPr>
              <w:t>33</w:t>
            </w:r>
            <w:r>
              <w:rPr>
                <w:rFonts w:ascii="新宋体" w:eastAsia="新宋体"/>
                <w:color w:val="4E596F"/>
                <w:spacing w:val="67"/>
                <w:w w:val="150"/>
                <w:sz w:val="15"/>
                <w:lang w:eastAsia="zh-CN"/>
              </w:rPr>
              <w:t xml:space="preserve"> </w:t>
            </w:r>
            <w:r>
              <w:rPr>
                <w:color w:val="6F808F"/>
                <w:sz w:val="21"/>
                <w:lang w:eastAsia="zh-CN"/>
              </w:rPr>
              <w:t xml:space="preserve">-- </w:t>
            </w:r>
            <w:r>
              <w:rPr>
                <w:rFonts w:ascii="新宋体" w:eastAsia="新宋体"/>
                <w:color w:val="6F808F"/>
                <w:spacing w:val="-1"/>
                <w:sz w:val="21"/>
                <w:lang w:eastAsia="zh-CN"/>
              </w:rPr>
              <w:t>授予用户关于用户的权限：</w:t>
            </w:r>
          </w:p>
          <w:p w14:paraId="7EEBFEE8" w14:textId="77777777" w:rsidR="00115BA5" w:rsidRDefault="00115BA5" w:rsidP="00794DC7">
            <w:pPr>
              <w:pStyle w:val="TableParagraph"/>
              <w:spacing w:before="138"/>
              <w:ind w:left="247"/>
              <w:rPr>
                <w:sz w:val="21"/>
              </w:rPr>
            </w:pPr>
            <w:r>
              <w:rPr>
                <w:rFonts w:ascii="新宋体"/>
                <w:color w:val="4E596F"/>
                <w:sz w:val="15"/>
              </w:rPr>
              <w:t>34</w:t>
            </w:r>
            <w:r>
              <w:rPr>
                <w:rFonts w:ascii="新宋体"/>
                <w:color w:val="4E596F"/>
                <w:spacing w:val="67"/>
                <w:w w:val="150"/>
                <w:sz w:val="15"/>
              </w:rPr>
              <w:t xml:space="preserve"> </w:t>
            </w:r>
            <w:r>
              <w:rPr>
                <w:color w:val="0077AA"/>
                <w:sz w:val="21"/>
              </w:rPr>
              <w:t>grant</w:t>
            </w:r>
            <w:r>
              <w:rPr>
                <w:color w:val="0077AA"/>
                <w:spacing w:val="-1"/>
                <w:sz w:val="21"/>
              </w:rPr>
              <w:t xml:space="preserve"> </w:t>
            </w:r>
            <w:r>
              <w:rPr>
                <w:color w:val="0077AA"/>
                <w:sz w:val="21"/>
              </w:rPr>
              <w:t>create</w:t>
            </w:r>
            <w:r>
              <w:rPr>
                <w:color w:val="0077AA"/>
                <w:spacing w:val="-1"/>
                <w:sz w:val="21"/>
              </w:rPr>
              <w:t xml:space="preserve"> </w:t>
            </w:r>
            <w:r>
              <w:rPr>
                <w:color w:val="0077AA"/>
                <w:sz w:val="21"/>
              </w:rPr>
              <w:t>user</w:t>
            </w:r>
            <w:r>
              <w:rPr>
                <w:color w:val="0077AA"/>
                <w:spacing w:val="-1"/>
                <w:sz w:val="21"/>
              </w:rPr>
              <w:t xml:space="preserve"> </w:t>
            </w:r>
            <w:r>
              <w:rPr>
                <w:color w:val="0077AA"/>
                <w:sz w:val="21"/>
              </w:rPr>
              <w:t xml:space="preserve">to </w:t>
            </w:r>
            <w:r>
              <w:rPr>
                <w:color w:val="40454A"/>
                <w:spacing w:val="-2"/>
                <w:sz w:val="21"/>
              </w:rPr>
              <w:t>C</w:t>
            </w:r>
            <w:r>
              <w:rPr>
                <w:color w:val="6F808F"/>
                <w:spacing w:val="-2"/>
                <w:sz w:val="21"/>
              </w:rPr>
              <w:t>##fox;</w:t>
            </w:r>
          </w:p>
          <w:p w14:paraId="3E9EFB80" w14:textId="77777777" w:rsidR="00115BA5" w:rsidRDefault="00115BA5" w:rsidP="00794DC7">
            <w:pPr>
              <w:pStyle w:val="TableParagraph"/>
              <w:spacing w:before="160"/>
              <w:ind w:left="247"/>
              <w:rPr>
                <w:sz w:val="21"/>
              </w:rPr>
            </w:pPr>
            <w:r>
              <w:rPr>
                <w:rFonts w:ascii="新宋体"/>
                <w:color w:val="4E596F"/>
                <w:sz w:val="15"/>
              </w:rPr>
              <w:t>35</w:t>
            </w:r>
            <w:r>
              <w:rPr>
                <w:rFonts w:ascii="新宋体"/>
                <w:color w:val="4E596F"/>
                <w:spacing w:val="67"/>
                <w:w w:val="150"/>
                <w:sz w:val="15"/>
              </w:rPr>
              <w:t xml:space="preserve"> </w:t>
            </w:r>
            <w:r>
              <w:rPr>
                <w:color w:val="0077AA"/>
                <w:sz w:val="21"/>
              </w:rPr>
              <w:t>grant</w:t>
            </w:r>
            <w:r>
              <w:rPr>
                <w:color w:val="0077AA"/>
                <w:spacing w:val="-1"/>
                <w:sz w:val="21"/>
              </w:rPr>
              <w:t xml:space="preserve"> </w:t>
            </w:r>
            <w:r>
              <w:rPr>
                <w:color w:val="0077AA"/>
                <w:sz w:val="21"/>
              </w:rPr>
              <w:t>alter</w:t>
            </w:r>
            <w:r>
              <w:rPr>
                <w:color w:val="0077AA"/>
                <w:spacing w:val="-1"/>
                <w:sz w:val="21"/>
              </w:rPr>
              <w:t xml:space="preserve"> </w:t>
            </w:r>
            <w:r>
              <w:rPr>
                <w:color w:val="0077AA"/>
                <w:sz w:val="21"/>
              </w:rPr>
              <w:t>user</w:t>
            </w:r>
            <w:r>
              <w:rPr>
                <w:color w:val="0077AA"/>
                <w:spacing w:val="-1"/>
                <w:sz w:val="21"/>
              </w:rPr>
              <w:t xml:space="preserve"> </w:t>
            </w:r>
            <w:r>
              <w:rPr>
                <w:color w:val="0077AA"/>
                <w:sz w:val="21"/>
              </w:rPr>
              <w:t xml:space="preserve">to </w:t>
            </w:r>
            <w:r>
              <w:rPr>
                <w:color w:val="40454A"/>
                <w:spacing w:val="-2"/>
                <w:sz w:val="21"/>
              </w:rPr>
              <w:t>C</w:t>
            </w:r>
            <w:r>
              <w:rPr>
                <w:color w:val="6F808F"/>
                <w:spacing w:val="-2"/>
                <w:sz w:val="21"/>
              </w:rPr>
              <w:t>##fox;</w:t>
            </w:r>
          </w:p>
          <w:p w14:paraId="742322A8" w14:textId="77777777" w:rsidR="00115BA5" w:rsidRDefault="00115BA5" w:rsidP="00794DC7">
            <w:pPr>
              <w:pStyle w:val="TableParagraph"/>
              <w:spacing w:before="144"/>
              <w:ind w:left="247"/>
              <w:rPr>
                <w:sz w:val="21"/>
              </w:rPr>
            </w:pPr>
            <w:r>
              <w:rPr>
                <w:rFonts w:ascii="新宋体"/>
                <w:color w:val="4E596F"/>
                <w:sz w:val="15"/>
              </w:rPr>
              <w:t>36</w:t>
            </w:r>
            <w:r>
              <w:rPr>
                <w:rFonts w:ascii="新宋体"/>
                <w:color w:val="4E596F"/>
                <w:spacing w:val="67"/>
                <w:w w:val="150"/>
                <w:sz w:val="15"/>
              </w:rPr>
              <w:t xml:space="preserve"> </w:t>
            </w:r>
            <w:r>
              <w:rPr>
                <w:color w:val="0077AA"/>
                <w:sz w:val="21"/>
              </w:rPr>
              <w:t xml:space="preserve">grant </w:t>
            </w:r>
            <w:r>
              <w:rPr>
                <w:color w:val="40454A"/>
                <w:sz w:val="21"/>
              </w:rPr>
              <w:t xml:space="preserve">become </w:t>
            </w:r>
            <w:r>
              <w:rPr>
                <w:color w:val="0077AA"/>
                <w:sz w:val="21"/>
              </w:rPr>
              <w:t>user</w:t>
            </w:r>
            <w:r>
              <w:rPr>
                <w:color w:val="0077AA"/>
                <w:spacing w:val="-1"/>
                <w:sz w:val="21"/>
              </w:rPr>
              <w:t xml:space="preserve"> </w:t>
            </w:r>
            <w:r>
              <w:rPr>
                <w:color w:val="0077AA"/>
                <w:sz w:val="21"/>
              </w:rPr>
              <w:t xml:space="preserve">to </w:t>
            </w:r>
            <w:r>
              <w:rPr>
                <w:color w:val="40454A"/>
                <w:spacing w:val="-2"/>
                <w:sz w:val="21"/>
              </w:rPr>
              <w:t>C</w:t>
            </w:r>
            <w:r>
              <w:rPr>
                <w:color w:val="6F808F"/>
                <w:spacing w:val="-2"/>
                <w:sz w:val="21"/>
              </w:rPr>
              <w:t>##fox;</w:t>
            </w:r>
          </w:p>
          <w:p w14:paraId="02F579FA" w14:textId="77777777" w:rsidR="00115BA5" w:rsidRDefault="00115BA5" w:rsidP="00794DC7">
            <w:pPr>
              <w:pStyle w:val="TableParagraph"/>
              <w:spacing w:before="144"/>
              <w:ind w:left="247"/>
              <w:rPr>
                <w:sz w:val="21"/>
              </w:rPr>
            </w:pPr>
            <w:r>
              <w:rPr>
                <w:rFonts w:ascii="新宋体"/>
                <w:color w:val="4E596F"/>
                <w:sz w:val="15"/>
              </w:rPr>
              <w:t>37</w:t>
            </w:r>
            <w:r>
              <w:rPr>
                <w:rFonts w:ascii="新宋体"/>
                <w:color w:val="4E596F"/>
                <w:spacing w:val="67"/>
                <w:w w:val="150"/>
                <w:sz w:val="15"/>
              </w:rPr>
              <w:t xml:space="preserve"> </w:t>
            </w:r>
            <w:r>
              <w:rPr>
                <w:color w:val="0077AA"/>
                <w:sz w:val="21"/>
              </w:rPr>
              <w:t>grant</w:t>
            </w:r>
            <w:r>
              <w:rPr>
                <w:color w:val="0077AA"/>
                <w:spacing w:val="-1"/>
                <w:sz w:val="21"/>
              </w:rPr>
              <w:t xml:space="preserve"> </w:t>
            </w:r>
            <w:r>
              <w:rPr>
                <w:color w:val="0077AA"/>
                <w:sz w:val="21"/>
              </w:rPr>
              <w:t>drop</w:t>
            </w:r>
            <w:r>
              <w:rPr>
                <w:color w:val="0077AA"/>
                <w:spacing w:val="-1"/>
                <w:sz w:val="21"/>
              </w:rPr>
              <w:t xml:space="preserve"> </w:t>
            </w:r>
            <w:r>
              <w:rPr>
                <w:color w:val="0077AA"/>
                <w:sz w:val="21"/>
              </w:rPr>
              <w:t>user</w:t>
            </w:r>
            <w:r>
              <w:rPr>
                <w:color w:val="0077AA"/>
                <w:spacing w:val="-1"/>
                <w:sz w:val="21"/>
              </w:rPr>
              <w:t xml:space="preserve"> </w:t>
            </w:r>
            <w:r>
              <w:rPr>
                <w:color w:val="0077AA"/>
                <w:sz w:val="21"/>
              </w:rPr>
              <w:t xml:space="preserve">to </w:t>
            </w:r>
            <w:r>
              <w:rPr>
                <w:color w:val="40454A"/>
                <w:spacing w:val="-2"/>
                <w:sz w:val="21"/>
              </w:rPr>
              <w:t>C</w:t>
            </w:r>
            <w:r>
              <w:rPr>
                <w:color w:val="6F808F"/>
                <w:spacing w:val="-2"/>
                <w:sz w:val="21"/>
              </w:rPr>
              <w:t>##fox;</w:t>
            </w:r>
          </w:p>
          <w:p w14:paraId="1E551183" w14:textId="77777777" w:rsidR="00115BA5" w:rsidRDefault="00115BA5" w:rsidP="00794DC7">
            <w:pPr>
              <w:pStyle w:val="TableParagraph"/>
              <w:spacing w:before="128"/>
              <w:ind w:left="247"/>
              <w:rPr>
                <w:rFonts w:ascii="新宋体" w:eastAsia="新宋体"/>
                <w:sz w:val="21"/>
                <w:lang w:eastAsia="zh-CN"/>
              </w:rPr>
            </w:pPr>
            <w:r>
              <w:rPr>
                <w:rFonts w:ascii="新宋体" w:eastAsia="新宋体"/>
                <w:color w:val="4E596F"/>
                <w:sz w:val="15"/>
                <w:lang w:eastAsia="zh-CN"/>
              </w:rPr>
              <w:t>38</w:t>
            </w:r>
            <w:r>
              <w:rPr>
                <w:rFonts w:ascii="新宋体" w:eastAsia="新宋体"/>
                <w:color w:val="4E596F"/>
                <w:spacing w:val="67"/>
                <w:w w:val="150"/>
                <w:sz w:val="15"/>
                <w:lang w:eastAsia="zh-CN"/>
              </w:rPr>
              <w:t xml:space="preserve"> </w:t>
            </w:r>
            <w:r>
              <w:rPr>
                <w:color w:val="6F808F"/>
                <w:sz w:val="21"/>
                <w:lang w:eastAsia="zh-CN"/>
              </w:rPr>
              <w:t xml:space="preserve">-- </w:t>
            </w:r>
            <w:r>
              <w:rPr>
                <w:rFonts w:ascii="新宋体" w:eastAsia="新宋体"/>
                <w:color w:val="6F808F"/>
                <w:spacing w:val="-1"/>
                <w:sz w:val="21"/>
                <w:lang w:eastAsia="zh-CN"/>
              </w:rPr>
              <w:t>授予用户关于角色的权限：</w:t>
            </w:r>
          </w:p>
        </w:tc>
      </w:tr>
    </w:tbl>
    <w:p w14:paraId="11DD36AB" w14:textId="77777777" w:rsidR="00115BA5" w:rsidRDefault="00115BA5" w:rsidP="00115BA5">
      <w:pPr>
        <w:pStyle w:val="TableParagraph"/>
        <w:rPr>
          <w:rFonts w:ascii="新宋体" w:eastAsia="新宋体"/>
          <w:sz w:val="21"/>
          <w:lang w:eastAsia="zh-CN"/>
        </w:rPr>
        <w:sectPr w:rsidR="00115BA5" w:rsidSect="00115BA5">
          <w:pgSz w:w="11900" w:h="16820"/>
          <w:pgMar w:top="540" w:right="425" w:bottom="498" w:left="425" w:header="720" w:footer="720" w:gutter="0"/>
          <w:cols w:space="720"/>
        </w:sectPr>
      </w:pPr>
    </w:p>
    <w:tbl>
      <w:tblPr>
        <w:tblStyle w:val="TableNormal"/>
        <w:tblW w:w="0" w:type="auto"/>
        <w:tblInd w:w="168" w:type="dxa"/>
        <w:tblLayout w:type="fixed"/>
        <w:tblLook w:val="01E0" w:firstRow="1" w:lastRow="1" w:firstColumn="1" w:lastColumn="1" w:noHBand="0" w:noVBand="0"/>
      </w:tblPr>
      <w:tblGrid>
        <w:gridCol w:w="488"/>
        <w:gridCol w:w="10277"/>
      </w:tblGrid>
      <w:tr w:rsidR="00115BA5" w14:paraId="71D1D5FA" w14:textId="77777777" w:rsidTr="00794DC7">
        <w:trPr>
          <w:trHeight w:val="387"/>
        </w:trPr>
        <w:tc>
          <w:tcPr>
            <w:tcW w:w="488" w:type="dxa"/>
            <w:tcBorders>
              <w:left w:val="single" w:sz="6" w:space="0" w:color="F0F2F5"/>
            </w:tcBorders>
            <w:shd w:val="clear" w:color="auto" w:fill="F9FAFA"/>
          </w:tcPr>
          <w:p w14:paraId="6E870B12" w14:textId="77777777" w:rsidR="00115BA5" w:rsidRDefault="00115BA5" w:rsidP="00794DC7">
            <w:pPr>
              <w:pStyle w:val="TableParagraph"/>
              <w:spacing w:before="105"/>
              <w:ind w:right="69"/>
              <w:jc w:val="right"/>
              <w:rPr>
                <w:rFonts w:ascii="新宋体"/>
                <w:sz w:val="15"/>
              </w:rPr>
            </w:pPr>
            <w:r>
              <w:rPr>
                <w:rFonts w:ascii="新宋体"/>
                <w:color w:val="4E596F"/>
                <w:spacing w:val="-5"/>
                <w:sz w:val="15"/>
              </w:rPr>
              <w:lastRenderedPageBreak/>
              <w:t>39</w:t>
            </w:r>
          </w:p>
        </w:tc>
        <w:tc>
          <w:tcPr>
            <w:tcW w:w="10277" w:type="dxa"/>
            <w:tcBorders>
              <w:right w:val="single" w:sz="6" w:space="0" w:color="F0F2F5"/>
            </w:tcBorders>
            <w:shd w:val="clear" w:color="auto" w:fill="F9FAFA"/>
          </w:tcPr>
          <w:p w14:paraId="4DC0A048" w14:textId="77777777" w:rsidR="00115BA5" w:rsidRDefault="00115BA5" w:rsidP="00794DC7">
            <w:pPr>
              <w:pStyle w:val="TableParagraph"/>
              <w:spacing w:before="62"/>
              <w:ind w:left="108"/>
              <w:rPr>
                <w:sz w:val="21"/>
              </w:rPr>
            </w:pPr>
            <w:r>
              <w:rPr>
                <w:color w:val="0077AA"/>
                <w:sz w:val="21"/>
              </w:rPr>
              <w:t>grant</w:t>
            </w:r>
            <w:r>
              <w:rPr>
                <w:color w:val="0077AA"/>
                <w:spacing w:val="-1"/>
                <w:sz w:val="21"/>
              </w:rPr>
              <w:t xml:space="preserve"> </w:t>
            </w:r>
            <w:r>
              <w:rPr>
                <w:color w:val="0077AA"/>
                <w:sz w:val="21"/>
              </w:rPr>
              <w:t>create</w:t>
            </w:r>
            <w:r>
              <w:rPr>
                <w:color w:val="0077AA"/>
                <w:spacing w:val="-1"/>
                <w:sz w:val="21"/>
              </w:rPr>
              <w:t xml:space="preserve"> </w:t>
            </w:r>
            <w:r>
              <w:rPr>
                <w:color w:val="40454A"/>
                <w:sz w:val="21"/>
              </w:rPr>
              <w:t>role</w:t>
            </w:r>
            <w:r>
              <w:rPr>
                <w:color w:val="40454A"/>
                <w:spacing w:val="-1"/>
                <w:sz w:val="21"/>
              </w:rPr>
              <w:t xml:space="preserve"> </w:t>
            </w:r>
            <w:r>
              <w:rPr>
                <w:color w:val="0077AA"/>
                <w:sz w:val="21"/>
              </w:rPr>
              <w:t xml:space="preserve">to </w:t>
            </w:r>
            <w:r>
              <w:rPr>
                <w:color w:val="40454A"/>
                <w:spacing w:val="-2"/>
                <w:sz w:val="21"/>
              </w:rPr>
              <w:t>C</w:t>
            </w:r>
            <w:r>
              <w:rPr>
                <w:color w:val="6F808F"/>
                <w:spacing w:val="-2"/>
                <w:sz w:val="21"/>
              </w:rPr>
              <w:t>##fox;</w:t>
            </w:r>
          </w:p>
        </w:tc>
      </w:tr>
      <w:tr w:rsidR="00115BA5" w14:paraId="072337FD" w14:textId="77777777" w:rsidTr="00794DC7">
        <w:trPr>
          <w:trHeight w:val="402"/>
        </w:trPr>
        <w:tc>
          <w:tcPr>
            <w:tcW w:w="488" w:type="dxa"/>
            <w:tcBorders>
              <w:left w:val="single" w:sz="6" w:space="0" w:color="F0F2F5"/>
            </w:tcBorders>
            <w:shd w:val="clear" w:color="auto" w:fill="F9FAFA"/>
          </w:tcPr>
          <w:p w14:paraId="1A0AC046" w14:textId="77777777" w:rsidR="00115BA5" w:rsidRDefault="00115BA5" w:rsidP="00794DC7">
            <w:pPr>
              <w:pStyle w:val="TableParagraph"/>
              <w:spacing w:before="108"/>
              <w:ind w:right="69"/>
              <w:jc w:val="right"/>
              <w:rPr>
                <w:rFonts w:ascii="新宋体"/>
                <w:sz w:val="15"/>
              </w:rPr>
            </w:pPr>
            <w:r>
              <w:rPr>
                <w:rFonts w:ascii="新宋体"/>
                <w:color w:val="4E596F"/>
                <w:spacing w:val="-5"/>
                <w:sz w:val="15"/>
              </w:rPr>
              <w:t>40</w:t>
            </w:r>
          </w:p>
        </w:tc>
        <w:tc>
          <w:tcPr>
            <w:tcW w:w="10277" w:type="dxa"/>
            <w:tcBorders>
              <w:right w:val="single" w:sz="6" w:space="0" w:color="F0F2F5"/>
            </w:tcBorders>
            <w:shd w:val="clear" w:color="auto" w:fill="F9FAFA"/>
          </w:tcPr>
          <w:p w14:paraId="297EF900" w14:textId="77777777" w:rsidR="00115BA5" w:rsidRDefault="00115BA5" w:rsidP="00794DC7">
            <w:pPr>
              <w:pStyle w:val="TableParagraph"/>
              <w:spacing w:before="48"/>
              <w:ind w:left="108"/>
              <w:rPr>
                <w:rFonts w:ascii="新宋体" w:eastAsia="新宋体"/>
                <w:sz w:val="21"/>
                <w:lang w:eastAsia="zh-CN"/>
              </w:rPr>
            </w:pPr>
            <w:r>
              <w:rPr>
                <w:color w:val="6F808F"/>
                <w:sz w:val="21"/>
                <w:lang w:eastAsia="zh-CN"/>
              </w:rPr>
              <w:t xml:space="preserve">-- </w:t>
            </w:r>
            <w:r>
              <w:rPr>
                <w:rFonts w:ascii="新宋体" w:eastAsia="新宋体"/>
                <w:color w:val="6F808F"/>
                <w:spacing w:val="-1"/>
                <w:sz w:val="21"/>
                <w:lang w:eastAsia="zh-CN"/>
              </w:rPr>
              <w:t>授予用户操作概要文件的权限</w:t>
            </w:r>
          </w:p>
        </w:tc>
      </w:tr>
      <w:tr w:rsidR="00115BA5" w14:paraId="30BF2FF5" w14:textId="77777777" w:rsidTr="00794DC7">
        <w:trPr>
          <w:trHeight w:val="397"/>
        </w:trPr>
        <w:tc>
          <w:tcPr>
            <w:tcW w:w="488" w:type="dxa"/>
            <w:tcBorders>
              <w:left w:val="single" w:sz="6" w:space="0" w:color="F0F2F5"/>
            </w:tcBorders>
            <w:shd w:val="clear" w:color="auto" w:fill="F9FAFA"/>
          </w:tcPr>
          <w:p w14:paraId="6D27A738" w14:textId="77777777" w:rsidR="00115BA5" w:rsidRDefault="00115BA5" w:rsidP="00794DC7">
            <w:pPr>
              <w:pStyle w:val="TableParagraph"/>
              <w:spacing w:before="96"/>
              <w:ind w:right="69"/>
              <w:jc w:val="right"/>
              <w:rPr>
                <w:rFonts w:ascii="新宋体"/>
                <w:sz w:val="15"/>
              </w:rPr>
            </w:pPr>
            <w:r>
              <w:rPr>
                <w:rFonts w:ascii="新宋体"/>
                <w:color w:val="4E596F"/>
                <w:spacing w:val="-5"/>
                <w:sz w:val="15"/>
              </w:rPr>
              <w:t>41</w:t>
            </w:r>
          </w:p>
        </w:tc>
        <w:tc>
          <w:tcPr>
            <w:tcW w:w="10277" w:type="dxa"/>
            <w:tcBorders>
              <w:right w:val="single" w:sz="6" w:space="0" w:color="F0F2F5"/>
            </w:tcBorders>
            <w:shd w:val="clear" w:color="auto" w:fill="F9FAFA"/>
          </w:tcPr>
          <w:p w14:paraId="25470608" w14:textId="77777777" w:rsidR="00115BA5" w:rsidRDefault="00115BA5" w:rsidP="00794DC7">
            <w:pPr>
              <w:pStyle w:val="TableParagraph"/>
              <w:spacing w:before="53"/>
              <w:ind w:left="108"/>
              <w:rPr>
                <w:sz w:val="21"/>
              </w:rPr>
            </w:pPr>
            <w:r>
              <w:rPr>
                <w:color w:val="0077AA"/>
                <w:sz w:val="21"/>
              </w:rPr>
              <w:t>grant</w:t>
            </w:r>
            <w:r>
              <w:rPr>
                <w:color w:val="0077AA"/>
                <w:spacing w:val="-1"/>
                <w:sz w:val="21"/>
              </w:rPr>
              <w:t xml:space="preserve"> </w:t>
            </w:r>
            <w:r>
              <w:rPr>
                <w:color w:val="0077AA"/>
                <w:sz w:val="21"/>
              </w:rPr>
              <w:t>create</w:t>
            </w:r>
            <w:r>
              <w:rPr>
                <w:color w:val="0077AA"/>
                <w:spacing w:val="-1"/>
                <w:sz w:val="21"/>
              </w:rPr>
              <w:t xml:space="preserve"> </w:t>
            </w:r>
            <w:r>
              <w:rPr>
                <w:color w:val="40454A"/>
                <w:sz w:val="21"/>
              </w:rPr>
              <w:t>profile</w:t>
            </w:r>
            <w:r>
              <w:rPr>
                <w:color w:val="40454A"/>
                <w:spacing w:val="-1"/>
                <w:sz w:val="21"/>
              </w:rPr>
              <w:t xml:space="preserve"> </w:t>
            </w:r>
            <w:r>
              <w:rPr>
                <w:color w:val="0077AA"/>
                <w:sz w:val="21"/>
              </w:rPr>
              <w:t xml:space="preserve">to </w:t>
            </w:r>
            <w:r>
              <w:rPr>
                <w:color w:val="40454A"/>
                <w:spacing w:val="-2"/>
                <w:sz w:val="21"/>
              </w:rPr>
              <w:t>C</w:t>
            </w:r>
            <w:r>
              <w:rPr>
                <w:color w:val="6F808F"/>
                <w:spacing w:val="-2"/>
                <w:sz w:val="21"/>
              </w:rPr>
              <w:t>##fox;</w:t>
            </w:r>
          </w:p>
        </w:tc>
      </w:tr>
      <w:tr w:rsidR="00115BA5" w14:paraId="344E7C22" w14:textId="77777777" w:rsidTr="00794DC7">
        <w:trPr>
          <w:trHeight w:val="397"/>
        </w:trPr>
        <w:tc>
          <w:tcPr>
            <w:tcW w:w="488" w:type="dxa"/>
            <w:tcBorders>
              <w:left w:val="single" w:sz="6" w:space="0" w:color="F0F2F5"/>
            </w:tcBorders>
            <w:shd w:val="clear" w:color="auto" w:fill="F9FAFA"/>
          </w:tcPr>
          <w:p w14:paraId="319F95AF" w14:textId="77777777" w:rsidR="00115BA5" w:rsidRDefault="00115BA5" w:rsidP="00794DC7">
            <w:pPr>
              <w:pStyle w:val="TableParagraph"/>
              <w:spacing w:before="103"/>
              <w:ind w:right="69"/>
              <w:jc w:val="right"/>
              <w:rPr>
                <w:rFonts w:ascii="新宋体"/>
                <w:sz w:val="15"/>
              </w:rPr>
            </w:pPr>
            <w:r>
              <w:rPr>
                <w:rFonts w:ascii="新宋体"/>
                <w:color w:val="4E596F"/>
                <w:spacing w:val="-5"/>
                <w:sz w:val="15"/>
              </w:rPr>
              <w:t>42</w:t>
            </w:r>
          </w:p>
        </w:tc>
        <w:tc>
          <w:tcPr>
            <w:tcW w:w="10277" w:type="dxa"/>
            <w:tcBorders>
              <w:right w:val="single" w:sz="6" w:space="0" w:color="F0F2F5"/>
            </w:tcBorders>
            <w:shd w:val="clear" w:color="auto" w:fill="F9FAFA"/>
          </w:tcPr>
          <w:p w14:paraId="523E1F95" w14:textId="77777777" w:rsidR="00115BA5" w:rsidRDefault="00115BA5" w:rsidP="00794DC7">
            <w:pPr>
              <w:pStyle w:val="TableParagraph"/>
              <w:spacing w:before="60"/>
              <w:ind w:left="108"/>
              <w:rPr>
                <w:sz w:val="21"/>
              </w:rPr>
            </w:pPr>
            <w:r>
              <w:rPr>
                <w:color w:val="0077AA"/>
                <w:sz w:val="21"/>
              </w:rPr>
              <w:t>grant</w:t>
            </w:r>
            <w:r>
              <w:rPr>
                <w:color w:val="0077AA"/>
                <w:spacing w:val="-1"/>
                <w:sz w:val="21"/>
              </w:rPr>
              <w:t xml:space="preserve"> </w:t>
            </w:r>
            <w:r>
              <w:rPr>
                <w:color w:val="0077AA"/>
                <w:sz w:val="21"/>
              </w:rPr>
              <w:t xml:space="preserve">alter </w:t>
            </w:r>
            <w:r>
              <w:rPr>
                <w:color w:val="40454A"/>
                <w:sz w:val="21"/>
              </w:rPr>
              <w:t>profile</w:t>
            </w:r>
            <w:r>
              <w:rPr>
                <w:color w:val="40454A"/>
                <w:spacing w:val="-1"/>
                <w:sz w:val="21"/>
              </w:rPr>
              <w:t xml:space="preserve"> </w:t>
            </w:r>
            <w:r>
              <w:rPr>
                <w:color w:val="0077AA"/>
                <w:sz w:val="21"/>
              </w:rPr>
              <w:t xml:space="preserve">to </w:t>
            </w:r>
            <w:r>
              <w:rPr>
                <w:color w:val="40454A"/>
                <w:spacing w:val="-2"/>
                <w:sz w:val="21"/>
              </w:rPr>
              <w:t>C</w:t>
            </w:r>
            <w:r>
              <w:rPr>
                <w:color w:val="6F808F"/>
                <w:spacing w:val="-2"/>
                <w:sz w:val="21"/>
              </w:rPr>
              <w:t>##fox;</w:t>
            </w:r>
          </w:p>
        </w:tc>
      </w:tr>
      <w:tr w:rsidR="00115BA5" w14:paraId="4BC9DEA8" w14:textId="77777777" w:rsidTr="00794DC7">
        <w:trPr>
          <w:trHeight w:val="378"/>
        </w:trPr>
        <w:tc>
          <w:tcPr>
            <w:tcW w:w="488" w:type="dxa"/>
            <w:tcBorders>
              <w:left w:val="single" w:sz="6" w:space="0" w:color="F0F2F5"/>
            </w:tcBorders>
            <w:shd w:val="clear" w:color="auto" w:fill="F9FAFA"/>
          </w:tcPr>
          <w:p w14:paraId="41FCF87F" w14:textId="77777777" w:rsidR="00115BA5" w:rsidRDefault="00115BA5" w:rsidP="00794DC7">
            <w:pPr>
              <w:pStyle w:val="TableParagraph"/>
              <w:spacing w:before="96"/>
              <w:ind w:right="69"/>
              <w:jc w:val="right"/>
              <w:rPr>
                <w:rFonts w:ascii="新宋体"/>
                <w:sz w:val="15"/>
              </w:rPr>
            </w:pPr>
            <w:r>
              <w:rPr>
                <w:rFonts w:ascii="新宋体"/>
                <w:color w:val="4E596F"/>
                <w:spacing w:val="-5"/>
                <w:sz w:val="15"/>
              </w:rPr>
              <w:t>43</w:t>
            </w:r>
          </w:p>
        </w:tc>
        <w:tc>
          <w:tcPr>
            <w:tcW w:w="10277" w:type="dxa"/>
            <w:tcBorders>
              <w:right w:val="single" w:sz="6" w:space="0" w:color="F0F2F5"/>
            </w:tcBorders>
            <w:shd w:val="clear" w:color="auto" w:fill="F9FAFA"/>
          </w:tcPr>
          <w:p w14:paraId="20D5F94E" w14:textId="77777777" w:rsidR="00115BA5" w:rsidRDefault="00115BA5" w:rsidP="00794DC7">
            <w:pPr>
              <w:pStyle w:val="TableParagraph"/>
              <w:spacing w:before="53"/>
              <w:ind w:left="108"/>
              <w:rPr>
                <w:sz w:val="21"/>
              </w:rPr>
            </w:pPr>
            <w:r>
              <w:rPr>
                <w:color w:val="0077AA"/>
                <w:sz w:val="21"/>
              </w:rPr>
              <w:t>grant</w:t>
            </w:r>
            <w:r>
              <w:rPr>
                <w:color w:val="0077AA"/>
                <w:spacing w:val="-1"/>
                <w:sz w:val="21"/>
              </w:rPr>
              <w:t xml:space="preserve"> </w:t>
            </w:r>
            <w:r>
              <w:rPr>
                <w:color w:val="0077AA"/>
                <w:sz w:val="21"/>
              </w:rPr>
              <w:t xml:space="preserve">drop </w:t>
            </w:r>
            <w:r>
              <w:rPr>
                <w:color w:val="40454A"/>
                <w:sz w:val="21"/>
              </w:rPr>
              <w:t>profile</w:t>
            </w:r>
            <w:r>
              <w:rPr>
                <w:color w:val="40454A"/>
                <w:spacing w:val="-1"/>
                <w:sz w:val="21"/>
              </w:rPr>
              <w:t xml:space="preserve"> </w:t>
            </w:r>
            <w:r>
              <w:rPr>
                <w:color w:val="0077AA"/>
                <w:sz w:val="21"/>
              </w:rPr>
              <w:t xml:space="preserve">to </w:t>
            </w:r>
            <w:r>
              <w:rPr>
                <w:color w:val="40454A"/>
                <w:spacing w:val="-2"/>
                <w:sz w:val="21"/>
              </w:rPr>
              <w:t>C</w:t>
            </w:r>
            <w:r>
              <w:rPr>
                <w:color w:val="6F808F"/>
                <w:spacing w:val="-2"/>
                <w:sz w:val="21"/>
              </w:rPr>
              <w:t>##fox;</w:t>
            </w:r>
          </w:p>
        </w:tc>
      </w:tr>
      <w:tr w:rsidR="00115BA5" w14:paraId="7731677A" w14:textId="77777777" w:rsidTr="00794DC7">
        <w:trPr>
          <w:trHeight w:val="402"/>
        </w:trPr>
        <w:tc>
          <w:tcPr>
            <w:tcW w:w="488" w:type="dxa"/>
            <w:tcBorders>
              <w:left w:val="single" w:sz="6" w:space="0" w:color="F0F2F5"/>
            </w:tcBorders>
            <w:shd w:val="clear" w:color="auto" w:fill="F9FAFA"/>
          </w:tcPr>
          <w:p w14:paraId="1A6FAB26" w14:textId="77777777" w:rsidR="00115BA5" w:rsidRDefault="00115BA5" w:rsidP="00794DC7">
            <w:pPr>
              <w:pStyle w:val="TableParagraph"/>
              <w:spacing w:before="108"/>
              <w:ind w:right="69"/>
              <w:jc w:val="right"/>
              <w:rPr>
                <w:rFonts w:ascii="新宋体"/>
                <w:sz w:val="15"/>
              </w:rPr>
            </w:pPr>
            <w:r>
              <w:rPr>
                <w:rFonts w:ascii="新宋体"/>
                <w:color w:val="4E596F"/>
                <w:spacing w:val="-5"/>
                <w:sz w:val="15"/>
              </w:rPr>
              <w:t>44</w:t>
            </w:r>
          </w:p>
        </w:tc>
        <w:tc>
          <w:tcPr>
            <w:tcW w:w="10277" w:type="dxa"/>
            <w:tcBorders>
              <w:right w:val="single" w:sz="6" w:space="0" w:color="F0F2F5"/>
            </w:tcBorders>
            <w:shd w:val="clear" w:color="auto" w:fill="F9FAFA"/>
          </w:tcPr>
          <w:p w14:paraId="49059BA8" w14:textId="77777777" w:rsidR="00115BA5" w:rsidRDefault="00115BA5" w:rsidP="00794DC7">
            <w:pPr>
              <w:pStyle w:val="TableParagraph"/>
              <w:spacing w:before="48"/>
              <w:ind w:left="108"/>
              <w:rPr>
                <w:rFonts w:ascii="新宋体" w:eastAsia="新宋体"/>
                <w:sz w:val="21"/>
                <w:lang w:eastAsia="zh-CN"/>
              </w:rPr>
            </w:pPr>
            <w:r>
              <w:rPr>
                <w:color w:val="6F808F"/>
                <w:sz w:val="21"/>
                <w:lang w:eastAsia="zh-CN"/>
              </w:rPr>
              <w:t xml:space="preserve">-- </w:t>
            </w:r>
            <w:r>
              <w:rPr>
                <w:rFonts w:ascii="新宋体" w:eastAsia="新宋体"/>
                <w:color w:val="6F808F"/>
                <w:sz w:val="21"/>
                <w:lang w:eastAsia="zh-CN"/>
              </w:rPr>
              <w:t>允许从</w:t>
            </w:r>
            <w:r>
              <w:rPr>
                <w:color w:val="6F808F"/>
                <w:sz w:val="21"/>
                <w:lang w:eastAsia="zh-CN"/>
              </w:rPr>
              <w:t>sys</w:t>
            </w:r>
            <w:r>
              <w:rPr>
                <w:rFonts w:ascii="新宋体" w:eastAsia="新宋体"/>
                <w:color w:val="6F808F"/>
                <w:spacing w:val="-1"/>
                <w:sz w:val="21"/>
                <w:lang w:eastAsia="zh-CN"/>
              </w:rPr>
              <w:t>用户所拥有的数据字典表中进行选择</w:t>
            </w:r>
          </w:p>
        </w:tc>
      </w:tr>
      <w:tr w:rsidR="00115BA5" w14:paraId="7717A079" w14:textId="77777777" w:rsidTr="00794DC7">
        <w:trPr>
          <w:trHeight w:val="403"/>
        </w:trPr>
        <w:tc>
          <w:tcPr>
            <w:tcW w:w="488" w:type="dxa"/>
            <w:tcBorders>
              <w:left w:val="single" w:sz="6" w:space="0" w:color="F0F2F5"/>
            </w:tcBorders>
            <w:shd w:val="clear" w:color="auto" w:fill="F9FAFA"/>
          </w:tcPr>
          <w:p w14:paraId="3D5B9F4B" w14:textId="77777777" w:rsidR="00115BA5" w:rsidRDefault="00115BA5" w:rsidP="00794DC7">
            <w:pPr>
              <w:pStyle w:val="TableParagraph"/>
              <w:spacing w:before="96"/>
              <w:ind w:right="69"/>
              <w:jc w:val="right"/>
              <w:rPr>
                <w:rFonts w:ascii="新宋体"/>
                <w:sz w:val="15"/>
              </w:rPr>
            </w:pPr>
            <w:r>
              <w:rPr>
                <w:rFonts w:ascii="新宋体"/>
                <w:color w:val="4E596F"/>
                <w:spacing w:val="-5"/>
                <w:sz w:val="15"/>
              </w:rPr>
              <w:t>45</w:t>
            </w:r>
          </w:p>
        </w:tc>
        <w:tc>
          <w:tcPr>
            <w:tcW w:w="10277" w:type="dxa"/>
            <w:tcBorders>
              <w:right w:val="single" w:sz="6" w:space="0" w:color="F0F2F5"/>
            </w:tcBorders>
            <w:shd w:val="clear" w:color="auto" w:fill="F9FAFA"/>
          </w:tcPr>
          <w:p w14:paraId="7EFAD057" w14:textId="77777777" w:rsidR="00115BA5" w:rsidRDefault="00115BA5" w:rsidP="00794DC7">
            <w:pPr>
              <w:pStyle w:val="TableParagraph"/>
              <w:spacing w:before="53"/>
              <w:ind w:left="108"/>
              <w:rPr>
                <w:sz w:val="21"/>
              </w:rPr>
            </w:pPr>
            <w:r>
              <w:rPr>
                <w:color w:val="0077AA"/>
                <w:sz w:val="21"/>
              </w:rPr>
              <w:t>grant</w:t>
            </w:r>
            <w:r>
              <w:rPr>
                <w:color w:val="0077AA"/>
                <w:spacing w:val="-1"/>
                <w:sz w:val="21"/>
              </w:rPr>
              <w:t xml:space="preserve"> </w:t>
            </w:r>
            <w:r>
              <w:rPr>
                <w:color w:val="0077AA"/>
                <w:sz w:val="21"/>
              </w:rPr>
              <w:t>select</w:t>
            </w:r>
            <w:r>
              <w:rPr>
                <w:color w:val="0077AA"/>
                <w:spacing w:val="-1"/>
                <w:sz w:val="21"/>
              </w:rPr>
              <w:t xml:space="preserve"> </w:t>
            </w:r>
            <w:r>
              <w:rPr>
                <w:color w:val="0077AA"/>
                <w:sz w:val="21"/>
              </w:rPr>
              <w:t>any</w:t>
            </w:r>
            <w:r>
              <w:rPr>
                <w:color w:val="0077AA"/>
                <w:spacing w:val="-1"/>
                <w:sz w:val="21"/>
              </w:rPr>
              <w:t xml:space="preserve"> </w:t>
            </w:r>
            <w:r>
              <w:rPr>
                <w:color w:val="40454A"/>
                <w:sz w:val="21"/>
              </w:rPr>
              <w:t xml:space="preserve">dictionary </w:t>
            </w:r>
            <w:r>
              <w:rPr>
                <w:color w:val="0077AA"/>
                <w:sz w:val="21"/>
              </w:rPr>
              <w:t xml:space="preserve">to </w:t>
            </w:r>
            <w:r>
              <w:rPr>
                <w:color w:val="40454A"/>
                <w:spacing w:val="-2"/>
                <w:sz w:val="21"/>
              </w:rPr>
              <w:t>C</w:t>
            </w:r>
            <w:r>
              <w:rPr>
                <w:color w:val="6F808F"/>
                <w:spacing w:val="-2"/>
                <w:sz w:val="21"/>
              </w:rPr>
              <w:t>##fox;</w:t>
            </w:r>
          </w:p>
        </w:tc>
      </w:tr>
      <w:tr w:rsidR="00115BA5" w14:paraId="38F4B690" w14:textId="77777777" w:rsidTr="00794DC7">
        <w:trPr>
          <w:trHeight w:val="381"/>
        </w:trPr>
        <w:tc>
          <w:tcPr>
            <w:tcW w:w="488" w:type="dxa"/>
            <w:tcBorders>
              <w:left w:val="single" w:sz="6" w:space="0" w:color="F0F2F5"/>
            </w:tcBorders>
            <w:shd w:val="clear" w:color="auto" w:fill="F9FAFA"/>
          </w:tcPr>
          <w:p w14:paraId="6074405C" w14:textId="77777777" w:rsidR="00115BA5" w:rsidRDefault="00115BA5" w:rsidP="00794DC7">
            <w:pPr>
              <w:pStyle w:val="TableParagraph"/>
              <w:spacing w:before="82"/>
              <w:ind w:right="69"/>
              <w:jc w:val="right"/>
              <w:rPr>
                <w:rFonts w:ascii="新宋体"/>
                <w:sz w:val="15"/>
              </w:rPr>
            </w:pPr>
            <w:r>
              <w:rPr>
                <w:rFonts w:ascii="新宋体"/>
                <w:color w:val="4E596F"/>
                <w:spacing w:val="-5"/>
                <w:sz w:val="15"/>
              </w:rPr>
              <w:t>46</w:t>
            </w:r>
          </w:p>
        </w:tc>
        <w:tc>
          <w:tcPr>
            <w:tcW w:w="10277" w:type="dxa"/>
            <w:tcBorders>
              <w:right w:val="single" w:sz="6" w:space="0" w:color="F0F2F5"/>
            </w:tcBorders>
            <w:shd w:val="clear" w:color="auto" w:fill="F9FAFA"/>
          </w:tcPr>
          <w:p w14:paraId="66D5F3BE" w14:textId="77777777" w:rsidR="00115BA5" w:rsidRDefault="00115BA5" w:rsidP="00794DC7">
            <w:pPr>
              <w:pStyle w:val="TableParagraph"/>
              <w:rPr>
                <w:rFonts w:ascii="Times New Roman"/>
                <w:sz w:val="20"/>
              </w:rPr>
            </w:pPr>
          </w:p>
        </w:tc>
      </w:tr>
      <w:tr w:rsidR="00115BA5" w14:paraId="277BE294" w14:textId="77777777" w:rsidTr="00794DC7">
        <w:trPr>
          <w:trHeight w:val="372"/>
        </w:trPr>
        <w:tc>
          <w:tcPr>
            <w:tcW w:w="488" w:type="dxa"/>
            <w:tcBorders>
              <w:left w:val="single" w:sz="6" w:space="0" w:color="F0F2F5"/>
            </w:tcBorders>
            <w:shd w:val="clear" w:color="auto" w:fill="F9FAFA"/>
          </w:tcPr>
          <w:p w14:paraId="1F0C736D" w14:textId="77777777" w:rsidR="00115BA5" w:rsidRDefault="00115BA5" w:rsidP="00794DC7">
            <w:pPr>
              <w:pStyle w:val="TableParagraph"/>
              <w:spacing w:before="106"/>
              <w:ind w:right="69"/>
              <w:jc w:val="right"/>
              <w:rPr>
                <w:rFonts w:ascii="新宋体"/>
                <w:sz w:val="15"/>
              </w:rPr>
            </w:pPr>
            <w:r>
              <w:rPr>
                <w:rFonts w:ascii="新宋体"/>
                <w:color w:val="4E596F"/>
                <w:spacing w:val="-5"/>
                <w:sz w:val="15"/>
              </w:rPr>
              <w:t>47</w:t>
            </w:r>
          </w:p>
        </w:tc>
        <w:tc>
          <w:tcPr>
            <w:tcW w:w="10277" w:type="dxa"/>
            <w:tcBorders>
              <w:right w:val="single" w:sz="6" w:space="0" w:color="F0F2F5"/>
            </w:tcBorders>
            <w:shd w:val="clear" w:color="auto" w:fill="F9FAFA"/>
          </w:tcPr>
          <w:p w14:paraId="3BB4F085" w14:textId="77777777" w:rsidR="00115BA5" w:rsidRDefault="00115BA5" w:rsidP="00794DC7">
            <w:pPr>
              <w:pStyle w:val="TableParagraph"/>
              <w:rPr>
                <w:rFonts w:ascii="Times New Roman"/>
                <w:sz w:val="20"/>
              </w:rPr>
            </w:pPr>
          </w:p>
        </w:tc>
      </w:tr>
      <w:tr w:rsidR="00115BA5" w14:paraId="289619FD" w14:textId="77777777" w:rsidTr="00794DC7">
        <w:trPr>
          <w:trHeight w:val="419"/>
        </w:trPr>
        <w:tc>
          <w:tcPr>
            <w:tcW w:w="488" w:type="dxa"/>
            <w:tcBorders>
              <w:left w:val="single" w:sz="6" w:space="0" w:color="F0F2F5"/>
            </w:tcBorders>
            <w:shd w:val="clear" w:color="auto" w:fill="F9FAFA"/>
          </w:tcPr>
          <w:p w14:paraId="56B00D73" w14:textId="77777777" w:rsidR="00115BA5" w:rsidRDefault="00115BA5" w:rsidP="00794DC7">
            <w:pPr>
              <w:pStyle w:val="TableParagraph"/>
              <w:spacing w:before="125"/>
              <w:ind w:right="69"/>
              <w:jc w:val="right"/>
              <w:rPr>
                <w:rFonts w:ascii="新宋体"/>
                <w:sz w:val="15"/>
              </w:rPr>
            </w:pPr>
            <w:r>
              <w:rPr>
                <w:rFonts w:ascii="新宋体"/>
                <w:color w:val="4E596F"/>
                <w:spacing w:val="-5"/>
                <w:sz w:val="15"/>
              </w:rPr>
              <w:t>48</w:t>
            </w:r>
          </w:p>
        </w:tc>
        <w:tc>
          <w:tcPr>
            <w:tcW w:w="10277" w:type="dxa"/>
            <w:tcBorders>
              <w:right w:val="single" w:sz="6" w:space="0" w:color="F0F2F5"/>
            </w:tcBorders>
            <w:shd w:val="clear" w:color="auto" w:fill="F9FAFA"/>
          </w:tcPr>
          <w:p w14:paraId="3B00CBC5" w14:textId="77777777" w:rsidR="00115BA5" w:rsidRDefault="00115BA5" w:rsidP="00794DC7">
            <w:pPr>
              <w:pStyle w:val="TableParagraph"/>
              <w:spacing w:before="65"/>
              <w:ind w:left="108"/>
              <w:rPr>
                <w:rFonts w:ascii="新宋体" w:eastAsia="新宋体"/>
                <w:sz w:val="21"/>
              </w:rPr>
            </w:pPr>
            <w:r>
              <w:rPr>
                <w:color w:val="6F808F"/>
                <w:sz w:val="21"/>
              </w:rPr>
              <w:t xml:space="preserve">--GRANT </w:t>
            </w:r>
            <w:r>
              <w:rPr>
                <w:rFonts w:ascii="新宋体" w:eastAsia="新宋体"/>
                <w:color w:val="6F808F"/>
                <w:spacing w:val="1"/>
                <w:sz w:val="21"/>
              </w:rPr>
              <w:t xml:space="preserve">用户的对象权限 </w:t>
            </w:r>
            <w:r>
              <w:rPr>
                <w:color w:val="6F808F"/>
                <w:sz w:val="21"/>
              </w:rPr>
              <w:t xml:space="preserve">on </w:t>
            </w:r>
            <w:r>
              <w:rPr>
                <w:rFonts w:ascii="新宋体" w:eastAsia="新宋体"/>
                <w:color w:val="6F808F"/>
                <w:spacing w:val="3"/>
                <w:sz w:val="21"/>
              </w:rPr>
              <w:t xml:space="preserve">对象 </w:t>
            </w:r>
            <w:r>
              <w:rPr>
                <w:color w:val="6F808F"/>
                <w:sz w:val="21"/>
              </w:rPr>
              <w:t xml:space="preserve">TO </w:t>
            </w:r>
            <w:r>
              <w:rPr>
                <w:rFonts w:ascii="新宋体" w:eastAsia="新宋体"/>
                <w:color w:val="6F808F"/>
                <w:spacing w:val="-5"/>
                <w:sz w:val="21"/>
              </w:rPr>
              <w:t>用户</w:t>
            </w:r>
          </w:p>
        </w:tc>
      </w:tr>
      <w:tr w:rsidR="00115BA5" w14:paraId="15FE97AC" w14:textId="77777777" w:rsidTr="00794DC7">
        <w:trPr>
          <w:trHeight w:val="378"/>
        </w:trPr>
        <w:tc>
          <w:tcPr>
            <w:tcW w:w="488" w:type="dxa"/>
            <w:tcBorders>
              <w:left w:val="single" w:sz="6" w:space="0" w:color="F0F2F5"/>
            </w:tcBorders>
            <w:shd w:val="clear" w:color="auto" w:fill="F9FAFA"/>
          </w:tcPr>
          <w:p w14:paraId="216FB516" w14:textId="77777777" w:rsidR="00115BA5" w:rsidRDefault="00115BA5" w:rsidP="00794DC7">
            <w:pPr>
              <w:pStyle w:val="TableParagraph"/>
              <w:spacing w:before="96"/>
              <w:ind w:right="69"/>
              <w:jc w:val="right"/>
              <w:rPr>
                <w:rFonts w:ascii="新宋体"/>
                <w:sz w:val="15"/>
              </w:rPr>
            </w:pPr>
            <w:r>
              <w:rPr>
                <w:rFonts w:ascii="新宋体"/>
                <w:color w:val="4E596F"/>
                <w:spacing w:val="-5"/>
                <w:sz w:val="15"/>
              </w:rPr>
              <w:t>49</w:t>
            </w:r>
          </w:p>
        </w:tc>
        <w:tc>
          <w:tcPr>
            <w:tcW w:w="10277" w:type="dxa"/>
            <w:tcBorders>
              <w:right w:val="single" w:sz="6" w:space="0" w:color="F0F2F5"/>
            </w:tcBorders>
            <w:shd w:val="clear" w:color="auto" w:fill="F9FAFA"/>
          </w:tcPr>
          <w:p w14:paraId="5582CCFB" w14:textId="77777777" w:rsidR="00115BA5" w:rsidRDefault="00115BA5" w:rsidP="00794DC7">
            <w:pPr>
              <w:pStyle w:val="TableParagraph"/>
              <w:spacing w:before="53"/>
              <w:ind w:left="108"/>
              <w:rPr>
                <w:sz w:val="21"/>
              </w:rPr>
            </w:pPr>
            <w:r>
              <w:rPr>
                <w:color w:val="0077AA"/>
                <w:sz w:val="21"/>
              </w:rPr>
              <w:t>grant</w:t>
            </w:r>
            <w:r>
              <w:rPr>
                <w:color w:val="0077AA"/>
                <w:spacing w:val="-4"/>
                <w:sz w:val="21"/>
              </w:rPr>
              <w:t xml:space="preserve"> </w:t>
            </w:r>
            <w:r>
              <w:rPr>
                <w:color w:val="0077AA"/>
                <w:sz w:val="21"/>
              </w:rPr>
              <w:t>select</w:t>
            </w:r>
            <w:r>
              <w:rPr>
                <w:color w:val="999999"/>
                <w:sz w:val="21"/>
              </w:rPr>
              <w:t>,</w:t>
            </w:r>
            <w:r>
              <w:rPr>
                <w:color w:val="999999"/>
                <w:spacing w:val="-1"/>
                <w:sz w:val="21"/>
              </w:rPr>
              <w:t xml:space="preserve"> </w:t>
            </w:r>
            <w:r>
              <w:rPr>
                <w:color w:val="0077AA"/>
                <w:sz w:val="21"/>
              </w:rPr>
              <w:t>insert</w:t>
            </w:r>
            <w:r>
              <w:rPr>
                <w:color w:val="999999"/>
                <w:sz w:val="21"/>
              </w:rPr>
              <w:t>,</w:t>
            </w:r>
            <w:r>
              <w:rPr>
                <w:color w:val="999999"/>
                <w:spacing w:val="-2"/>
                <w:sz w:val="21"/>
              </w:rPr>
              <w:t xml:space="preserve"> </w:t>
            </w:r>
            <w:r>
              <w:rPr>
                <w:color w:val="0077AA"/>
                <w:sz w:val="21"/>
              </w:rPr>
              <w:t>update</w:t>
            </w:r>
            <w:r>
              <w:rPr>
                <w:color w:val="999999"/>
                <w:sz w:val="21"/>
              </w:rPr>
              <w:t>,</w:t>
            </w:r>
            <w:r>
              <w:rPr>
                <w:color w:val="999999"/>
                <w:spacing w:val="-1"/>
                <w:sz w:val="21"/>
              </w:rPr>
              <w:t xml:space="preserve"> </w:t>
            </w:r>
            <w:r>
              <w:rPr>
                <w:color w:val="0077AA"/>
                <w:sz w:val="21"/>
              </w:rPr>
              <w:t>delete</w:t>
            </w:r>
            <w:r>
              <w:rPr>
                <w:color w:val="0077AA"/>
                <w:spacing w:val="-1"/>
                <w:sz w:val="21"/>
              </w:rPr>
              <w:t xml:space="preserve"> </w:t>
            </w:r>
            <w:r>
              <w:rPr>
                <w:color w:val="0077AA"/>
                <w:sz w:val="21"/>
              </w:rPr>
              <w:t>on</w:t>
            </w:r>
            <w:r>
              <w:rPr>
                <w:color w:val="0077AA"/>
                <w:spacing w:val="-1"/>
                <w:sz w:val="21"/>
              </w:rPr>
              <w:t xml:space="preserve"> </w:t>
            </w:r>
            <w:r>
              <w:rPr>
                <w:color w:val="40454A"/>
                <w:sz w:val="21"/>
              </w:rPr>
              <w:t xml:space="preserve">emp </w:t>
            </w:r>
            <w:r>
              <w:rPr>
                <w:color w:val="0077AA"/>
                <w:sz w:val="21"/>
              </w:rPr>
              <w:t xml:space="preserve">to </w:t>
            </w:r>
            <w:r>
              <w:rPr>
                <w:color w:val="40454A"/>
                <w:spacing w:val="-2"/>
                <w:sz w:val="21"/>
              </w:rPr>
              <w:t>C</w:t>
            </w:r>
            <w:r>
              <w:rPr>
                <w:color w:val="6F808F"/>
                <w:spacing w:val="-2"/>
                <w:sz w:val="21"/>
              </w:rPr>
              <w:t>##fox;</w:t>
            </w:r>
          </w:p>
        </w:tc>
      </w:tr>
      <w:tr w:rsidR="00115BA5" w14:paraId="69703749" w14:textId="77777777" w:rsidTr="00794DC7">
        <w:trPr>
          <w:trHeight w:val="393"/>
        </w:trPr>
        <w:tc>
          <w:tcPr>
            <w:tcW w:w="488" w:type="dxa"/>
            <w:tcBorders>
              <w:left w:val="single" w:sz="6" w:space="0" w:color="F0F2F5"/>
            </w:tcBorders>
            <w:shd w:val="clear" w:color="auto" w:fill="F9FAFA"/>
          </w:tcPr>
          <w:p w14:paraId="630D56D5" w14:textId="77777777" w:rsidR="00115BA5" w:rsidRDefault="00115BA5" w:rsidP="00794DC7">
            <w:pPr>
              <w:pStyle w:val="TableParagraph"/>
              <w:spacing w:before="108"/>
              <w:ind w:right="69"/>
              <w:jc w:val="right"/>
              <w:rPr>
                <w:rFonts w:ascii="新宋体"/>
                <w:sz w:val="15"/>
              </w:rPr>
            </w:pPr>
            <w:r>
              <w:rPr>
                <w:rFonts w:ascii="新宋体"/>
                <w:color w:val="4E596F"/>
                <w:spacing w:val="-5"/>
                <w:sz w:val="15"/>
              </w:rPr>
              <w:t>50</w:t>
            </w:r>
          </w:p>
        </w:tc>
        <w:tc>
          <w:tcPr>
            <w:tcW w:w="10277" w:type="dxa"/>
            <w:tcBorders>
              <w:right w:val="single" w:sz="6" w:space="0" w:color="F0F2F5"/>
            </w:tcBorders>
            <w:shd w:val="clear" w:color="auto" w:fill="F9FAFA"/>
          </w:tcPr>
          <w:p w14:paraId="11C90FCF" w14:textId="77777777" w:rsidR="00115BA5" w:rsidRDefault="00115BA5" w:rsidP="00794DC7">
            <w:pPr>
              <w:pStyle w:val="TableParagraph"/>
              <w:spacing w:before="48"/>
              <w:ind w:left="108"/>
              <w:rPr>
                <w:rFonts w:ascii="新宋体" w:eastAsia="新宋体"/>
                <w:sz w:val="21"/>
                <w:lang w:eastAsia="zh-CN"/>
              </w:rPr>
            </w:pPr>
            <w:r>
              <w:rPr>
                <w:color w:val="6F808F"/>
                <w:sz w:val="21"/>
                <w:lang w:eastAsia="zh-CN"/>
              </w:rPr>
              <w:t>--</w:t>
            </w:r>
            <w:r>
              <w:rPr>
                <w:rFonts w:ascii="新宋体" w:eastAsia="新宋体"/>
                <w:color w:val="6F808F"/>
                <w:sz w:val="21"/>
                <w:lang w:eastAsia="zh-CN"/>
              </w:rPr>
              <w:t>把</w:t>
            </w:r>
            <w:r>
              <w:rPr>
                <w:color w:val="6F808F"/>
                <w:sz w:val="21"/>
                <w:lang w:eastAsia="zh-CN"/>
              </w:rPr>
              <w:t>emp</w:t>
            </w:r>
            <w:r>
              <w:rPr>
                <w:rFonts w:ascii="新宋体" w:eastAsia="新宋体"/>
                <w:color w:val="6F808F"/>
                <w:sz w:val="21"/>
                <w:lang w:eastAsia="zh-CN"/>
              </w:rPr>
              <w:t>表的全部操作权限授予</w:t>
            </w:r>
            <w:r>
              <w:rPr>
                <w:color w:val="6F808F"/>
                <w:sz w:val="21"/>
                <w:lang w:eastAsia="zh-CN"/>
              </w:rPr>
              <w:t>fox</w:t>
            </w:r>
            <w:r>
              <w:rPr>
                <w:rFonts w:ascii="新宋体" w:eastAsia="新宋体"/>
                <w:color w:val="6F808F"/>
                <w:spacing w:val="-5"/>
                <w:sz w:val="21"/>
                <w:lang w:eastAsia="zh-CN"/>
              </w:rPr>
              <w:t>用户</w:t>
            </w:r>
          </w:p>
        </w:tc>
      </w:tr>
      <w:tr w:rsidR="00115BA5" w14:paraId="2248CD69" w14:textId="77777777" w:rsidTr="00794DC7">
        <w:trPr>
          <w:trHeight w:val="770"/>
        </w:trPr>
        <w:tc>
          <w:tcPr>
            <w:tcW w:w="488" w:type="dxa"/>
            <w:tcBorders>
              <w:left w:val="single" w:sz="18" w:space="0" w:color="F0F2F5"/>
            </w:tcBorders>
          </w:tcPr>
          <w:p w14:paraId="1105E97A" w14:textId="77777777" w:rsidR="00115BA5" w:rsidRDefault="00115BA5" w:rsidP="00794DC7">
            <w:pPr>
              <w:pStyle w:val="TableParagraph"/>
              <w:spacing w:before="105"/>
              <w:ind w:right="69"/>
              <w:jc w:val="right"/>
              <w:rPr>
                <w:rFonts w:ascii="新宋体"/>
                <w:sz w:val="15"/>
              </w:rPr>
            </w:pPr>
            <w:r>
              <w:rPr>
                <w:rFonts w:ascii="新宋体"/>
                <w:noProof/>
                <w:sz w:val="15"/>
              </w:rPr>
              <mc:AlternateContent>
                <mc:Choice Requires="wpg">
                  <w:drawing>
                    <wp:anchor distT="0" distB="0" distL="0" distR="0" simplePos="0" relativeHeight="251660288" behindDoc="1" locked="0" layoutInCell="1" allowOverlap="1" wp14:anchorId="3C94C3B3" wp14:editId="0919A988">
                      <wp:simplePos x="0" y="0"/>
                      <wp:positionH relativeFrom="column">
                        <wp:posOffset>0</wp:posOffset>
                      </wp:positionH>
                      <wp:positionV relativeFrom="paragraph">
                        <wp:posOffset>-146</wp:posOffset>
                      </wp:positionV>
                      <wp:extent cx="6835775" cy="505459"/>
                      <wp:effectExtent l="0" t="0" r="0" b="0"/>
                      <wp:wrapNone/>
                      <wp:docPr id="302" name="Group 3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5775" cy="505459"/>
                                <a:chOff x="0" y="0"/>
                                <a:chExt cx="6835775" cy="505459"/>
                              </a:xfrm>
                            </wpg:grpSpPr>
                            <wps:wsp>
                              <wps:cNvPr id="303" name="Graphic 303"/>
                              <wps:cNvSpPr/>
                              <wps:spPr>
                                <a:xfrm>
                                  <a:off x="0" y="0"/>
                                  <a:ext cx="6835775" cy="501015"/>
                                </a:xfrm>
                                <a:custGeom>
                                  <a:avLst/>
                                  <a:gdLst/>
                                  <a:ahLst/>
                                  <a:cxnLst/>
                                  <a:rect l="l" t="t" r="r" b="b"/>
                                  <a:pathLst>
                                    <a:path w="6835775" h="501015">
                                      <a:moveTo>
                                        <a:pt x="6786771" y="500507"/>
                                      </a:moveTo>
                                      <a:lnTo>
                                        <a:pt x="48993" y="500507"/>
                                      </a:lnTo>
                                      <a:lnTo>
                                        <a:pt x="45583" y="500173"/>
                                      </a:lnTo>
                                      <a:lnTo>
                                        <a:pt x="10749" y="480028"/>
                                      </a:lnTo>
                                      <a:lnTo>
                                        <a:pt x="0" y="451532"/>
                                      </a:lnTo>
                                      <a:lnTo>
                                        <a:pt x="0" y="448090"/>
                                      </a:lnTo>
                                      <a:lnTo>
                                        <a:pt x="0" y="0"/>
                                      </a:lnTo>
                                      <a:lnTo>
                                        <a:pt x="6835764" y="0"/>
                                      </a:lnTo>
                                      <a:lnTo>
                                        <a:pt x="6835764" y="451532"/>
                                      </a:lnTo>
                                      <a:lnTo>
                                        <a:pt x="6817971" y="487589"/>
                                      </a:lnTo>
                                      <a:lnTo>
                                        <a:pt x="6790181" y="500173"/>
                                      </a:lnTo>
                                      <a:lnTo>
                                        <a:pt x="6786771" y="500507"/>
                                      </a:lnTo>
                                      <a:close/>
                                    </a:path>
                                  </a:pathLst>
                                </a:custGeom>
                                <a:solidFill>
                                  <a:srgbClr val="F9FAFA"/>
                                </a:solidFill>
                              </wps:spPr>
                              <wps:bodyPr wrap="square" lIns="0" tIns="0" rIns="0" bIns="0" rtlCol="0">
                                <a:prstTxWarp prst="textNoShape">
                                  <a:avLst/>
                                </a:prstTxWarp>
                                <a:noAutofit/>
                              </wps:bodyPr>
                            </wps:wsp>
                            <wps:wsp>
                              <wps:cNvPr id="304" name="Graphic 304"/>
                              <wps:cNvSpPr/>
                              <wps:spPr>
                                <a:xfrm>
                                  <a:off x="11989" y="481783"/>
                                  <a:ext cx="6812280" cy="23495"/>
                                </a:xfrm>
                                <a:custGeom>
                                  <a:avLst/>
                                  <a:gdLst/>
                                  <a:ahLst/>
                                  <a:cxnLst/>
                                  <a:rect l="l" t="t" r="r" b="b"/>
                                  <a:pathLst>
                                    <a:path w="6812280" h="23495">
                                      <a:moveTo>
                                        <a:pt x="6778924" y="23489"/>
                                      </a:moveTo>
                                      <a:lnTo>
                                        <a:pt x="32860" y="23489"/>
                                      </a:lnTo>
                                      <a:lnTo>
                                        <a:pt x="25563" y="22037"/>
                                      </a:lnTo>
                                      <a:lnTo>
                                        <a:pt x="11549" y="16232"/>
                                      </a:lnTo>
                                      <a:lnTo>
                                        <a:pt x="5362" y="12098"/>
                                      </a:lnTo>
                                      <a:lnTo>
                                        <a:pt x="0" y="6736"/>
                                      </a:lnTo>
                                      <a:lnTo>
                                        <a:pt x="6737" y="0"/>
                                      </a:lnTo>
                                      <a:lnTo>
                                        <a:pt x="14081" y="6110"/>
                                      </a:lnTo>
                                      <a:lnTo>
                                        <a:pt x="22147" y="10473"/>
                                      </a:lnTo>
                                      <a:lnTo>
                                        <a:pt x="30935" y="13091"/>
                                      </a:lnTo>
                                      <a:lnTo>
                                        <a:pt x="40446" y="13964"/>
                                      </a:lnTo>
                                      <a:lnTo>
                                        <a:pt x="6803631" y="13964"/>
                                      </a:lnTo>
                                      <a:lnTo>
                                        <a:pt x="6800237" y="16232"/>
                                      </a:lnTo>
                                      <a:lnTo>
                                        <a:pt x="6786221" y="22037"/>
                                      </a:lnTo>
                                      <a:lnTo>
                                        <a:pt x="6778924" y="23489"/>
                                      </a:lnTo>
                                      <a:close/>
                                    </a:path>
                                    <a:path w="6812280" h="23495">
                                      <a:moveTo>
                                        <a:pt x="6803631" y="13964"/>
                                      </a:moveTo>
                                      <a:lnTo>
                                        <a:pt x="6771339" y="13964"/>
                                      </a:lnTo>
                                      <a:lnTo>
                                        <a:pt x="6780850" y="13091"/>
                                      </a:lnTo>
                                      <a:lnTo>
                                        <a:pt x="6789638" y="10473"/>
                                      </a:lnTo>
                                      <a:lnTo>
                                        <a:pt x="6797703" y="6110"/>
                                      </a:lnTo>
                                      <a:lnTo>
                                        <a:pt x="6805047" y="0"/>
                                      </a:lnTo>
                                      <a:lnTo>
                                        <a:pt x="6811785" y="6736"/>
                                      </a:lnTo>
                                      <a:lnTo>
                                        <a:pt x="6806423" y="12098"/>
                                      </a:lnTo>
                                      <a:lnTo>
                                        <a:pt x="6803631" y="13964"/>
                                      </a:lnTo>
                                      <a:close/>
                                    </a:path>
                                  </a:pathLst>
                                </a:custGeom>
                                <a:solidFill>
                                  <a:srgbClr val="F0F2F5"/>
                                </a:solidFill>
                              </wps:spPr>
                              <wps:bodyPr wrap="square" lIns="0" tIns="0" rIns="0" bIns="0" rtlCol="0">
                                <a:prstTxWarp prst="textNoShape">
                                  <a:avLst/>
                                </a:prstTxWarp>
                                <a:noAutofit/>
                              </wps:bodyPr>
                            </wps:wsp>
                          </wpg:wgp>
                        </a:graphicData>
                      </a:graphic>
                    </wp:anchor>
                  </w:drawing>
                </mc:Choice>
                <mc:Fallback>
                  <w:pict>
                    <v:group w14:anchorId="593BCC80" id="Group 302" o:spid="_x0000_s1026" style="position:absolute;margin-left:0;margin-top:0;width:538.25pt;height:39.8pt;z-index:-251656192;mso-wrap-distance-left:0;mso-wrap-distance-right:0" coordsize="68357,5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">
                      <v:shape id="Graphic 303" o:spid="_x0000_s1027" style="position:absolute;width:68357;height:5010;visibility:visible;mso-wrap-style:square;v-text-anchor:top" coordsize="683577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" path="m6786771,500507r-6737778,l45583,500173,10749,480028,,451532r,-3442l,,6835764,r,451532l6817971,487589r-27790,12584l6786771,500507xe" fillcolor="#f9fafa" stroked="f">
                        <v:path arrowok="t"/>
                      </v:shape>
                      <v:shape id="Graphic 304" o:spid="_x0000_s1028" style="position:absolute;left:119;top:4817;width:68123;height:235;visibility:visible;mso-wrap-style:square;v-text-anchor:top" coordsize="681228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" path="m6778924,23489r-6746064,l25563,22037,11549,16232,5362,12098,,6736,6737,r7344,6110l22147,10473r8788,2618l40446,13964r6763185,l6800237,16232r-14016,5805l6778924,23489xem6803631,13964r-32292,l6780850,13091r8788,-2618l6797703,6110,6805047,r6738,6736l6806423,12098r-2792,1866xe" fillcolor="#f0f2f5" stroked="f">
                        <v:path arrowok="t"/>
                      </v:shape>
                    </v:group>
                  </w:pict>
                </mc:Fallback>
              </mc:AlternateContent>
            </w:r>
            <w:r>
              <w:rPr>
                <w:rFonts w:ascii="新宋体"/>
                <w:color w:val="4E596F"/>
                <w:spacing w:val="-5"/>
                <w:sz w:val="15"/>
              </w:rPr>
              <w:t>51</w:t>
            </w:r>
          </w:p>
        </w:tc>
        <w:tc>
          <w:tcPr>
            <w:tcW w:w="10277" w:type="dxa"/>
            <w:tcBorders>
              <w:right w:val="single" w:sz="18" w:space="0" w:color="F0F2F5"/>
            </w:tcBorders>
          </w:tcPr>
          <w:p w14:paraId="2ADAADC3" w14:textId="77777777" w:rsidR="00115BA5" w:rsidRDefault="00115BA5" w:rsidP="00794DC7">
            <w:pPr>
              <w:pStyle w:val="TableParagraph"/>
              <w:spacing w:before="62"/>
              <w:ind w:left="108"/>
              <w:rPr>
                <w:sz w:val="21"/>
              </w:rPr>
            </w:pPr>
            <w:r>
              <w:rPr>
                <w:color w:val="0077AA"/>
                <w:sz w:val="21"/>
              </w:rPr>
              <w:t>grant</w:t>
            </w:r>
            <w:r>
              <w:rPr>
                <w:color w:val="0077AA"/>
                <w:spacing w:val="-1"/>
                <w:sz w:val="21"/>
              </w:rPr>
              <w:t xml:space="preserve"> </w:t>
            </w:r>
            <w:r>
              <w:rPr>
                <w:color w:val="0077AA"/>
                <w:sz w:val="21"/>
              </w:rPr>
              <w:t>all</w:t>
            </w:r>
            <w:r>
              <w:rPr>
                <w:color w:val="0077AA"/>
                <w:spacing w:val="-1"/>
                <w:sz w:val="21"/>
              </w:rPr>
              <w:t xml:space="preserve"> </w:t>
            </w:r>
            <w:r>
              <w:rPr>
                <w:color w:val="0077AA"/>
                <w:sz w:val="21"/>
              </w:rPr>
              <w:t xml:space="preserve">on </w:t>
            </w:r>
            <w:r>
              <w:rPr>
                <w:color w:val="40454A"/>
                <w:sz w:val="21"/>
              </w:rPr>
              <w:t xml:space="preserve">emp </w:t>
            </w:r>
            <w:r>
              <w:rPr>
                <w:color w:val="0077AA"/>
                <w:sz w:val="21"/>
              </w:rPr>
              <w:t xml:space="preserve">to </w:t>
            </w:r>
            <w:r>
              <w:rPr>
                <w:color w:val="40454A"/>
                <w:spacing w:val="-2"/>
                <w:sz w:val="21"/>
              </w:rPr>
              <w:t>C</w:t>
            </w:r>
            <w:r>
              <w:rPr>
                <w:color w:val="6F808F"/>
                <w:spacing w:val="-2"/>
                <w:sz w:val="21"/>
              </w:rPr>
              <w:t>##fox;</w:t>
            </w:r>
          </w:p>
        </w:tc>
      </w:tr>
    </w:tbl>
    <w:p w14:paraId="5DFCF821" w14:textId="77777777" w:rsidR="00115BA5" w:rsidRDefault="00115BA5" w:rsidP="00115BA5">
      <w:pPr>
        <w:spacing w:before="391"/>
        <w:ind w:left="134"/>
        <w:rPr>
          <w:rFonts w:hint="eastAsia"/>
          <w:b/>
          <w:sz w:val="30"/>
        </w:rPr>
      </w:pPr>
      <w:r>
        <w:rPr>
          <w:b/>
          <w:spacing w:val="-1"/>
          <w:sz w:val="30"/>
        </w:rPr>
        <w:t>查看用户的权限或角色</w:t>
      </w:r>
    </w:p>
    <w:p w14:paraId="4CC7F2AA" w14:textId="77777777" w:rsidR="00115BA5" w:rsidRDefault="00115BA5" w:rsidP="00115BA5">
      <w:pPr>
        <w:rPr>
          <w:rFonts w:hint="eastAsia"/>
          <w:b/>
          <w:sz w:val="30"/>
        </w:rPr>
        <w:sectPr w:rsidR="00115BA5" w:rsidSect="00115BA5">
          <w:type w:val="continuous"/>
          <w:pgSz w:w="11900" w:h="16820"/>
          <w:pgMar w:top="520" w:right="425" w:bottom="280" w:left="425" w:header="720" w:footer="720" w:gutter="0"/>
          <w:cols w:space="720"/>
        </w:sectPr>
      </w:pPr>
    </w:p>
    <w:tbl>
      <w:tblPr>
        <w:tblStyle w:val="TableNormal"/>
        <w:tblW w:w="0" w:type="auto"/>
        <w:tblInd w:w="179" w:type="dxa"/>
        <w:tblLayout w:type="fixed"/>
        <w:tblLook w:val="01E0" w:firstRow="1" w:lastRow="1" w:firstColumn="1" w:lastColumn="1" w:noHBand="0" w:noVBand="0"/>
      </w:tblPr>
      <w:tblGrid>
        <w:gridCol w:w="477"/>
        <w:gridCol w:w="10266"/>
      </w:tblGrid>
      <w:tr w:rsidR="00115BA5" w14:paraId="6AE94FBE" w14:textId="77777777" w:rsidTr="00794DC7">
        <w:trPr>
          <w:trHeight w:val="770"/>
        </w:trPr>
        <w:tc>
          <w:tcPr>
            <w:tcW w:w="477" w:type="dxa"/>
            <w:tcBorders>
              <w:left w:val="single" w:sz="18" w:space="0" w:color="F0F2F5"/>
            </w:tcBorders>
          </w:tcPr>
          <w:p w14:paraId="2DB53415" w14:textId="77777777" w:rsidR="00115BA5" w:rsidRDefault="00115BA5" w:rsidP="00794DC7">
            <w:pPr>
              <w:pStyle w:val="TableParagraph"/>
              <w:spacing w:before="208"/>
              <w:rPr>
                <w:rFonts w:ascii="微软雅黑"/>
                <w:b/>
                <w:sz w:val="15"/>
              </w:rPr>
            </w:pPr>
          </w:p>
          <w:p w14:paraId="1B9BD8AE" w14:textId="77777777" w:rsidR="00115BA5" w:rsidRDefault="00115BA5" w:rsidP="00794DC7">
            <w:pPr>
              <w:pStyle w:val="TableParagraph"/>
              <w:ind w:right="69"/>
              <w:jc w:val="right"/>
              <w:rPr>
                <w:rFonts w:ascii="新宋体"/>
                <w:sz w:val="15"/>
              </w:rPr>
            </w:pPr>
            <w:r>
              <w:rPr>
                <w:rFonts w:ascii="新宋体"/>
                <w:noProof/>
                <w:sz w:val="15"/>
              </w:rPr>
              <mc:AlternateContent>
                <mc:Choice Requires="wpg">
                  <w:drawing>
                    <wp:anchor distT="0" distB="0" distL="0" distR="0" simplePos="0" relativeHeight="251661312" behindDoc="1" locked="0" layoutInCell="1" allowOverlap="1" wp14:anchorId="3AC77125" wp14:editId="3889729D">
                      <wp:simplePos x="0" y="0"/>
                      <wp:positionH relativeFrom="column">
                        <wp:posOffset>-12008</wp:posOffset>
                      </wp:positionH>
                      <wp:positionV relativeFrom="paragraph">
                        <wp:posOffset>-324267</wp:posOffset>
                      </wp:positionV>
                      <wp:extent cx="6845300" cy="9744075"/>
                      <wp:effectExtent l="0" t="0" r="0" b="0"/>
                      <wp:wrapNone/>
                      <wp:docPr id="305" name="Group 3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5300" cy="9744075"/>
                                <a:chOff x="0" y="0"/>
                                <a:chExt cx="6845300" cy="9744075"/>
                              </a:xfrm>
                            </wpg:grpSpPr>
                            <wps:wsp>
                              <wps:cNvPr id="306" name="Graphic 306"/>
                              <wps:cNvSpPr/>
                              <wps:spPr>
                                <a:xfrm>
                                  <a:off x="4766" y="4799"/>
                                  <a:ext cx="6835775" cy="501015"/>
                                </a:xfrm>
                                <a:custGeom>
                                  <a:avLst/>
                                  <a:gdLst/>
                                  <a:ahLst/>
                                  <a:cxnLst/>
                                  <a:rect l="l" t="t" r="r" b="b"/>
                                  <a:pathLst>
                                    <a:path w="6835775" h="501015">
                                      <a:moveTo>
                                        <a:pt x="6835764" y="500526"/>
                                      </a:moveTo>
                                      <a:lnTo>
                                        <a:pt x="0" y="500526"/>
                                      </a:lnTo>
                                      <a:lnTo>
                                        <a:pt x="0" y="48994"/>
                                      </a:lnTo>
                                      <a:lnTo>
                                        <a:pt x="17792" y="12889"/>
                                      </a:lnTo>
                                      <a:lnTo>
                                        <a:pt x="48993" y="0"/>
                                      </a:lnTo>
                                      <a:lnTo>
                                        <a:pt x="6786771" y="0"/>
                                      </a:lnTo>
                                      <a:lnTo>
                                        <a:pt x="6822840" y="17761"/>
                                      </a:lnTo>
                                      <a:lnTo>
                                        <a:pt x="6835764" y="500526"/>
                                      </a:lnTo>
                                      <a:close/>
                                    </a:path>
                                  </a:pathLst>
                                </a:custGeom>
                                <a:solidFill>
                                  <a:srgbClr val="F9FAFA"/>
                                </a:solidFill>
                              </wps:spPr>
                              <wps:bodyPr wrap="square" lIns="0" tIns="0" rIns="0" bIns="0" rtlCol="0">
                                <a:prstTxWarp prst="textNoShape">
                                  <a:avLst/>
                                </a:prstTxWarp>
                                <a:noAutofit/>
                              </wps:bodyPr>
                            </wps:wsp>
                            <wps:wsp>
                              <wps:cNvPr id="307" name="Graphic 307"/>
                              <wps:cNvSpPr/>
                              <wps:spPr>
                                <a:xfrm>
                                  <a:off x="16750" y="0"/>
                                  <a:ext cx="6812280" cy="24130"/>
                                </a:xfrm>
                                <a:custGeom>
                                  <a:avLst/>
                                  <a:gdLst/>
                                  <a:ahLst/>
                                  <a:cxnLst/>
                                  <a:rect l="l" t="t" r="r" b="b"/>
                                  <a:pathLst>
                                    <a:path w="6812280" h="24130">
                                      <a:moveTo>
                                        <a:pt x="6747" y="23509"/>
                                      </a:moveTo>
                                      <a:lnTo>
                                        <a:pt x="0" y="16758"/>
                                      </a:lnTo>
                                      <a:lnTo>
                                        <a:pt x="5368" y="11390"/>
                                      </a:lnTo>
                                      <a:lnTo>
                                        <a:pt x="11554" y="7257"/>
                                      </a:lnTo>
                                      <a:lnTo>
                                        <a:pt x="25570" y="1451"/>
                                      </a:lnTo>
                                      <a:lnTo>
                                        <a:pt x="32867" y="0"/>
                                      </a:lnTo>
                                      <a:lnTo>
                                        <a:pt x="6778930" y="0"/>
                                      </a:lnTo>
                                      <a:lnTo>
                                        <a:pt x="6786228" y="1451"/>
                                      </a:lnTo>
                                      <a:lnTo>
                                        <a:pt x="6800243" y="7257"/>
                                      </a:lnTo>
                                      <a:lnTo>
                                        <a:pt x="6803673" y="9548"/>
                                      </a:lnTo>
                                      <a:lnTo>
                                        <a:pt x="40452" y="9548"/>
                                      </a:lnTo>
                                      <a:lnTo>
                                        <a:pt x="30941" y="10421"/>
                                      </a:lnTo>
                                      <a:lnTo>
                                        <a:pt x="22153" y="13039"/>
                                      </a:lnTo>
                                      <a:lnTo>
                                        <a:pt x="14088" y="17402"/>
                                      </a:lnTo>
                                      <a:lnTo>
                                        <a:pt x="6747" y="23509"/>
                                      </a:lnTo>
                                      <a:close/>
                                    </a:path>
                                    <a:path w="6812280" h="24130">
                                      <a:moveTo>
                                        <a:pt x="6805051" y="23509"/>
                                      </a:moveTo>
                                      <a:lnTo>
                                        <a:pt x="6797709" y="17402"/>
                                      </a:lnTo>
                                      <a:lnTo>
                                        <a:pt x="6789644" y="13039"/>
                                      </a:lnTo>
                                      <a:lnTo>
                                        <a:pt x="6780856" y="10421"/>
                                      </a:lnTo>
                                      <a:lnTo>
                                        <a:pt x="6771345" y="9548"/>
                                      </a:lnTo>
                                      <a:lnTo>
                                        <a:pt x="6803673" y="9548"/>
                                      </a:lnTo>
                                      <a:lnTo>
                                        <a:pt x="6806429" y="11390"/>
                                      </a:lnTo>
                                      <a:lnTo>
                                        <a:pt x="6811797" y="16758"/>
                                      </a:lnTo>
                                      <a:lnTo>
                                        <a:pt x="6805051" y="23509"/>
                                      </a:lnTo>
                                      <a:close/>
                                    </a:path>
                                  </a:pathLst>
                                </a:custGeom>
                                <a:solidFill>
                                  <a:srgbClr val="F0F2F5"/>
                                </a:solidFill>
                              </wps:spPr>
                              <wps:bodyPr wrap="square" lIns="0" tIns="0" rIns="0" bIns="0" rtlCol="0">
                                <a:prstTxWarp prst="textNoShape">
                                  <a:avLst/>
                                </a:prstTxWarp>
                                <a:noAutofit/>
                              </wps:bodyPr>
                            </wps:wsp>
                            <wps:wsp>
                              <wps:cNvPr id="308" name="Graphic 308"/>
                              <wps:cNvSpPr/>
                              <wps:spPr>
                                <a:xfrm>
                                  <a:off x="-12" y="505324"/>
                                  <a:ext cx="6845300" cy="753745"/>
                                </a:xfrm>
                                <a:custGeom>
                                  <a:avLst/>
                                  <a:gdLst/>
                                  <a:ahLst/>
                                  <a:cxnLst/>
                                  <a:rect l="l" t="t" r="r" b="b"/>
                                  <a:pathLst>
                                    <a:path w="6845300" h="753745">
                                      <a:moveTo>
                                        <a:pt x="6845300" y="0"/>
                                      </a:moveTo>
                                      <a:lnTo>
                                        <a:pt x="0" y="0"/>
                                      </a:lnTo>
                                      <a:lnTo>
                                        <a:pt x="0" y="247878"/>
                                      </a:lnTo>
                                      <a:lnTo>
                                        <a:pt x="0" y="505294"/>
                                      </a:lnTo>
                                      <a:lnTo>
                                        <a:pt x="0" y="753173"/>
                                      </a:lnTo>
                                      <a:lnTo>
                                        <a:pt x="6845300" y="753173"/>
                                      </a:lnTo>
                                      <a:lnTo>
                                        <a:pt x="6845300" y="505294"/>
                                      </a:lnTo>
                                      <a:lnTo>
                                        <a:pt x="6845300" y="247878"/>
                                      </a:lnTo>
                                      <a:lnTo>
                                        <a:pt x="6845300" y="0"/>
                                      </a:lnTo>
                                      <a:close/>
                                    </a:path>
                                  </a:pathLst>
                                </a:custGeom>
                                <a:solidFill>
                                  <a:srgbClr val="F9FAFA"/>
                                </a:solidFill>
                              </wps:spPr>
                              <wps:bodyPr wrap="square" lIns="0" tIns="0" rIns="0" bIns="0" rtlCol="0">
                                <a:prstTxWarp prst="textNoShape">
                                  <a:avLst/>
                                </a:prstTxWarp>
                                <a:noAutofit/>
                              </wps:bodyPr>
                            </wps:wsp>
                            <wps:wsp>
                              <wps:cNvPr id="309" name="Graphic 309"/>
                              <wps:cNvSpPr/>
                              <wps:spPr>
                                <a:xfrm>
                                  <a:off x="886647" y="1048754"/>
                                  <a:ext cx="76835" cy="162560"/>
                                </a:xfrm>
                                <a:custGeom>
                                  <a:avLst/>
                                  <a:gdLst/>
                                  <a:ahLst/>
                                  <a:cxnLst/>
                                  <a:rect l="l" t="t" r="r" b="b"/>
                                  <a:pathLst>
                                    <a:path w="76835" h="162560">
                                      <a:moveTo>
                                        <a:pt x="76270" y="162075"/>
                                      </a:moveTo>
                                      <a:lnTo>
                                        <a:pt x="0" y="162075"/>
                                      </a:lnTo>
                                      <a:lnTo>
                                        <a:pt x="0" y="0"/>
                                      </a:lnTo>
                                      <a:lnTo>
                                        <a:pt x="76270" y="0"/>
                                      </a:lnTo>
                                      <a:lnTo>
                                        <a:pt x="76270" y="162075"/>
                                      </a:lnTo>
                                      <a:close/>
                                    </a:path>
                                  </a:pathLst>
                                </a:custGeom>
                                <a:solidFill>
                                  <a:srgbClr val="FFFFFF">
                                    <a:alpha val="50199"/>
                                  </a:srgbClr>
                                </a:solidFill>
                              </wps:spPr>
                              <wps:bodyPr wrap="square" lIns="0" tIns="0" rIns="0" bIns="0" rtlCol="0">
                                <a:prstTxWarp prst="textNoShape">
                                  <a:avLst/>
                                </a:prstTxWarp>
                                <a:noAutofit/>
                              </wps:bodyPr>
                            </wps:wsp>
                            <wps:wsp>
                              <wps:cNvPr id="310" name="Graphic 310"/>
                              <wps:cNvSpPr/>
                              <wps:spPr>
                                <a:xfrm>
                                  <a:off x="0" y="1258499"/>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311" name="Graphic 311"/>
                              <wps:cNvSpPr/>
                              <wps:spPr>
                                <a:xfrm>
                                  <a:off x="886647" y="1296634"/>
                                  <a:ext cx="76835" cy="162560"/>
                                </a:xfrm>
                                <a:custGeom>
                                  <a:avLst/>
                                  <a:gdLst/>
                                  <a:ahLst/>
                                  <a:cxnLst/>
                                  <a:rect l="l" t="t" r="r" b="b"/>
                                  <a:pathLst>
                                    <a:path w="76835" h="162560">
                                      <a:moveTo>
                                        <a:pt x="76270" y="162075"/>
                                      </a:moveTo>
                                      <a:lnTo>
                                        <a:pt x="0" y="162075"/>
                                      </a:lnTo>
                                      <a:lnTo>
                                        <a:pt x="0" y="0"/>
                                      </a:lnTo>
                                      <a:lnTo>
                                        <a:pt x="76270" y="0"/>
                                      </a:lnTo>
                                      <a:lnTo>
                                        <a:pt x="76270" y="162075"/>
                                      </a:lnTo>
                                      <a:close/>
                                    </a:path>
                                  </a:pathLst>
                                </a:custGeom>
                                <a:solidFill>
                                  <a:srgbClr val="FFFFFF">
                                    <a:alpha val="50199"/>
                                  </a:srgbClr>
                                </a:solidFill>
                              </wps:spPr>
                              <wps:bodyPr wrap="square" lIns="0" tIns="0" rIns="0" bIns="0" rtlCol="0">
                                <a:prstTxWarp prst="textNoShape">
                                  <a:avLst/>
                                </a:prstTxWarp>
                                <a:noAutofit/>
                              </wps:bodyPr>
                            </wps:wsp>
                            <wps:wsp>
                              <wps:cNvPr id="312" name="Graphic 312"/>
                              <wps:cNvSpPr/>
                              <wps:spPr>
                                <a:xfrm>
                                  <a:off x="0" y="1506379"/>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313" name="Graphic 313"/>
                              <wps:cNvSpPr/>
                              <wps:spPr>
                                <a:xfrm>
                                  <a:off x="886647" y="1544514"/>
                                  <a:ext cx="76835" cy="162560"/>
                                </a:xfrm>
                                <a:custGeom>
                                  <a:avLst/>
                                  <a:gdLst/>
                                  <a:ahLst/>
                                  <a:cxnLst/>
                                  <a:rect l="l" t="t" r="r" b="b"/>
                                  <a:pathLst>
                                    <a:path w="76835" h="162560">
                                      <a:moveTo>
                                        <a:pt x="76270" y="162075"/>
                                      </a:moveTo>
                                      <a:lnTo>
                                        <a:pt x="0" y="162075"/>
                                      </a:lnTo>
                                      <a:lnTo>
                                        <a:pt x="0" y="0"/>
                                      </a:lnTo>
                                      <a:lnTo>
                                        <a:pt x="76270" y="0"/>
                                      </a:lnTo>
                                      <a:lnTo>
                                        <a:pt x="76270" y="162075"/>
                                      </a:lnTo>
                                      <a:close/>
                                    </a:path>
                                  </a:pathLst>
                                </a:custGeom>
                                <a:solidFill>
                                  <a:srgbClr val="FFFFFF">
                                    <a:alpha val="50199"/>
                                  </a:srgbClr>
                                </a:solidFill>
                              </wps:spPr>
                              <wps:bodyPr wrap="square" lIns="0" tIns="0" rIns="0" bIns="0" rtlCol="0">
                                <a:prstTxWarp prst="textNoShape">
                                  <a:avLst/>
                                </a:prstTxWarp>
                                <a:noAutofit/>
                              </wps:bodyPr>
                            </wps:wsp>
                            <wps:wsp>
                              <wps:cNvPr id="314" name="Graphic 314"/>
                              <wps:cNvSpPr/>
                              <wps:spPr>
                                <a:xfrm>
                                  <a:off x="-12" y="1754255"/>
                                  <a:ext cx="6845300" cy="1001394"/>
                                </a:xfrm>
                                <a:custGeom>
                                  <a:avLst/>
                                  <a:gdLst/>
                                  <a:ahLst/>
                                  <a:cxnLst/>
                                  <a:rect l="l" t="t" r="r" b="b"/>
                                  <a:pathLst>
                                    <a:path w="6845300" h="1001394">
                                      <a:moveTo>
                                        <a:pt x="6845300" y="0"/>
                                      </a:moveTo>
                                      <a:lnTo>
                                        <a:pt x="0" y="0"/>
                                      </a:lnTo>
                                      <a:lnTo>
                                        <a:pt x="0" y="247891"/>
                                      </a:lnTo>
                                      <a:lnTo>
                                        <a:pt x="0" y="505294"/>
                                      </a:lnTo>
                                      <a:lnTo>
                                        <a:pt x="0" y="753173"/>
                                      </a:lnTo>
                                      <a:lnTo>
                                        <a:pt x="0" y="1001064"/>
                                      </a:lnTo>
                                      <a:lnTo>
                                        <a:pt x="6845300" y="1001064"/>
                                      </a:lnTo>
                                      <a:lnTo>
                                        <a:pt x="6845300" y="753173"/>
                                      </a:lnTo>
                                      <a:lnTo>
                                        <a:pt x="6845300" y="505294"/>
                                      </a:lnTo>
                                      <a:lnTo>
                                        <a:pt x="6845300" y="247891"/>
                                      </a:lnTo>
                                      <a:lnTo>
                                        <a:pt x="6845300" y="0"/>
                                      </a:lnTo>
                                      <a:close/>
                                    </a:path>
                                  </a:pathLst>
                                </a:custGeom>
                                <a:solidFill>
                                  <a:srgbClr val="F9FAFA"/>
                                </a:solidFill>
                              </wps:spPr>
                              <wps:bodyPr wrap="square" lIns="0" tIns="0" rIns="0" bIns="0" rtlCol="0">
                                <a:prstTxWarp prst="textNoShape">
                                  <a:avLst/>
                                </a:prstTxWarp>
                                <a:noAutofit/>
                              </wps:bodyPr>
                            </wps:wsp>
                            <wps:wsp>
                              <wps:cNvPr id="315" name="Graphic 315"/>
                              <wps:cNvSpPr/>
                              <wps:spPr>
                                <a:xfrm>
                                  <a:off x="886647" y="2545568"/>
                                  <a:ext cx="76835" cy="162560"/>
                                </a:xfrm>
                                <a:custGeom>
                                  <a:avLst/>
                                  <a:gdLst/>
                                  <a:ahLst/>
                                  <a:cxnLst/>
                                  <a:rect l="l" t="t" r="r" b="b"/>
                                  <a:pathLst>
                                    <a:path w="76835" h="162560">
                                      <a:moveTo>
                                        <a:pt x="76270" y="162075"/>
                                      </a:moveTo>
                                      <a:lnTo>
                                        <a:pt x="0" y="162075"/>
                                      </a:lnTo>
                                      <a:lnTo>
                                        <a:pt x="0" y="0"/>
                                      </a:lnTo>
                                      <a:lnTo>
                                        <a:pt x="76270" y="0"/>
                                      </a:lnTo>
                                      <a:lnTo>
                                        <a:pt x="76270" y="162075"/>
                                      </a:lnTo>
                                      <a:close/>
                                    </a:path>
                                  </a:pathLst>
                                </a:custGeom>
                                <a:solidFill>
                                  <a:srgbClr val="FFFFFF">
                                    <a:alpha val="50199"/>
                                  </a:srgbClr>
                                </a:solidFill>
                              </wps:spPr>
                              <wps:bodyPr wrap="square" lIns="0" tIns="0" rIns="0" bIns="0" rtlCol="0">
                                <a:prstTxWarp prst="textNoShape">
                                  <a:avLst/>
                                </a:prstTxWarp>
                                <a:noAutofit/>
                              </wps:bodyPr>
                            </wps:wsp>
                            <wps:wsp>
                              <wps:cNvPr id="316" name="Graphic 316"/>
                              <wps:cNvSpPr/>
                              <wps:spPr>
                                <a:xfrm>
                                  <a:off x="-12" y="2755319"/>
                                  <a:ext cx="6845300" cy="495934"/>
                                </a:xfrm>
                                <a:custGeom>
                                  <a:avLst/>
                                  <a:gdLst/>
                                  <a:ahLst/>
                                  <a:cxnLst/>
                                  <a:rect l="l" t="t" r="r" b="b"/>
                                  <a:pathLst>
                                    <a:path w="6845300" h="495934">
                                      <a:moveTo>
                                        <a:pt x="6845300" y="0"/>
                                      </a:moveTo>
                                      <a:lnTo>
                                        <a:pt x="0" y="0"/>
                                      </a:lnTo>
                                      <a:lnTo>
                                        <a:pt x="0" y="247878"/>
                                      </a:lnTo>
                                      <a:lnTo>
                                        <a:pt x="0" y="495757"/>
                                      </a:lnTo>
                                      <a:lnTo>
                                        <a:pt x="6845300" y="495757"/>
                                      </a:lnTo>
                                      <a:lnTo>
                                        <a:pt x="6845300" y="247878"/>
                                      </a:lnTo>
                                      <a:lnTo>
                                        <a:pt x="6845300" y="0"/>
                                      </a:lnTo>
                                      <a:close/>
                                    </a:path>
                                  </a:pathLst>
                                </a:custGeom>
                                <a:solidFill>
                                  <a:srgbClr val="F9FAFA"/>
                                </a:solidFill>
                              </wps:spPr>
                              <wps:bodyPr wrap="square" lIns="0" tIns="0" rIns="0" bIns="0" rtlCol="0">
                                <a:prstTxWarp prst="textNoShape">
                                  <a:avLst/>
                                </a:prstTxWarp>
                                <a:noAutofit/>
                              </wps:bodyPr>
                            </wps:wsp>
                            <wps:wsp>
                              <wps:cNvPr id="317" name="Graphic 317"/>
                              <wps:cNvSpPr/>
                              <wps:spPr>
                                <a:xfrm>
                                  <a:off x="886647" y="3041327"/>
                                  <a:ext cx="76835" cy="162560"/>
                                </a:xfrm>
                                <a:custGeom>
                                  <a:avLst/>
                                  <a:gdLst/>
                                  <a:ahLst/>
                                  <a:cxnLst/>
                                  <a:rect l="l" t="t" r="r" b="b"/>
                                  <a:pathLst>
                                    <a:path w="76835" h="162560">
                                      <a:moveTo>
                                        <a:pt x="76270" y="162075"/>
                                      </a:moveTo>
                                      <a:lnTo>
                                        <a:pt x="0" y="162075"/>
                                      </a:lnTo>
                                      <a:lnTo>
                                        <a:pt x="0" y="0"/>
                                      </a:lnTo>
                                      <a:lnTo>
                                        <a:pt x="76270" y="0"/>
                                      </a:lnTo>
                                      <a:lnTo>
                                        <a:pt x="76270" y="162075"/>
                                      </a:lnTo>
                                      <a:close/>
                                    </a:path>
                                  </a:pathLst>
                                </a:custGeom>
                                <a:solidFill>
                                  <a:srgbClr val="FFFFFF">
                                    <a:alpha val="50199"/>
                                  </a:srgbClr>
                                </a:solidFill>
                              </wps:spPr>
                              <wps:bodyPr wrap="square" lIns="0" tIns="0" rIns="0" bIns="0" rtlCol="0">
                                <a:prstTxWarp prst="textNoShape">
                                  <a:avLst/>
                                </a:prstTxWarp>
                                <a:noAutofit/>
                              </wps:bodyPr>
                            </wps:wsp>
                            <wps:wsp>
                              <wps:cNvPr id="318" name="Graphic 318"/>
                              <wps:cNvSpPr/>
                              <wps:spPr>
                                <a:xfrm>
                                  <a:off x="-12" y="3251077"/>
                                  <a:ext cx="6845300" cy="505459"/>
                                </a:xfrm>
                                <a:custGeom>
                                  <a:avLst/>
                                  <a:gdLst/>
                                  <a:ahLst/>
                                  <a:cxnLst/>
                                  <a:rect l="l" t="t" r="r" b="b"/>
                                  <a:pathLst>
                                    <a:path w="6845300" h="505459">
                                      <a:moveTo>
                                        <a:pt x="6845300" y="0"/>
                                      </a:moveTo>
                                      <a:lnTo>
                                        <a:pt x="0" y="0"/>
                                      </a:lnTo>
                                      <a:lnTo>
                                        <a:pt x="0" y="247878"/>
                                      </a:lnTo>
                                      <a:lnTo>
                                        <a:pt x="0" y="505294"/>
                                      </a:lnTo>
                                      <a:lnTo>
                                        <a:pt x="6845300" y="505294"/>
                                      </a:lnTo>
                                      <a:lnTo>
                                        <a:pt x="6845300" y="247878"/>
                                      </a:lnTo>
                                      <a:lnTo>
                                        <a:pt x="6845300" y="0"/>
                                      </a:lnTo>
                                      <a:close/>
                                    </a:path>
                                  </a:pathLst>
                                </a:custGeom>
                                <a:solidFill>
                                  <a:srgbClr val="F9FAFA"/>
                                </a:solidFill>
                              </wps:spPr>
                              <wps:bodyPr wrap="square" lIns="0" tIns="0" rIns="0" bIns="0" rtlCol="0">
                                <a:prstTxWarp prst="textNoShape">
                                  <a:avLst/>
                                </a:prstTxWarp>
                                <a:noAutofit/>
                              </wps:bodyPr>
                            </wps:wsp>
                            <wps:wsp>
                              <wps:cNvPr id="319" name="Graphic 319"/>
                              <wps:cNvSpPr/>
                              <wps:spPr>
                                <a:xfrm>
                                  <a:off x="886647" y="3537087"/>
                                  <a:ext cx="76835" cy="162560"/>
                                </a:xfrm>
                                <a:custGeom>
                                  <a:avLst/>
                                  <a:gdLst/>
                                  <a:ahLst/>
                                  <a:cxnLst/>
                                  <a:rect l="l" t="t" r="r" b="b"/>
                                  <a:pathLst>
                                    <a:path w="76835" h="162560">
                                      <a:moveTo>
                                        <a:pt x="76270" y="162075"/>
                                      </a:moveTo>
                                      <a:lnTo>
                                        <a:pt x="0" y="162075"/>
                                      </a:lnTo>
                                      <a:lnTo>
                                        <a:pt x="0" y="0"/>
                                      </a:lnTo>
                                      <a:lnTo>
                                        <a:pt x="76270" y="0"/>
                                      </a:lnTo>
                                      <a:lnTo>
                                        <a:pt x="76270" y="162075"/>
                                      </a:lnTo>
                                      <a:close/>
                                    </a:path>
                                  </a:pathLst>
                                </a:custGeom>
                                <a:solidFill>
                                  <a:srgbClr val="FFFFFF">
                                    <a:alpha val="50199"/>
                                  </a:srgbClr>
                                </a:solidFill>
                              </wps:spPr>
                              <wps:bodyPr wrap="square" lIns="0" tIns="0" rIns="0" bIns="0" rtlCol="0">
                                <a:prstTxWarp prst="textNoShape">
                                  <a:avLst/>
                                </a:prstTxWarp>
                                <a:noAutofit/>
                              </wps:bodyPr>
                            </wps:wsp>
                            <wps:wsp>
                              <wps:cNvPr id="320" name="Graphic 320"/>
                              <wps:cNvSpPr/>
                              <wps:spPr>
                                <a:xfrm>
                                  <a:off x="-12" y="3756371"/>
                                  <a:ext cx="6845300" cy="495934"/>
                                </a:xfrm>
                                <a:custGeom>
                                  <a:avLst/>
                                  <a:gdLst/>
                                  <a:ahLst/>
                                  <a:cxnLst/>
                                  <a:rect l="l" t="t" r="r" b="b"/>
                                  <a:pathLst>
                                    <a:path w="6845300" h="495934">
                                      <a:moveTo>
                                        <a:pt x="6845300" y="0"/>
                                      </a:moveTo>
                                      <a:lnTo>
                                        <a:pt x="0" y="0"/>
                                      </a:lnTo>
                                      <a:lnTo>
                                        <a:pt x="0" y="247878"/>
                                      </a:lnTo>
                                      <a:lnTo>
                                        <a:pt x="0" y="495757"/>
                                      </a:lnTo>
                                      <a:lnTo>
                                        <a:pt x="6845300" y="495757"/>
                                      </a:lnTo>
                                      <a:lnTo>
                                        <a:pt x="6845300" y="247878"/>
                                      </a:lnTo>
                                      <a:lnTo>
                                        <a:pt x="6845300" y="0"/>
                                      </a:lnTo>
                                      <a:close/>
                                    </a:path>
                                  </a:pathLst>
                                </a:custGeom>
                                <a:solidFill>
                                  <a:srgbClr val="F9FAFA"/>
                                </a:solidFill>
                              </wps:spPr>
                              <wps:bodyPr wrap="square" lIns="0" tIns="0" rIns="0" bIns="0" rtlCol="0">
                                <a:prstTxWarp prst="textNoShape">
                                  <a:avLst/>
                                </a:prstTxWarp>
                                <a:noAutofit/>
                              </wps:bodyPr>
                            </wps:wsp>
                            <wps:wsp>
                              <wps:cNvPr id="321" name="Graphic 321"/>
                              <wps:cNvSpPr/>
                              <wps:spPr>
                                <a:xfrm>
                                  <a:off x="886637" y="4042388"/>
                                  <a:ext cx="2640965" cy="162560"/>
                                </a:xfrm>
                                <a:custGeom>
                                  <a:avLst/>
                                  <a:gdLst/>
                                  <a:ahLst/>
                                  <a:cxnLst/>
                                  <a:rect l="l" t="t" r="r" b="b"/>
                                  <a:pathLst>
                                    <a:path w="2640965" h="162560">
                                      <a:moveTo>
                                        <a:pt x="76276" y="0"/>
                                      </a:moveTo>
                                      <a:lnTo>
                                        <a:pt x="0" y="0"/>
                                      </a:lnTo>
                                      <a:lnTo>
                                        <a:pt x="0" y="162064"/>
                                      </a:lnTo>
                                      <a:lnTo>
                                        <a:pt x="76276" y="162064"/>
                                      </a:lnTo>
                                      <a:lnTo>
                                        <a:pt x="76276" y="0"/>
                                      </a:lnTo>
                                      <a:close/>
                                    </a:path>
                                    <a:path w="2640965" h="162560">
                                      <a:moveTo>
                                        <a:pt x="2640876" y="0"/>
                                      </a:moveTo>
                                      <a:lnTo>
                                        <a:pt x="2564612" y="0"/>
                                      </a:lnTo>
                                      <a:lnTo>
                                        <a:pt x="2564612" y="162064"/>
                                      </a:lnTo>
                                      <a:lnTo>
                                        <a:pt x="2640876" y="162064"/>
                                      </a:lnTo>
                                      <a:lnTo>
                                        <a:pt x="2640876" y="0"/>
                                      </a:lnTo>
                                      <a:close/>
                                    </a:path>
                                  </a:pathLst>
                                </a:custGeom>
                                <a:solidFill>
                                  <a:srgbClr val="FFFFFF">
                                    <a:alpha val="50199"/>
                                  </a:srgbClr>
                                </a:solidFill>
                              </wps:spPr>
                              <wps:bodyPr wrap="square" lIns="0" tIns="0" rIns="0" bIns="0" rtlCol="0">
                                <a:prstTxWarp prst="textNoShape">
                                  <a:avLst/>
                                </a:prstTxWarp>
                                <a:noAutofit/>
                              </wps:bodyPr>
                            </wps:wsp>
                            <wps:wsp>
                              <wps:cNvPr id="322" name="Graphic 322"/>
                              <wps:cNvSpPr/>
                              <wps:spPr>
                                <a:xfrm>
                                  <a:off x="-12" y="4252129"/>
                                  <a:ext cx="6845300" cy="495934"/>
                                </a:xfrm>
                                <a:custGeom>
                                  <a:avLst/>
                                  <a:gdLst/>
                                  <a:ahLst/>
                                  <a:cxnLst/>
                                  <a:rect l="l" t="t" r="r" b="b"/>
                                  <a:pathLst>
                                    <a:path w="6845300" h="495934">
                                      <a:moveTo>
                                        <a:pt x="6845300" y="0"/>
                                      </a:moveTo>
                                      <a:lnTo>
                                        <a:pt x="0" y="0"/>
                                      </a:lnTo>
                                      <a:lnTo>
                                        <a:pt x="0" y="247878"/>
                                      </a:lnTo>
                                      <a:lnTo>
                                        <a:pt x="0" y="495757"/>
                                      </a:lnTo>
                                      <a:lnTo>
                                        <a:pt x="6845300" y="495757"/>
                                      </a:lnTo>
                                      <a:lnTo>
                                        <a:pt x="6845300" y="247878"/>
                                      </a:lnTo>
                                      <a:lnTo>
                                        <a:pt x="6845300" y="0"/>
                                      </a:lnTo>
                                      <a:close/>
                                    </a:path>
                                  </a:pathLst>
                                </a:custGeom>
                                <a:solidFill>
                                  <a:srgbClr val="F9FAFA"/>
                                </a:solidFill>
                              </wps:spPr>
                              <wps:bodyPr wrap="square" lIns="0" tIns="0" rIns="0" bIns="0" rtlCol="0">
                                <a:prstTxWarp prst="textNoShape">
                                  <a:avLst/>
                                </a:prstTxWarp>
                                <a:noAutofit/>
                              </wps:bodyPr>
                            </wps:wsp>
                            <wps:wsp>
                              <wps:cNvPr id="323" name="Graphic 323"/>
                              <wps:cNvSpPr/>
                              <wps:spPr>
                                <a:xfrm>
                                  <a:off x="886637" y="4538145"/>
                                  <a:ext cx="2564765" cy="162560"/>
                                </a:xfrm>
                                <a:custGeom>
                                  <a:avLst/>
                                  <a:gdLst/>
                                  <a:ahLst/>
                                  <a:cxnLst/>
                                  <a:rect l="l" t="t" r="r" b="b"/>
                                  <a:pathLst>
                                    <a:path w="2564765" h="162560">
                                      <a:moveTo>
                                        <a:pt x="76276" y="0"/>
                                      </a:moveTo>
                                      <a:lnTo>
                                        <a:pt x="0" y="0"/>
                                      </a:lnTo>
                                      <a:lnTo>
                                        <a:pt x="0" y="162077"/>
                                      </a:lnTo>
                                      <a:lnTo>
                                        <a:pt x="76276" y="162077"/>
                                      </a:lnTo>
                                      <a:lnTo>
                                        <a:pt x="76276" y="0"/>
                                      </a:lnTo>
                                      <a:close/>
                                    </a:path>
                                    <a:path w="2564765" h="162560">
                                      <a:moveTo>
                                        <a:pt x="2564612" y="0"/>
                                      </a:moveTo>
                                      <a:lnTo>
                                        <a:pt x="2497874" y="0"/>
                                      </a:lnTo>
                                      <a:lnTo>
                                        <a:pt x="2497874" y="162077"/>
                                      </a:lnTo>
                                      <a:lnTo>
                                        <a:pt x="2564612" y="162077"/>
                                      </a:lnTo>
                                      <a:lnTo>
                                        <a:pt x="2564612" y="0"/>
                                      </a:lnTo>
                                      <a:close/>
                                    </a:path>
                                  </a:pathLst>
                                </a:custGeom>
                                <a:solidFill>
                                  <a:srgbClr val="FFFFFF">
                                    <a:alpha val="50199"/>
                                  </a:srgbClr>
                                </a:solidFill>
                              </wps:spPr>
                              <wps:bodyPr wrap="square" lIns="0" tIns="0" rIns="0" bIns="0" rtlCol="0">
                                <a:prstTxWarp prst="textNoShape">
                                  <a:avLst/>
                                </a:prstTxWarp>
                                <a:noAutofit/>
                              </wps:bodyPr>
                            </wps:wsp>
                            <wps:wsp>
                              <wps:cNvPr id="324" name="Graphic 324"/>
                              <wps:cNvSpPr/>
                              <wps:spPr>
                                <a:xfrm>
                                  <a:off x="0" y="4747885"/>
                                  <a:ext cx="6845300" cy="257810"/>
                                </a:xfrm>
                                <a:custGeom>
                                  <a:avLst/>
                                  <a:gdLst/>
                                  <a:ahLst/>
                                  <a:cxnLst/>
                                  <a:rect l="l" t="t" r="r" b="b"/>
                                  <a:pathLst>
                                    <a:path w="6845300" h="257810">
                                      <a:moveTo>
                                        <a:pt x="6845298" y="257413"/>
                                      </a:moveTo>
                                      <a:lnTo>
                                        <a:pt x="0" y="257413"/>
                                      </a:lnTo>
                                      <a:lnTo>
                                        <a:pt x="0" y="0"/>
                                      </a:lnTo>
                                      <a:lnTo>
                                        <a:pt x="6845298" y="0"/>
                                      </a:lnTo>
                                      <a:lnTo>
                                        <a:pt x="6845298" y="257413"/>
                                      </a:lnTo>
                                      <a:close/>
                                    </a:path>
                                  </a:pathLst>
                                </a:custGeom>
                                <a:solidFill>
                                  <a:srgbClr val="F9FAFA"/>
                                </a:solidFill>
                              </wps:spPr>
                              <wps:bodyPr wrap="square" lIns="0" tIns="0" rIns="0" bIns="0" rtlCol="0">
                                <a:prstTxWarp prst="textNoShape">
                                  <a:avLst/>
                                </a:prstTxWarp>
                                <a:noAutofit/>
                              </wps:bodyPr>
                            </wps:wsp>
                            <wps:wsp>
                              <wps:cNvPr id="325" name="Graphic 325"/>
                              <wps:cNvSpPr/>
                              <wps:spPr>
                                <a:xfrm>
                                  <a:off x="886637" y="4786024"/>
                                  <a:ext cx="2564765" cy="162560"/>
                                </a:xfrm>
                                <a:custGeom>
                                  <a:avLst/>
                                  <a:gdLst/>
                                  <a:ahLst/>
                                  <a:cxnLst/>
                                  <a:rect l="l" t="t" r="r" b="b"/>
                                  <a:pathLst>
                                    <a:path w="2564765" h="162560">
                                      <a:moveTo>
                                        <a:pt x="76276" y="0"/>
                                      </a:moveTo>
                                      <a:lnTo>
                                        <a:pt x="0" y="0"/>
                                      </a:lnTo>
                                      <a:lnTo>
                                        <a:pt x="0" y="162077"/>
                                      </a:lnTo>
                                      <a:lnTo>
                                        <a:pt x="76276" y="162077"/>
                                      </a:lnTo>
                                      <a:lnTo>
                                        <a:pt x="76276" y="0"/>
                                      </a:lnTo>
                                      <a:close/>
                                    </a:path>
                                    <a:path w="2564765" h="162560">
                                      <a:moveTo>
                                        <a:pt x="2564612" y="0"/>
                                      </a:moveTo>
                                      <a:lnTo>
                                        <a:pt x="2497874" y="0"/>
                                      </a:lnTo>
                                      <a:lnTo>
                                        <a:pt x="2497874" y="162077"/>
                                      </a:lnTo>
                                      <a:lnTo>
                                        <a:pt x="2564612" y="162077"/>
                                      </a:lnTo>
                                      <a:lnTo>
                                        <a:pt x="2564612" y="0"/>
                                      </a:lnTo>
                                      <a:close/>
                                    </a:path>
                                  </a:pathLst>
                                </a:custGeom>
                                <a:solidFill>
                                  <a:srgbClr val="FFFFFF">
                                    <a:alpha val="50199"/>
                                  </a:srgbClr>
                                </a:solidFill>
                              </wps:spPr>
                              <wps:bodyPr wrap="square" lIns="0" tIns="0" rIns="0" bIns="0" rtlCol="0">
                                <a:prstTxWarp prst="textNoShape">
                                  <a:avLst/>
                                </a:prstTxWarp>
                                <a:noAutofit/>
                              </wps:bodyPr>
                            </wps:wsp>
                            <wps:wsp>
                              <wps:cNvPr id="326" name="Graphic 326"/>
                              <wps:cNvSpPr/>
                              <wps:spPr>
                                <a:xfrm>
                                  <a:off x="-12" y="5005303"/>
                                  <a:ext cx="6845300" cy="495934"/>
                                </a:xfrm>
                                <a:custGeom>
                                  <a:avLst/>
                                  <a:gdLst/>
                                  <a:ahLst/>
                                  <a:cxnLst/>
                                  <a:rect l="l" t="t" r="r" b="b"/>
                                  <a:pathLst>
                                    <a:path w="6845300" h="495934">
                                      <a:moveTo>
                                        <a:pt x="6845300" y="0"/>
                                      </a:moveTo>
                                      <a:lnTo>
                                        <a:pt x="0" y="0"/>
                                      </a:lnTo>
                                      <a:lnTo>
                                        <a:pt x="0" y="247878"/>
                                      </a:lnTo>
                                      <a:lnTo>
                                        <a:pt x="0" y="495757"/>
                                      </a:lnTo>
                                      <a:lnTo>
                                        <a:pt x="6845300" y="495757"/>
                                      </a:lnTo>
                                      <a:lnTo>
                                        <a:pt x="6845300" y="247878"/>
                                      </a:lnTo>
                                      <a:lnTo>
                                        <a:pt x="6845300" y="0"/>
                                      </a:lnTo>
                                      <a:close/>
                                    </a:path>
                                  </a:pathLst>
                                </a:custGeom>
                                <a:solidFill>
                                  <a:srgbClr val="F9FAFA"/>
                                </a:solidFill>
                              </wps:spPr>
                              <wps:bodyPr wrap="square" lIns="0" tIns="0" rIns="0" bIns="0" rtlCol="0">
                                <a:prstTxWarp prst="textNoShape">
                                  <a:avLst/>
                                </a:prstTxWarp>
                                <a:noAutofit/>
                              </wps:bodyPr>
                            </wps:wsp>
                            <wps:wsp>
                              <wps:cNvPr id="327" name="Graphic 327"/>
                              <wps:cNvSpPr/>
                              <wps:spPr>
                                <a:xfrm>
                                  <a:off x="886637" y="5291319"/>
                                  <a:ext cx="2421890" cy="162560"/>
                                </a:xfrm>
                                <a:custGeom>
                                  <a:avLst/>
                                  <a:gdLst/>
                                  <a:ahLst/>
                                  <a:cxnLst/>
                                  <a:rect l="l" t="t" r="r" b="b"/>
                                  <a:pathLst>
                                    <a:path w="2421890" h="162560">
                                      <a:moveTo>
                                        <a:pt x="76276" y="0"/>
                                      </a:moveTo>
                                      <a:lnTo>
                                        <a:pt x="0" y="0"/>
                                      </a:lnTo>
                                      <a:lnTo>
                                        <a:pt x="0" y="162077"/>
                                      </a:lnTo>
                                      <a:lnTo>
                                        <a:pt x="76276" y="162077"/>
                                      </a:lnTo>
                                      <a:lnTo>
                                        <a:pt x="76276" y="0"/>
                                      </a:lnTo>
                                      <a:close/>
                                    </a:path>
                                    <a:path w="2421890" h="162560">
                                      <a:moveTo>
                                        <a:pt x="2421598" y="0"/>
                                      </a:moveTo>
                                      <a:lnTo>
                                        <a:pt x="2345334" y="0"/>
                                      </a:lnTo>
                                      <a:lnTo>
                                        <a:pt x="2345334" y="162077"/>
                                      </a:lnTo>
                                      <a:lnTo>
                                        <a:pt x="2421598" y="162077"/>
                                      </a:lnTo>
                                      <a:lnTo>
                                        <a:pt x="2421598" y="0"/>
                                      </a:lnTo>
                                      <a:close/>
                                    </a:path>
                                  </a:pathLst>
                                </a:custGeom>
                                <a:solidFill>
                                  <a:srgbClr val="FFFFFF">
                                    <a:alpha val="50199"/>
                                  </a:srgbClr>
                                </a:solidFill>
                              </wps:spPr>
                              <wps:bodyPr wrap="square" lIns="0" tIns="0" rIns="0" bIns="0" rtlCol="0">
                                <a:prstTxWarp prst="textNoShape">
                                  <a:avLst/>
                                </a:prstTxWarp>
                                <a:noAutofit/>
                              </wps:bodyPr>
                            </wps:wsp>
                            <wps:wsp>
                              <wps:cNvPr id="328" name="Graphic 328"/>
                              <wps:cNvSpPr/>
                              <wps:spPr>
                                <a:xfrm>
                                  <a:off x="0" y="5501059"/>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329" name="Graphic 329"/>
                              <wps:cNvSpPr/>
                              <wps:spPr>
                                <a:xfrm>
                                  <a:off x="886637" y="5539198"/>
                                  <a:ext cx="2640965" cy="162560"/>
                                </a:xfrm>
                                <a:custGeom>
                                  <a:avLst/>
                                  <a:gdLst/>
                                  <a:ahLst/>
                                  <a:cxnLst/>
                                  <a:rect l="l" t="t" r="r" b="b"/>
                                  <a:pathLst>
                                    <a:path w="2640965" h="162560">
                                      <a:moveTo>
                                        <a:pt x="76276" y="0"/>
                                      </a:moveTo>
                                      <a:lnTo>
                                        <a:pt x="0" y="0"/>
                                      </a:lnTo>
                                      <a:lnTo>
                                        <a:pt x="0" y="162077"/>
                                      </a:lnTo>
                                      <a:lnTo>
                                        <a:pt x="76276" y="162077"/>
                                      </a:lnTo>
                                      <a:lnTo>
                                        <a:pt x="76276" y="0"/>
                                      </a:lnTo>
                                      <a:close/>
                                    </a:path>
                                    <a:path w="2640965" h="162560">
                                      <a:moveTo>
                                        <a:pt x="2640876" y="0"/>
                                      </a:moveTo>
                                      <a:lnTo>
                                        <a:pt x="2564612" y="0"/>
                                      </a:lnTo>
                                      <a:lnTo>
                                        <a:pt x="2564612" y="162077"/>
                                      </a:lnTo>
                                      <a:lnTo>
                                        <a:pt x="2640876" y="162077"/>
                                      </a:lnTo>
                                      <a:lnTo>
                                        <a:pt x="2640876" y="0"/>
                                      </a:lnTo>
                                      <a:close/>
                                    </a:path>
                                  </a:pathLst>
                                </a:custGeom>
                                <a:solidFill>
                                  <a:srgbClr val="FFFFFF">
                                    <a:alpha val="50199"/>
                                  </a:srgbClr>
                                </a:solidFill>
                              </wps:spPr>
                              <wps:bodyPr wrap="square" lIns="0" tIns="0" rIns="0" bIns="0" rtlCol="0">
                                <a:prstTxWarp prst="textNoShape">
                                  <a:avLst/>
                                </a:prstTxWarp>
                                <a:noAutofit/>
                              </wps:bodyPr>
                            </wps:wsp>
                            <wps:wsp>
                              <wps:cNvPr id="330" name="Graphic 330"/>
                              <wps:cNvSpPr/>
                              <wps:spPr>
                                <a:xfrm>
                                  <a:off x="-12" y="5748938"/>
                                  <a:ext cx="6845300" cy="505459"/>
                                </a:xfrm>
                                <a:custGeom>
                                  <a:avLst/>
                                  <a:gdLst/>
                                  <a:ahLst/>
                                  <a:cxnLst/>
                                  <a:rect l="l" t="t" r="r" b="b"/>
                                  <a:pathLst>
                                    <a:path w="6845300" h="505459">
                                      <a:moveTo>
                                        <a:pt x="6845300" y="0"/>
                                      </a:moveTo>
                                      <a:lnTo>
                                        <a:pt x="0" y="0"/>
                                      </a:lnTo>
                                      <a:lnTo>
                                        <a:pt x="0" y="247878"/>
                                      </a:lnTo>
                                      <a:lnTo>
                                        <a:pt x="0" y="505294"/>
                                      </a:lnTo>
                                      <a:lnTo>
                                        <a:pt x="6845300" y="505294"/>
                                      </a:lnTo>
                                      <a:lnTo>
                                        <a:pt x="6845300" y="247878"/>
                                      </a:lnTo>
                                      <a:lnTo>
                                        <a:pt x="6845300" y="0"/>
                                      </a:lnTo>
                                      <a:close/>
                                    </a:path>
                                  </a:pathLst>
                                </a:custGeom>
                                <a:solidFill>
                                  <a:srgbClr val="F9FAFA"/>
                                </a:solidFill>
                              </wps:spPr>
                              <wps:bodyPr wrap="square" lIns="0" tIns="0" rIns="0" bIns="0" rtlCol="0">
                                <a:prstTxWarp prst="textNoShape">
                                  <a:avLst/>
                                </a:prstTxWarp>
                                <a:noAutofit/>
                              </wps:bodyPr>
                            </wps:wsp>
                            <wps:wsp>
                              <wps:cNvPr id="331" name="Graphic 331"/>
                              <wps:cNvSpPr/>
                              <wps:spPr>
                                <a:xfrm>
                                  <a:off x="886637" y="6034955"/>
                                  <a:ext cx="2564765" cy="162560"/>
                                </a:xfrm>
                                <a:custGeom>
                                  <a:avLst/>
                                  <a:gdLst/>
                                  <a:ahLst/>
                                  <a:cxnLst/>
                                  <a:rect l="l" t="t" r="r" b="b"/>
                                  <a:pathLst>
                                    <a:path w="2564765" h="162560">
                                      <a:moveTo>
                                        <a:pt x="76276" y="0"/>
                                      </a:moveTo>
                                      <a:lnTo>
                                        <a:pt x="0" y="0"/>
                                      </a:lnTo>
                                      <a:lnTo>
                                        <a:pt x="0" y="162077"/>
                                      </a:lnTo>
                                      <a:lnTo>
                                        <a:pt x="76276" y="162077"/>
                                      </a:lnTo>
                                      <a:lnTo>
                                        <a:pt x="76276" y="0"/>
                                      </a:lnTo>
                                      <a:close/>
                                    </a:path>
                                    <a:path w="2564765" h="162560">
                                      <a:moveTo>
                                        <a:pt x="2564612" y="0"/>
                                      </a:moveTo>
                                      <a:lnTo>
                                        <a:pt x="2497874" y="0"/>
                                      </a:lnTo>
                                      <a:lnTo>
                                        <a:pt x="2497874" y="162077"/>
                                      </a:lnTo>
                                      <a:lnTo>
                                        <a:pt x="2564612" y="162077"/>
                                      </a:lnTo>
                                      <a:lnTo>
                                        <a:pt x="2564612" y="0"/>
                                      </a:lnTo>
                                      <a:close/>
                                    </a:path>
                                  </a:pathLst>
                                </a:custGeom>
                                <a:solidFill>
                                  <a:srgbClr val="FFFFFF">
                                    <a:alpha val="50199"/>
                                  </a:srgbClr>
                                </a:solidFill>
                              </wps:spPr>
                              <wps:bodyPr wrap="square" lIns="0" tIns="0" rIns="0" bIns="0" rtlCol="0">
                                <a:prstTxWarp prst="textNoShape">
                                  <a:avLst/>
                                </a:prstTxWarp>
                                <a:noAutofit/>
                              </wps:bodyPr>
                            </wps:wsp>
                            <wps:wsp>
                              <wps:cNvPr id="332" name="Graphic 332"/>
                              <wps:cNvSpPr/>
                              <wps:spPr>
                                <a:xfrm>
                                  <a:off x="-12" y="6254233"/>
                                  <a:ext cx="6845300" cy="495934"/>
                                </a:xfrm>
                                <a:custGeom>
                                  <a:avLst/>
                                  <a:gdLst/>
                                  <a:ahLst/>
                                  <a:cxnLst/>
                                  <a:rect l="l" t="t" r="r" b="b"/>
                                  <a:pathLst>
                                    <a:path w="6845300" h="495934">
                                      <a:moveTo>
                                        <a:pt x="6845300" y="0"/>
                                      </a:moveTo>
                                      <a:lnTo>
                                        <a:pt x="0" y="0"/>
                                      </a:lnTo>
                                      <a:lnTo>
                                        <a:pt x="0" y="247878"/>
                                      </a:lnTo>
                                      <a:lnTo>
                                        <a:pt x="0" y="495757"/>
                                      </a:lnTo>
                                      <a:lnTo>
                                        <a:pt x="6845300" y="495757"/>
                                      </a:lnTo>
                                      <a:lnTo>
                                        <a:pt x="6845300" y="247878"/>
                                      </a:lnTo>
                                      <a:lnTo>
                                        <a:pt x="6845300" y="0"/>
                                      </a:lnTo>
                                      <a:close/>
                                    </a:path>
                                  </a:pathLst>
                                </a:custGeom>
                                <a:solidFill>
                                  <a:srgbClr val="F9FAFA"/>
                                </a:solidFill>
                              </wps:spPr>
                              <wps:bodyPr wrap="square" lIns="0" tIns="0" rIns="0" bIns="0" rtlCol="0">
                                <a:prstTxWarp prst="textNoShape">
                                  <a:avLst/>
                                </a:prstTxWarp>
                                <a:noAutofit/>
                              </wps:bodyPr>
                            </wps:wsp>
                            <wps:wsp>
                              <wps:cNvPr id="333" name="Graphic 333"/>
                              <wps:cNvSpPr/>
                              <wps:spPr>
                                <a:xfrm>
                                  <a:off x="886647" y="6540248"/>
                                  <a:ext cx="76835" cy="162560"/>
                                </a:xfrm>
                                <a:custGeom>
                                  <a:avLst/>
                                  <a:gdLst/>
                                  <a:ahLst/>
                                  <a:cxnLst/>
                                  <a:rect l="l" t="t" r="r" b="b"/>
                                  <a:pathLst>
                                    <a:path w="76835" h="162560">
                                      <a:moveTo>
                                        <a:pt x="76270" y="162075"/>
                                      </a:moveTo>
                                      <a:lnTo>
                                        <a:pt x="0" y="162075"/>
                                      </a:lnTo>
                                      <a:lnTo>
                                        <a:pt x="0" y="0"/>
                                      </a:lnTo>
                                      <a:lnTo>
                                        <a:pt x="76270" y="0"/>
                                      </a:lnTo>
                                      <a:lnTo>
                                        <a:pt x="76270" y="162075"/>
                                      </a:lnTo>
                                      <a:close/>
                                    </a:path>
                                  </a:pathLst>
                                </a:custGeom>
                                <a:solidFill>
                                  <a:srgbClr val="FFFFFF">
                                    <a:alpha val="50199"/>
                                  </a:srgbClr>
                                </a:solidFill>
                              </wps:spPr>
                              <wps:bodyPr wrap="square" lIns="0" tIns="0" rIns="0" bIns="0" rtlCol="0">
                                <a:prstTxWarp prst="textNoShape">
                                  <a:avLst/>
                                </a:prstTxWarp>
                                <a:noAutofit/>
                              </wps:bodyPr>
                            </wps:wsp>
                            <wps:wsp>
                              <wps:cNvPr id="334" name="Graphic 334"/>
                              <wps:cNvSpPr/>
                              <wps:spPr>
                                <a:xfrm>
                                  <a:off x="-12" y="6749991"/>
                                  <a:ext cx="6845300" cy="1001394"/>
                                </a:xfrm>
                                <a:custGeom>
                                  <a:avLst/>
                                  <a:gdLst/>
                                  <a:ahLst/>
                                  <a:cxnLst/>
                                  <a:rect l="l" t="t" r="r" b="b"/>
                                  <a:pathLst>
                                    <a:path w="6845300" h="1001394">
                                      <a:moveTo>
                                        <a:pt x="6845300" y="0"/>
                                      </a:moveTo>
                                      <a:lnTo>
                                        <a:pt x="0" y="0"/>
                                      </a:lnTo>
                                      <a:lnTo>
                                        <a:pt x="0" y="247878"/>
                                      </a:lnTo>
                                      <a:lnTo>
                                        <a:pt x="0" y="495757"/>
                                      </a:lnTo>
                                      <a:lnTo>
                                        <a:pt x="0" y="743648"/>
                                      </a:lnTo>
                                      <a:lnTo>
                                        <a:pt x="0" y="1001052"/>
                                      </a:lnTo>
                                      <a:lnTo>
                                        <a:pt x="6845300" y="1001052"/>
                                      </a:lnTo>
                                      <a:lnTo>
                                        <a:pt x="6845300" y="743648"/>
                                      </a:lnTo>
                                      <a:lnTo>
                                        <a:pt x="6845300" y="495757"/>
                                      </a:lnTo>
                                      <a:lnTo>
                                        <a:pt x="6845300" y="247878"/>
                                      </a:lnTo>
                                      <a:lnTo>
                                        <a:pt x="6845300" y="0"/>
                                      </a:lnTo>
                                      <a:close/>
                                    </a:path>
                                  </a:pathLst>
                                </a:custGeom>
                                <a:solidFill>
                                  <a:srgbClr val="F9FAFA"/>
                                </a:solidFill>
                              </wps:spPr>
                              <wps:bodyPr wrap="square" lIns="0" tIns="0" rIns="0" bIns="0" rtlCol="0">
                                <a:prstTxWarp prst="textNoShape">
                                  <a:avLst/>
                                </a:prstTxWarp>
                                <a:noAutofit/>
                              </wps:bodyPr>
                            </wps:wsp>
                            <wps:wsp>
                              <wps:cNvPr id="335" name="Graphic 335"/>
                              <wps:cNvSpPr/>
                              <wps:spPr>
                                <a:xfrm>
                                  <a:off x="886647" y="7531767"/>
                                  <a:ext cx="76835" cy="162560"/>
                                </a:xfrm>
                                <a:custGeom>
                                  <a:avLst/>
                                  <a:gdLst/>
                                  <a:ahLst/>
                                  <a:cxnLst/>
                                  <a:rect l="l" t="t" r="r" b="b"/>
                                  <a:pathLst>
                                    <a:path w="76835" h="162560">
                                      <a:moveTo>
                                        <a:pt x="76270" y="162075"/>
                                      </a:moveTo>
                                      <a:lnTo>
                                        <a:pt x="0" y="162075"/>
                                      </a:lnTo>
                                      <a:lnTo>
                                        <a:pt x="0" y="0"/>
                                      </a:lnTo>
                                      <a:lnTo>
                                        <a:pt x="76270" y="0"/>
                                      </a:lnTo>
                                      <a:lnTo>
                                        <a:pt x="76270" y="162075"/>
                                      </a:lnTo>
                                      <a:close/>
                                    </a:path>
                                  </a:pathLst>
                                </a:custGeom>
                                <a:solidFill>
                                  <a:srgbClr val="FFFFFF">
                                    <a:alpha val="50199"/>
                                  </a:srgbClr>
                                </a:solidFill>
                              </wps:spPr>
                              <wps:bodyPr wrap="square" lIns="0" tIns="0" rIns="0" bIns="0" rtlCol="0">
                                <a:prstTxWarp prst="textNoShape">
                                  <a:avLst/>
                                </a:prstTxWarp>
                                <a:noAutofit/>
                              </wps:bodyPr>
                            </wps:wsp>
                            <wps:wsp>
                              <wps:cNvPr id="336" name="Graphic 336"/>
                              <wps:cNvSpPr/>
                              <wps:spPr>
                                <a:xfrm>
                                  <a:off x="0" y="7751045"/>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337" name="Graphic 337"/>
                              <wps:cNvSpPr/>
                              <wps:spPr>
                                <a:xfrm>
                                  <a:off x="886647" y="7789181"/>
                                  <a:ext cx="76835" cy="162560"/>
                                </a:xfrm>
                                <a:custGeom>
                                  <a:avLst/>
                                  <a:gdLst/>
                                  <a:ahLst/>
                                  <a:cxnLst/>
                                  <a:rect l="l" t="t" r="r" b="b"/>
                                  <a:pathLst>
                                    <a:path w="76835" h="162560">
                                      <a:moveTo>
                                        <a:pt x="76270" y="162075"/>
                                      </a:moveTo>
                                      <a:lnTo>
                                        <a:pt x="0" y="162075"/>
                                      </a:lnTo>
                                      <a:lnTo>
                                        <a:pt x="0" y="0"/>
                                      </a:lnTo>
                                      <a:lnTo>
                                        <a:pt x="76270" y="0"/>
                                      </a:lnTo>
                                      <a:lnTo>
                                        <a:pt x="76270" y="162075"/>
                                      </a:lnTo>
                                      <a:close/>
                                    </a:path>
                                  </a:pathLst>
                                </a:custGeom>
                                <a:solidFill>
                                  <a:srgbClr val="FFFFFF">
                                    <a:alpha val="50199"/>
                                  </a:srgbClr>
                                </a:solidFill>
                              </wps:spPr>
                              <wps:bodyPr wrap="square" lIns="0" tIns="0" rIns="0" bIns="0" rtlCol="0">
                                <a:prstTxWarp prst="textNoShape">
                                  <a:avLst/>
                                </a:prstTxWarp>
                                <a:noAutofit/>
                              </wps:bodyPr>
                            </wps:wsp>
                            <wps:wsp>
                              <wps:cNvPr id="338" name="Graphic 338"/>
                              <wps:cNvSpPr/>
                              <wps:spPr>
                                <a:xfrm>
                                  <a:off x="0" y="7998925"/>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339" name="Graphic 339"/>
                              <wps:cNvSpPr/>
                              <wps:spPr>
                                <a:xfrm>
                                  <a:off x="886647" y="8037061"/>
                                  <a:ext cx="76835" cy="162560"/>
                                </a:xfrm>
                                <a:custGeom>
                                  <a:avLst/>
                                  <a:gdLst/>
                                  <a:ahLst/>
                                  <a:cxnLst/>
                                  <a:rect l="l" t="t" r="r" b="b"/>
                                  <a:pathLst>
                                    <a:path w="76835" h="162560">
                                      <a:moveTo>
                                        <a:pt x="76270" y="162075"/>
                                      </a:moveTo>
                                      <a:lnTo>
                                        <a:pt x="0" y="162075"/>
                                      </a:lnTo>
                                      <a:lnTo>
                                        <a:pt x="0" y="0"/>
                                      </a:lnTo>
                                      <a:lnTo>
                                        <a:pt x="76270" y="0"/>
                                      </a:lnTo>
                                      <a:lnTo>
                                        <a:pt x="76270" y="162075"/>
                                      </a:lnTo>
                                      <a:close/>
                                    </a:path>
                                  </a:pathLst>
                                </a:custGeom>
                                <a:solidFill>
                                  <a:srgbClr val="FFFFFF">
                                    <a:alpha val="50199"/>
                                  </a:srgbClr>
                                </a:solidFill>
                              </wps:spPr>
                              <wps:bodyPr wrap="square" lIns="0" tIns="0" rIns="0" bIns="0" rtlCol="0">
                                <a:prstTxWarp prst="textNoShape">
                                  <a:avLst/>
                                </a:prstTxWarp>
                                <a:noAutofit/>
                              </wps:bodyPr>
                            </wps:wsp>
                            <wps:wsp>
                              <wps:cNvPr id="340" name="Graphic 340"/>
                              <wps:cNvSpPr/>
                              <wps:spPr>
                                <a:xfrm>
                                  <a:off x="0" y="8246805"/>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341" name="Graphic 341"/>
                              <wps:cNvSpPr/>
                              <wps:spPr>
                                <a:xfrm>
                                  <a:off x="886647" y="8284940"/>
                                  <a:ext cx="76835" cy="162560"/>
                                </a:xfrm>
                                <a:custGeom>
                                  <a:avLst/>
                                  <a:gdLst/>
                                  <a:ahLst/>
                                  <a:cxnLst/>
                                  <a:rect l="l" t="t" r="r" b="b"/>
                                  <a:pathLst>
                                    <a:path w="76835" h="162560">
                                      <a:moveTo>
                                        <a:pt x="76270" y="162075"/>
                                      </a:moveTo>
                                      <a:lnTo>
                                        <a:pt x="0" y="162075"/>
                                      </a:lnTo>
                                      <a:lnTo>
                                        <a:pt x="0" y="0"/>
                                      </a:lnTo>
                                      <a:lnTo>
                                        <a:pt x="76270" y="0"/>
                                      </a:lnTo>
                                      <a:lnTo>
                                        <a:pt x="76270" y="162075"/>
                                      </a:lnTo>
                                      <a:close/>
                                    </a:path>
                                  </a:pathLst>
                                </a:custGeom>
                                <a:solidFill>
                                  <a:srgbClr val="FFFFFF">
                                    <a:alpha val="50199"/>
                                  </a:srgbClr>
                                </a:solidFill>
                              </wps:spPr>
                              <wps:bodyPr wrap="square" lIns="0" tIns="0" rIns="0" bIns="0" rtlCol="0">
                                <a:prstTxWarp prst="textNoShape">
                                  <a:avLst/>
                                </a:prstTxWarp>
                                <a:noAutofit/>
                              </wps:bodyPr>
                            </wps:wsp>
                            <wps:wsp>
                              <wps:cNvPr id="342" name="Graphic 342"/>
                              <wps:cNvSpPr/>
                              <wps:spPr>
                                <a:xfrm>
                                  <a:off x="0" y="8494685"/>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343" name="Graphic 343"/>
                              <wps:cNvSpPr/>
                              <wps:spPr>
                                <a:xfrm>
                                  <a:off x="886647" y="8532821"/>
                                  <a:ext cx="76835" cy="162560"/>
                                </a:xfrm>
                                <a:custGeom>
                                  <a:avLst/>
                                  <a:gdLst/>
                                  <a:ahLst/>
                                  <a:cxnLst/>
                                  <a:rect l="l" t="t" r="r" b="b"/>
                                  <a:pathLst>
                                    <a:path w="76835" h="162560">
                                      <a:moveTo>
                                        <a:pt x="76270" y="162075"/>
                                      </a:moveTo>
                                      <a:lnTo>
                                        <a:pt x="0" y="162075"/>
                                      </a:lnTo>
                                      <a:lnTo>
                                        <a:pt x="0" y="0"/>
                                      </a:lnTo>
                                      <a:lnTo>
                                        <a:pt x="76270" y="0"/>
                                      </a:lnTo>
                                      <a:lnTo>
                                        <a:pt x="76270" y="162075"/>
                                      </a:lnTo>
                                      <a:close/>
                                    </a:path>
                                  </a:pathLst>
                                </a:custGeom>
                                <a:solidFill>
                                  <a:srgbClr val="FFFFFF">
                                    <a:alpha val="50199"/>
                                  </a:srgbClr>
                                </a:solidFill>
                              </wps:spPr>
                              <wps:bodyPr wrap="square" lIns="0" tIns="0" rIns="0" bIns="0" rtlCol="0">
                                <a:prstTxWarp prst="textNoShape">
                                  <a:avLst/>
                                </a:prstTxWarp>
                                <a:noAutofit/>
                              </wps:bodyPr>
                            </wps:wsp>
                            <wps:wsp>
                              <wps:cNvPr id="344" name="Graphic 344"/>
                              <wps:cNvSpPr/>
                              <wps:spPr>
                                <a:xfrm>
                                  <a:off x="-12" y="8742570"/>
                                  <a:ext cx="6845300" cy="505459"/>
                                </a:xfrm>
                                <a:custGeom>
                                  <a:avLst/>
                                  <a:gdLst/>
                                  <a:ahLst/>
                                  <a:cxnLst/>
                                  <a:rect l="l" t="t" r="r" b="b"/>
                                  <a:pathLst>
                                    <a:path w="6845300" h="505459">
                                      <a:moveTo>
                                        <a:pt x="6845300" y="0"/>
                                      </a:moveTo>
                                      <a:lnTo>
                                        <a:pt x="0" y="0"/>
                                      </a:lnTo>
                                      <a:lnTo>
                                        <a:pt x="0" y="257416"/>
                                      </a:lnTo>
                                      <a:lnTo>
                                        <a:pt x="0" y="505294"/>
                                      </a:lnTo>
                                      <a:lnTo>
                                        <a:pt x="6845300" y="505294"/>
                                      </a:lnTo>
                                      <a:lnTo>
                                        <a:pt x="6845300" y="257416"/>
                                      </a:lnTo>
                                      <a:lnTo>
                                        <a:pt x="6845300" y="0"/>
                                      </a:lnTo>
                                      <a:close/>
                                    </a:path>
                                  </a:pathLst>
                                </a:custGeom>
                                <a:solidFill>
                                  <a:srgbClr val="F9FAFA"/>
                                </a:solidFill>
                              </wps:spPr>
                              <wps:bodyPr wrap="square" lIns="0" tIns="0" rIns="0" bIns="0" rtlCol="0">
                                <a:prstTxWarp prst="textNoShape">
                                  <a:avLst/>
                                </a:prstTxWarp>
                                <a:noAutofit/>
                              </wps:bodyPr>
                            </wps:wsp>
                            <wps:wsp>
                              <wps:cNvPr id="345" name="Graphic 345"/>
                              <wps:cNvSpPr/>
                              <wps:spPr>
                                <a:xfrm>
                                  <a:off x="886647" y="9038114"/>
                                  <a:ext cx="76835" cy="162560"/>
                                </a:xfrm>
                                <a:custGeom>
                                  <a:avLst/>
                                  <a:gdLst/>
                                  <a:ahLst/>
                                  <a:cxnLst/>
                                  <a:rect l="l" t="t" r="r" b="b"/>
                                  <a:pathLst>
                                    <a:path w="76835" h="162560">
                                      <a:moveTo>
                                        <a:pt x="76270" y="162075"/>
                                      </a:moveTo>
                                      <a:lnTo>
                                        <a:pt x="0" y="162075"/>
                                      </a:lnTo>
                                      <a:lnTo>
                                        <a:pt x="0" y="0"/>
                                      </a:lnTo>
                                      <a:lnTo>
                                        <a:pt x="76270" y="0"/>
                                      </a:lnTo>
                                      <a:lnTo>
                                        <a:pt x="76270" y="162075"/>
                                      </a:lnTo>
                                      <a:close/>
                                    </a:path>
                                  </a:pathLst>
                                </a:custGeom>
                                <a:solidFill>
                                  <a:srgbClr val="FFFFFF">
                                    <a:alpha val="50199"/>
                                  </a:srgbClr>
                                </a:solidFill>
                              </wps:spPr>
                              <wps:bodyPr wrap="square" lIns="0" tIns="0" rIns="0" bIns="0" rtlCol="0">
                                <a:prstTxWarp prst="textNoShape">
                                  <a:avLst/>
                                </a:prstTxWarp>
                                <a:noAutofit/>
                              </wps:bodyPr>
                            </wps:wsp>
                            <wps:wsp>
                              <wps:cNvPr id="346" name="Graphic 346"/>
                              <wps:cNvSpPr/>
                              <wps:spPr>
                                <a:xfrm>
                                  <a:off x="0" y="9247858"/>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347" name="Graphic 347"/>
                              <wps:cNvSpPr/>
                              <wps:spPr>
                                <a:xfrm>
                                  <a:off x="886647" y="9285994"/>
                                  <a:ext cx="76835" cy="162560"/>
                                </a:xfrm>
                                <a:custGeom>
                                  <a:avLst/>
                                  <a:gdLst/>
                                  <a:ahLst/>
                                  <a:cxnLst/>
                                  <a:rect l="l" t="t" r="r" b="b"/>
                                  <a:pathLst>
                                    <a:path w="76835" h="162560">
                                      <a:moveTo>
                                        <a:pt x="76270" y="162075"/>
                                      </a:moveTo>
                                      <a:lnTo>
                                        <a:pt x="0" y="162075"/>
                                      </a:lnTo>
                                      <a:lnTo>
                                        <a:pt x="0" y="0"/>
                                      </a:lnTo>
                                      <a:lnTo>
                                        <a:pt x="76270" y="0"/>
                                      </a:lnTo>
                                      <a:lnTo>
                                        <a:pt x="76270" y="162075"/>
                                      </a:lnTo>
                                      <a:close/>
                                    </a:path>
                                  </a:pathLst>
                                </a:custGeom>
                                <a:solidFill>
                                  <a:srgbClr val="FFFFFF">
                                    <a:alpha val="50199"/>
                                  </a:srgbClr>
                                </a:solidFill>
                              </wps:spPr>
                              <wps:bodyPr wrap="square" lIns="0" tIns="0" rIns="0" bIns="0" rtlCol="0">
                                <a:prstTxWarp prst="textNoShape">
                                  <a:avLst/>
                                </a:prstTxWarp>
                                <a:noAutofit/>
                              </wps:bodyPr>
                            </wps:wsp>
                            <wps:wsp>
                              <wps:cNvPr id="348" name="Graphic 348"/>
                              <wps:cNvSpPr/>
                              <wps:spPr>
                                <a:xfrm>
                                  <a:off x="0" y="9495738"/>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g:wgp>
                        </a:graphicData>
                      </a:graphic>
                    </wp:anchor>
                  </w:drawing>
                </mc:Choice>
                <mc:Fallback>
                  <w:pict>
                    <v:group w14:anchorId="2F55D898" id="Group 305" o:spid="_x0000_s1026" style="position:absolute;margin-left:-.95pt;margin-top:-25.55pt;width:539pt;height:767.25pt;z-index:-251655168;mso-wrap-distance-left:0;mso-wrap-distance-right:0" coordsize="68453,97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">
                      <v:shape id="Graphic 306" o:spid="_x0000_s1027" style="position:absolute;left:47;top:47;width:68358;height:5011;visibility:visible;mso-wrap-style:square;v-text-anchor:top" coordsize="683577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" path="m6835764,500526l,500526,,48994,17792,12889,48993,,6786771,r36069,17761l6835764,500526xe" fillcolor="#f9fafa" stroked="f">
                        <v:path arrowok="t"/>
                      </v:shape>
                      <v:shape id="Graphic 307" o:spid="_x0000_s1028" style="position:absolute;left:167;width:68123;height:241;visibility:visible;mso-wrap-style:square;v-text-anchor:top" coordsize="681228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" path="m6747,23509l,16758,5368,11390,11554,7257,25570,1451,32867,,6778930,r7298,1451l6800243,7257r3430,2291l40452,9548r-9511,873l22153,13039r-8065,4363l6747,23509xem6805051,23509r-7342,-6107l6789644,13039r-8788,-2618l6771345,9548r32328,l6806429,11390r5368,5368l6805051,23509xe" fillcolor="#f0f2f5" stroked="f">
                        <v:path arrowok="t"/>
                      </v:shape>
                      <v:shape id="Graphic 308" o:spid="_x0000_s1029" style="position:absolute;top:5053;width:68452;height:7537;visibility:visible;mso-wrap-style:square;v-text-anchor:top" coordsize="6845300,753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" path="m6845300,l,,,247878,,505294,,753173r6845300,l6845300,505294r,-257416l6845300,xe" fillcolor="#f9fafa" stroked="f">
                        <v:path arrowok="t"/>
                      </v:shape>
                      <v:shape id="Graphic 309" o:spid="_x0000_s1030" style="position:absolute;left:8866;top:10487;width:768;height:1626;visibility:visible;mso-wrap-style:square;v-text-anchor:top" coordsize="7683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" path="m76270,162075l,162075,,,76270,r,162075xe" stroked="f">
                        <v:fill opacity="32896f"/>
                        <v:path arrowok="t"/>
                      </v:shape>
                      <v:shape id="Graphic 310" o:spid="_x0000_s1031" style="position:absolute;top:12584;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" path="m6845298,247879l,247879,,,6845298,r,247879xe" fillcolor="#f9fafa" stroked="f">
                        <v:path arrowok="t"/>
                      </v:shape>
                      <v:shape id="Graphic 311" o:spid="_x0000_s1032" style="position:absolute;left:8866;top:12966;width:768;height:1625;visibility:visible;mso-wrap-style:square;v-text-anchor:top" coordsize="7683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" path="m76270,162075l,162075,,,76270,r,162075xe" stroked="f">
                        <v:fill opacity="32896f"/>
                        <v:path arrowok="t"/>
                      </v:shape>
                      <v:shape id="Graphic 312" o:spid="_x0000_s1033" style="position:absolute;top:15063;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" path="m6845298,247879l,247879,,,6845298,r,247879xe" fillcolor="#f9fafa" stroked="f">
                        <v:path arrowok="t"/>
                      </v:shape>
                      <v:shape id="Graphic 313" o:spid="_x0000_s1034" style="position:absolute;left:8866;top:15445;width:768;height:1625;visibility:visible;mso-wrap-style:square;v-text-anchor:top" coordsize="7683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" path="m76270,162075l,162075,,,76270,r,162075xe" stroked="f">
                        <v:fill opacity="32896f"/>
                        <v:path arrowok="t"/>
                      </v:shape>
                      <v:shape id="Graphic 314" o:spid="_x0000_s1035" style="position:absolute;top:17542;width:68452;height:10014;visibility:visible;mso-wrap-style:square;v-text-anchor:top" coordsize="6845300,1001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" path="m6845300,l,,,247891,,505294,,753173r,247891l6845300,1001064r,-247891l6845300,505294r,-257403l6845300,xe" fillcolor="#f9fafa" stroked="f">
                        <v:path arrowok="t"/>
                      </v:shape>
                      <v:shape id="Graphic 315" o:spid="_x0000_s1036" style="position:absolute;left:8866;top:25455;width:768;height:1626;visibility:visible;mso-wrap-style:square;v-text-anchor:top" coordsize="7683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" path="m76270,162075l,162075,,,76270,r,162075xe" stroked="f">
                        <v:fill opacity="32896f"/>
                        <v:path arrowok="t"/>
                      </v:shape>
                      <v:shape id="Graphic 316" o:spid="_x0000_s1037" style="position:absolute;top:27553;width:68452;height:4959;visibility:visible;mso-wrap-style:square;v-text-anchor:top" coordsize="6845300,495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" path="m6845300,l,,,247878,,495757r6845300,l6845300,247878,6845300,xe" fillcolor="#f9fafa" stroked="f">
                        <v:path arrowok="t"/>
                      </v:shape>
                      <v:shape id="Graphic 317" o:spid="_x0000_s1038" style="position:absolute;left:8866;top:30413;width:768;height:1625;visibility:visible;mso-wrap-style:square;v-text-anchor:top" coordsize="7683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" path="m76270,162075l,162075,,,76270,r,162075xe" stroked="f">
                        <v:fill opacity="32896f"/>
                        <v:path arrowok="t"/>
                      </v:shape>
                      <v:shape id="Graphic 318" o:spid="_x0000_s1039" style="position:absolute;top:32510;width:68452;height:5055;visibility:visible;mso-wrap-style:square;v-text-anchor:top" coordsize="6845300,505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" path="m6845300,l,,,247878,,505294r6845300,l6845300,247878,6845300,xe" fillcolor="#f9fafa" stroked="f">
                        <v:path arrowok="t"/>
                      </v:shape>
                      <v:shape id="Graphic 319" o:spid="_x0000_s1040" style="position:absolute;left:8866;top:35370;width:768;height:1626;visibility:visible;mso-wrap-style:square;v-text-anchor:top" coordsize="7683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" path="m76270,162075l,162075,,,76270,r,162075xe" stroked="f">
                        <v:fill opacity="32896f"/>
                        <v:path arrowok="t"/>
                      </v:shape>
                      <v:shape id="Graphic 320" o:spid="_x0000_s1041" style="position:absolute;top:37563;width:68452;height:4960;visibility:visible;mso-wrap-style:square;v-text-anchor:top" coordsize="6845300,495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" path="m6845300,l,,,247878,,495757r6845300,l6845300,247878,6845300,xe" fillcolor="#f9fafa" stroked="f">
                        <v:path arrowok="t"/>
                      </v:shape>
                      <v:shape id="Graphic 321" o:spid="_x0000_s1042" style="position:absolute;left:8866;top:40423;width:26410;height:1626;visibility:visible;mso-wrap-style:square;v-text-anchor:top" coordsize="264096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" path="m76276,l,,,162064r76276,l76276,xem2640876,r-76264,l2564612,162064r76264,l2640876,xe" stroked="f">
                        <v:fill opacity="32896f"/>
                        <v:path arrowok="t"/>
                      </v:shape>
                      <v:shape id="Graphic 322" o:spid="_x0000_s1043" style="position:absolute;top:42521;width:68452;height:4959;visibility:visible;mso-wrap-style:square;v-text-anchor:top" coordsize="6845300,495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" path="m6845300,l,,,247878,,495757r6845300,l6845300,247878,6845300,xe" fillcolor="#f9fafa" stroked="f">
                        <v:path arrowok="t"/>
                      </v:shape>
                      <v:shape id="Graphic 323" o:spid="_x0000_s1044" style="position:absolute;left:8866;top:45381;width:25648;height:1626;visibility:visible;mso-wrap-style:square;v-text-anchor:top" coordsize="256476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" path="m76276,l,,,162077r76276,l76276,xem2564612,r-66738,l2497874,162077r66738,l2564612,xe" stroked="f">
                        <v:fill opacity="32896f"/>
                        <v:path arrowok="t"/>
                      </v:shape>
                      <v:shape id="Graphic 324" o:spid="_x0000_s1045" style="position:absolute;top:47478;width:68453;height:2578;visibility:visible;mso-wrap-style:square;v-text-anchor:top" coordsize="684530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" path="m6845298,257413l,257413,,,6845298,r,257413xe" fillcolor="#f9fafa" stroked="f">
                        <v:path arrowok="t"/>
                      </v:shape>
                      <v:shape id="Graphic 325" o:spid="_x0000_s1046" style="position:absolute;left:8866;top:47860;width:25648;height:1625;visibility:visible;mso-wrap-style:square;v-text-anchor:top" coordsize="256476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" path="m76276,l,,,162077r76276,l76276,xem2564612,r-66738,l2497874,162077r66738,l2564612,xe" stroked="f">
                        <v:fill opacity="32896f"/>
                        <v:path arrowok="t"/>
                      </v:shape>
                      <v:shape id="Graphic 326" o:spid="_x0000_s1047" style="position:absolute;top:50053;width:68452;height:4959;visibility:visible;mso-wrap-style:square;v-text-anchor:top" coordsize="6845300,495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" path="m6845300,l,,,247878,,495757r6845300,l6845300,247878,6845300,xe" fillcolor="#f9fafa" stroked="f">
                        <v:path arrowok="t"/>
                      </v:shape>
                      <v:shape id="Graphic 327" o:spid="_x0000_s1048" style="position:absolute;left:8866;top:52913;width:24219;height:1625;visibility:visible;mso-wrap-style:square;v-text-anchor:top" coordsize="242189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" path="m76276,l,,,162077r76276,l76276,xem2421598,r-76264,l2345334,162077r76264,l2421598,xe" stroked="f">
                        <v:fill opacity="32896f"/>
                        <v:path arrowok="t"/>
                      </v:shape>
                      <v:shape id="Graphic 328" o:spid="_x0000_s1049" style="position:absolute;top:55010;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" path="m6845298,247879l,247879,,,6845298,r,247879xe" fillcolor="#f9fafa" stroked="f">
                        <v:path arrowok="t"/>
                      </v:shape>
                      <v:shape id="Graphic 329" o:spid="_x0000_s1050" style="position:absolute;left:8866;top:55391;width:26410;height:1626;visibility:visible;mso-wrap-style:square;v-text-anchor:top" coordsize="264096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" path="m76276,l,,,162077r76276,l76276,xem2640876,r-76264,l2564612,162077r76264,l2640876,xe" stroked="f">
                        <v:fill opacity="32896f"/>
                        <v:path arrowok="t"/>
                      </v:shape>
                      <v:shape id="Graphic 330" o:spid="_x0000_s1051" style="position:absolute;top:57489;width:68452;height:5054;visibility:visible;mso-wrap-style:square;v-text-anchor:top" coordsize="6845300,505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" path="m6845300,l,,,247878,,505294r6845300,l6845300,247878,6845300,xe" fillcolor="#f9fafa" stroked="f">
                        <v:path arrowok="t"/>
                      </v:shape>
                      <v:shape id="Graphic 331" o:spid="_x0000_s1052" style="position:absolute;left:8866;top:60349;width:25648;height:1626;visibility:visible;mso-wrap-style:square;v-text-anchor:top" coordsize="256476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" path="m76276,l,,,162077r76276,l76276,xem2564612,r-66738,l2497874,162077r66738,l2564612,xe" stroked="f">
                        <v:fill opacity="32896f"/>
                        <v:path arrowok="t"/>
                      </v:shape>
                      <v:shape id="Graphic 332" o:spid="_x0000_s1053" style="position:absolute;top:62542;width:68452;height:4959;visibility:visible;mso-wrap-style:square;v-text-anchor:top" coordsize="6845300,495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" path="m6845300,l,,,247878,,495757r6845300,l6845300,247878,6845300,xe" fillcolor="#f9fafa" stroked="f">
                        <v:path arrowok="t"/>
                      </v:shape>
                      <v:shape id="Graphic 333" o:spid="_x0000_s1054" style="position:absolute;left:8866;top:65402;width:768;height:1626;visibility:visible;mso-wrap-style:square;v-text-anchor:top" coordsize="7683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" path="m76270,162075l,162075,,,76270,r,162075xe" stroked="f">
                        <v:fill opacity="32896f"/>
                        <v:path arrowok="t"/>
                      </v:shape>
                      <v:shape id="Graphic 334" o:spid="_x0000_s1055" style="position:absolute;top:67499;width:68452;height:10014;visibility:visible;mso-wrap-style:square;v-text-anchor:top" coordsize="6845300,1001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" path="m6845300,l,,,247878,,495757,,743648r,257404l6845300,1001052r,-257404l6845300,495757r,-247879l6845300,xe" fillcolor="#f9fafa" stroked="f">
                        <v:path arrowok="t"/>
                      </v:shape>
                      <v:shape id="Graphic 335" o:spid="_x0000_s1056" style="position:absolute;left:8866;top:75317;width:768;height:1626;visibility:visible;mso-wrap-style:square;v-text-anchor:top" coordsize="7683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" path="m76270,162075l,162075,,,76270,r,162075xe" stroked="f">
                        <v:fill opacity="32896f"/>
                        <v:path arrowok="t"/>
                      </v:shape>
                      <v:shape id="Graphic 336" o:spid="_x0000_s1057" style="position:absolute;top:77510;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" path="m6845298,247879l,247879,,,6845298,r,247879xe" fillcolor="#f9fafa" stroked="f">
                        <v:path arrowok="t"/>
                      </v:shape>
                      <v:shape id="Graphic 337" o:spid="_x0000_s1058" style="position:absolute;left:8866;top:77891;width:768;height:1626;visibility:visible;mso-wrap-style:square;v-text-anchor:top" coordsize="7683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" path="m76270,162075l,162075,,,76270,r,162075xe" stroked="f">
                        <v:fill opacity="32896f"/>
                        <v:path arrowok="t"/>
                      </v:shape>
                      <v:shape id="Graphic 338" o:spid="_x0000_s1059" style="position:absolute;top:79989;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" path="m6845298,247879l,247879,,,6845298,r,247879xe" fillcolor="#f9fafa" stroked="f">
                        <v:path arrowok="t"/>
                      </v:shape>
                      <v:shape id="Graphic 339" o:spid="_x0000_s1060" style="position:absolute;left:8866;top:80370;width:768;height:1626;visibility:visible;mso-wrap-style:square;v-text-anchor:top" coordsize="7683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" path="m76270,162075l,162075,,,76270,r,162075xe" stroked="f">
                        <v:fill opacity="32896f"/>
                        <v:path arrowok="t"/>
                      </v:shape>
                      <v:shape id="Graphic 340" o:spid="_x0000_s1061" style="position:absolute;top:82468;width:68453;height:2482;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" path="m6845298,247879l,247879,,,6845298,r,247879xe" fillcolor="#f9fafa" stroked="f">
                        <v:path arrowok="t"/>
                      </v:shape>
                      <v:shape id="Graphic 341" o:spid="_x0000_s1062" style="position:absolute;left:8866;top:82849;width:768;height:1626;visibility:visible;mso-wrap-style:square;v-text-anchor:top" coordsize="7683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" path="m76270,162075l,162075,,,76270,r,162075xe" stroked="f">
                        <v:fill opacity="32896f"/>
                        <v:path arrowok="t"/>
                      </v:shape>
                      <v:shape id="Graphic 342" o:spid="_x0000_s1063" style="position:absolute;top:84946;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" path="m6845298,247879l,247879,,,6845298,r,247879xe" fillcolor="#f9fafa" stroked="f">
                        <v:path arrowok="t"/>
                      </v:shape>
                      <v:shape id="Graphic 343" o:spid="_x0000_s1064" style="position:absolute;left:8866;top:85328;width:768;height:1625;visibility:visible;mso-wrap-style:square;v-text-anchor:top" coordsize="7683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" path="m76270,162075l,162075,,,76270,r,162075xe" stroked="f">
                        <v:fill opacity="32896f"/>
                        <v:path arrowok="t"/>
                      </v:shape>
                      <v:shape id="Graphic 344" o:spid="_x0000_s1065" style="position:absolute;top:87425;width:68452;height:5055;visibility:visible;mso-wrap-style:square;v-text-anchor:top" coordsize="6845300,505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" path="m6845300,l,,,257416,,505294r6845300,l6845300,257416,6845300,xe" fillcolor="#f9fafa" stroked="f">
                        <v:path arrowok="t"/>
                      </v:shape>
                      <v:shape id="Graphic 345" o:spid="_x0000_s1066" style="position:absolute;left:8866;top:90381;width:768;height:1625;visibility:visible;mso-wrap-style:square;v-text-anchor:top" coordsize="7683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" path="m76270,162075l,162075,,,76270,r,162075xe" stroked="f">
                        <v:fill opacity="32896f"/>
                        <v:path arrowok="t"/>
                      </v:shape>
                      <v:shape id="Graphic 346" o:spid="_x0000_s1067" style="position:absolute;top:92478;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" path="m6845298,247879l,247879,,,6845298,r,247879xe" fillcolor="#f9fafa" stroked="f">
                        <v:path arrowok="t"/>
                      </v:shape>
                      <v:shape id="Graphic 347" o:spid="_x0000_s1068" style="position:absolute;left:8866;top:92859;width:768;height:1626;visibility:visible;mso-wrap-style:square;v-text-anchor:top" coordsize="7683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" path="m76270,162075l,162075,,,76270,r,162075xe" stroked="f">
                        <v:fill opacity="32896f"/>
                        <v:path arrowok="t"/>
                      </v:shape>
                      <v:shape id="Graphic 348" o:spid="_x0000_s1069" style="position:absolute;top:94957;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" path="m6845298,247879l,247879,,,6845298,r,247879xe" fillcolor="#f9fafa" stroked="f">
                        <v:path arrowok="t"/>
                      </v:shape>
                    </v:group>
                  </w:pict>
                </mc:Fallback>
              </mc:AlternateContent>
            </w:r>
            <w:r>
              <w:rPr>
                <w:rFonts w:ascii="新宋体"/>
                <w:color w:val="4E596F"/>
                <w:spacing w:val="-10"/>
                <w:sz w:val="15"/>
              </w:rPr>
              <w:t>1</w:t>
            </w:r>
          </w:p>
        </w:tc>
        <w:tc>
          <w:tcPr>
            <w:tcW w:w="10266" w:type="dxa"/>
            <w:tcBorders>
              <w:right w:val="single" w:sz="18" w:space="0" w:color="F0F2F5"/>
            </w:tcBorders>
          </w:tcPr>
          <w:p w14:paraId="44D456E3" w14:textId="77777777" w:rsidR="00115BA5" w:rsidRDefault="00115BA5" w:rsidP="00794DC7">
            <w:pPr>
              <w:pStyle w:val="TableParagraph"/>
              <w:spacing w:before="37"/>
              <w:rPr>
                <w:rFonts w:ascii="微软雅黑"/>
                <w:b/>
                <w:sz w:val="21"/>
              </w:rPr>
            </w:pPr>
          </w:p>
          <w:p w14:paraId="21162DD7" w14:textId="77777777" w:rsidR="00115BA5" w:rsidRDefault="00115BA5" w:rsidP="00794DC7">
            <w:pPr>
              <w:pStyle w:val="TableParagraph"/>
              <w:spacing w:before="1"/>
              <w:ind w:left="108"/>
              <w:rPr>
                <w:rFonts w:ascii="新宋体" w:eastAsia="新宋体"/>
                <w:sz w:val="21"/>
              </w:rPr>
            </w:pPr>
            <w:r>
              <w:rPr>
                <w:rFonts w:ascii="新宋体" w:eastAsia="新宋体"/>
                <w:color w:val="40454A"/>
                <w:sz w:val="21"/>
              </w:rPr>
              <w:t>（一）</w:t>
            </w:r>
            <w:r>
              <w:rPr>
                <w:rFonts w:ascii="新宋体" w:eastAsia="新宋体"/>
                <w:color w:val="40454A"/>
                <w:spacing w:val="-2"/>
                <w:sz w:val="21"/>
              </w:rPr>
              <w:t>、查看用户</w:t>
            </w:r>
          </w:p>
        </w:tc>
      </w:tr>
      <w:tr w:rsidR="00115BA5" w14:paraId="188C8899" w14:textId="77777777" w:rsidTr="00794DC7">
        <w:trPr>
          <w:trHeight w:val="387"/>
        </w:trPr>
        <w:tc>
          <w:tcPr>
            <w:tcW w:w="477" w:type="dxa"/>
            <w:tcBorders>
              <w:left w:val="single" w:sz="6" w:space="0" w:color="F0F2F5"/>
            </w:tcBorders>
          </w:tcPr>
          <w:p w14:paraId="13A52689" w14:textId="77777777" w:rsidR="00115BA5" w:rsidRDefault="00115BA5" w:rsidP="00794DC7">
            <w:pPr>
              <w:pStyle w:val="TableParagraph"/>
              <w:spacing w:before="105"/>
              <w:ind w:right="69"/>
              <w:jc w:val="right"/>
              <w:rPr>
                <w:rFonts w:ascii="新宋体"/>
                <w:sz w:val="15"/>
              </w:rPr>
            </w:pPr>
            <w:r>
              <w:rPr>
                <w:rFonts w:ascii="新宋体"/>
                <w:color w:val="4E596F"/>
                <w:spacing w:val="-10"/>
                <w:sz w:val="15"/>
              </w:rPr>
              <w:t>2</w:t>
            </w:r>
          </w:p>
        </w:tc>
        <w:tc>
          <w:tcPr>
            <w:tcW w:w="10266" w:type="dxa"/>
            <w:tcBorders>
              <w:right w:val="single" w:sz="6" w:space="0" w:color="F0F2F5"/>
            </w:tcBorders>
          </w:tcPr>
          <w:p w14:paraId="41C408A5" w14:textId="77777777" w:rsidR="00115BA5" w:rsidRDefault="00115BA5" w:rsidP="00794DC7">
            <w:pPr>
              <w:pStyle w:val="TableParagraph"/>
              <w:spacing w:before="45"/>
              <w:ind w:left="108"/>
              <w:rPr>
                <w:rFonts w:ascii="新宋体" w:eastAsia="新宋体"/>
                <w:sz w:val="21"/>
              </w:rPr>
            </w:pPr>
            <w:r>
              <w:rPr>
                <w:color w:val="0077AA"/>
                <w:sz w:val="21"/>
              </w:rPr>
              <w:t>show</w:t>
            </w:r>
            <w:r>
              <w:rPr>
                <w:color w:val="0077AA"/>
                <w:spacing w:val="-2"/>
                <w:sz w:val="21"/>
              </w:rPr>
              <w:t xml:space="preserve"> </w:t>
            </w:r>
            <w:r>
              <w:rPr>
                <w:color w:val="0077AA"/>
                <w:sz w:val="21"/>
              </w:rPr>
              <w:t>user</w:t>
            </w:r>
            <w:r>
              <w:rPr>
                <w:color w:val="999999"/>
                <w:spacing w:val="-1"/>
                <w:sz w:val="21"/>
              </w:rPr>
              <w:t xml:space="preserve">; </w:t>
            </w:r>
            <w:r>
              <w:rPr>
                <w:color w:val="6F808F"/>
                <w:sz w:val="21"/>
              </w:rPr>
              <w:t>//</w:t>
            </w:r>
            <w:r>
              <w:rPr>
                <w:rFonts w:ascii="新宋体" w:eastAsia="新宋体"/>
                <w:color w:val="6F808F"/>
                <w:spacing w:val="-2"/>
                <w:sz w:val="21"/>
              </w:rPr>
              <w:t>查看当前用户名</w:t>
            </w:r>
          </w:p>
        </w:tc>
      </w:tr>
      <w:tr w:rsidR="00115BA5" w14:paraId="2B71792E" w14:textId="77777777" w:rsidTr="00794DC7">
        <w:trPr>
          <w:trHeight w:val="410"/>
        </w:trPr>
        <w:tc>
          <w:tcPr>
            <w:tcW w:w="477" w:type="dxa"/>
            <w:tcBorders>
              <w:left w:val="single" w:sz="6" w:space="0" w:color="F0F2F5"/>
            </w:tcBorders>
          </w:tcPr>
          <w:p w14:paraId="62610336" w14:textId="77777777" w:rsidR="00115BA5" w:rsidRDefault="00115BA5" w:rsidP="00794DC7">
            <w:pPr>
              <w:pStyle w:val="TableParagraph"/>
              <w:spacing w:before="108"/>
              <w:ind w:right="69"/>
              <w:jc w:val="right"/>
              <w:rPr>
                <w:rFonts w:ascii="新宋体"/>
                <w:sz w:val="15"/>
              </w:rPr>
            </w:pPr>
            <w:r>
              <w:rPr>
                <w:rFonts w:ascii="新宋体"/>
                <w:color w:val="4E596F"/>
                <w:spacing w:val="-10"/>
                <w:sz w:val="15"/>
              </w:rPr>
              <w:t>3</w:t>
            </w:r>
          </w:p>
        </w:tc>
        <w:tc>
          <w:tcPr>
            <w:tcW w:w="10266" w:type="dxa"/>
            <w:tcBorders>
              <w:right w:val="single" w:sz="6" w:space="0" w:color="F0F2F5"/>
            </w:tcBorders>
          </w:tcPr>
          <w:p w14:paraId="3EC52035" w14:textId="77777777" w:rsidR="00115BA5" w:rsidRDefault="00115BA5" w:rsidP="00794DC7">
            <w:pPr>
              <w:pStyle w:val="TableParagraph"/>
              <w:spacing w:before="48"/>
              <w:ind w:left="108"/>
              <w:rPr>
                <w:rFonts w:ascii="新宋体" w:eastAsia="新宋体"/>
                <w:sz w:val="21"/>
              </w:rPr>
            </w:pPr>
            <w:r>
              <w:rPr>
                <w:color w:val="990054"/>
                <w:spacing w:val="-2"/>
                <w:sz w:val="21"/>
              </w:rPr>
              <w:t>1.</w:t>
            </w:r>
            <w:r>
              <w:rPr>
                <w:rFonts w:ascii="新宋体" w:eastAsia="新宋体"/>
                <w:color w:val="40454A"/>
                <w:spacing w:val="-4"/>
                <w:sz w:val="21"/>
              </w:rPr>
              <w:t>查看所有用户：</w:t>
            </w:r>
          </w:p>
        </w:tc>
      </w:tr>
      <w:tr w:rsidR="00115BA5" w14:paraId="1BE1F931" w14:textId="77777777" w:rsidTr="00794DC7">
        <w:trPr>
          <w:trHeight w:val="397"/>
        </w:trPr>
        <w:tc>
          <w:tcPr>
            <w:tcW w:w="477" w:type="dxa"/>
            <w:tcBorders>
              <w:left w:val="single" w:sz="6" w:space="0" w:color="F0F2F5"/>
            </w:tcBorders>
          </w:tcPr>
          <w:p w14:paraId="3B42B114" w14:textId="77777777" w:rsidR="00115BA5" w:rsidRDefault="00115BA5" w:rsidP="00794DC7">
            <w:pPr>
              <w:pStyle w:val="TableParagraph"/>
              <w:spacing w:before="103"/>
              <w:ind w:right="69"/>
              <w:jc w:val="right"/>
              <w:rPr>
                <w:rFonts w:ascii="新宋体"/>
                <w:sz w:val="15"/>
              </w:rPr>
            </w:pPr>
            <w:r>
              <w:rPr>
                <w:rFonts w:ascii="新宋体"/>
                <w:color w:val="4E596F"/>
                <w:spacing w:val="-10"/>
                <w:sz w:val="15"/>
              </w:rPr>
              <w:t>4</w:t>
            </w:r>
          </w:p>
        </w:tc>
        <w:tc>
          <w:tcPr>
            <w:tcW w:w="10266" w:type="dxa"/>
            <w:tcBorders>
              <w:right w:val="single" w:sz="6" w:space="0" w:color="F0F2F5"/>
            </w:tcBorders>
          </w:tcPr>
          <w:p w14:paraId="08901E2A" w14:textId="77777777" w:rsidR="00115BA5" w:rsidRDefault="00115BA5" w:rsidP="00794DC7">
            <w:pPr>
              <w:pStyle w:val="TableParagraph"/>
              <w:spacing w:before="60"/>
              <w:ind w:left="108"/>
              <w:rPr>
                <w:sz w:val="21"/>
              </w:rPr>
            </w:pPr>
            <w:r>
              <w:rPr>
                <w:color w:val="0077AA"/>
                <w:sz w:val="21"/>
              </w:rPr>
              <w:t>select</w:t>
            </w:r>
            <w:r>
              <w:rPr>
                <w:color w:val="0077AA"/>
                <w:spacing w:val="-1"/>
                <w:sz w:val="21"/>
              </w:rPr>
              <w:t xml:space="preserve"> </w:t>
            </w:r>
            <w:r>
              <w:rPr>
                <w:color w:val="996E3A"/>
                <w:sz w:val="21"/>
              </w:rPr>
              <w:t>*</w:t>
            </w:r>
            <w:r>
              <w:rPr>
                <w:color w:val="996E3A"/>
                <w:spacing w:val="-1"/>
                <w:sz w:val="21"/>
              </w:rPr>
              <w:t xml:space="preserve"> </w:t>
            </w:r>
            <w:r>
              <w:rPr>
                <w:color w:val="0077AA"/>
                <w:sz w:val="21"/>
              </w:rPr>
              <w:t xml:space="preserve">from </w:t>
            </w:r>
            <w:r>
              <w:rPr>
                <w:color w:val="40454A"/>
                <w:spacing w:val="-2"/>
                <w:sz w:val="21"/>
              </w:rPr>
              <w:t>dba_users</w:t>
            </w:r>
            <w:r>
              <w:rPr>
                <w:color w:val="999999"/>
                <w:spacing w:val="-2"/>
                <w:sz w:val="21"/>
              </w:rPr>
              <w:t>;</w:t>
            </w:r>
          </w:p>
        </w:tc>
      </w:tr>
      <w:tr w:rsidR="00115BA5" w14:paraId="379F1AA1" w14:textId="77777777" w:rsidTr="00794DC7">
        <w:trPr>
          <w:trHeight w:val="378"/>
        </w:trPr>
        <w:tc>
          <w:tcPr>
            <w:tcW w:w="477" w:type="dxa"/>
            <w:tcBorders>
              <w:left w:val="single" w:sz="6" w:space="0" w:color="F0F2F5"/>
            </w:tcBorders>
          </w:tcPr>
          <w:p w14:paraId="47218EAA" w14:textId="77777777" w:rsidR="00115BA5" w:rsidRDefault="00115BA5" w:rsidP="00794DC7">
            <w:pPr>
              <w:pStyle w:val="TableParagraph"/>
              <w:spacing w:before="96"/>
              <w:ind w:right="69"/>
              <w:jc w:val="right"/>
              <w:rPr>
                <w:rFonts w:ascii="新宋体"/>
                <w:sz w:val="15"/>
              </w:rPr>
            </w:pPr>
            <w:r>
              <w:rPr>
                <w:rFonts w:ascii="新宋体"/>
                <w:color w:val="4E596F"/>
                <w:spacing w:val="-10"/>
                <w:sz w:val="15"/>
              </w:rPr>
              <w:t>5</w:t>
            </w:r>
          </w:p>
        </w:tc>
        <w:tc>
          <w:tcPr>
            <w:tcW w:w="10266" w:type="dxa"/>
            <w:tcBorders>
              <w:right w:val="single" w:sz="6" w:space="0" w:color="F0F2F5"/>
            </w:tcBorders>
          </w:tcPr>
          <w:p w14:paraId="6D6ADCA2" w14:textId="77777777" w:rsidR="00115BA5" w:rsidRDefault="00115BA5" w:rsidP="00794DC7">
            <w:pPr>
              <w:pStyle w:val="TableParagraph"/>
              <w:spacing w:before="53"/>
              <w:ind w:left="108"/>
              <w:rPr>
                <w:sz w:val="21"/>
              </w:rPr>
            </w:pPr>
            <w:r>
              <w:rPr>
                <w:color w:val="0077AA"/>
                <w:sz w:val="21"/>
              </w:rPr>
              <w:t>select</w:t>
            </w:r>
            <w:r>
              <w:rPr>
                <w:color w:val="0077AA"/>
                <w:spacing w:val="-1"/>
                <w:sz w:val="21"/>
              </w:rPr>
              <w:t xml:space="preserve"> </w:t>
            </w:r>
            <w:r>
              <w:rPr>
                <w:color w:val="996E3A"/>
                <w:sz w:val="21"/>
              </w:rPr>
              <w:t>*</w:t>
            </w:r>
            <w:r>
              <w:rPr>
                <w:color w:val="996E3A"/>
                <w:spacing w:val="-1"/>
                <w:sz w:val="21"/>
              </w:rPr>
              <w:t xml:space="preserve"> </w:t>
            </w:r>
            <w:r>
              <w:rPr>
                <w:color w:val="0077AA"/>
                <w:sz w:val="21"/>
              </w:rPr>
              <w:t xml:space="preserve">from </w:t>
            </w:r>
            <w:r>
              <w:rPr>
                <w:color w:val="40454A"/>
                <w:spacing w:val="-2"/>
                <w:sz w:val="21"/>
              </w:rPr>
              <w:t>all_users</w:t>
            </w:r>
            <w:r>
              <w:rPr>
                <w:color w:val="999999"/>
                <w:spacing w:val="-2"/>
                <w:sz w:val="21"/>
              </w:rPr>
              <w:t>;</w:t>
            </w:r>
          </w:p>
        </w:tc>
      </w:tr>
      <w:tr w:rsidR="00115BA5" w14:paraId="43CE72AA" w14:textId="77777777" w:rsidTr="00794DC7">
        <w:trPr>
          <w:trHeight w:val="416"/>
        </w:trPr>
        <w:tc>
          <w:tcPr>
            <w:tcW w:w="477" w:type="dxa"/>
            <w:tcBorders>
              <w:left w:val="single" w:sz="6" w:space="0" w:color="F0F2F5"/>
            </w:tcBorders>
          </w:tcPr>
          <w:p w14:paraId="6DCD5BFE" w14:textId="77777777" w:rsidR="00115BA5" w:rsidRDefault="00115BA5" w:rsidP="00794DC7">
            <w:pPr>
              <w:pStyle w:val="TableParagraph"/>
              <w:spacing w:before="108"/>
              <w:ind w:right="69"/>
              <w:jc w:val="right"/>
              <w:rPr>
                <w:rFonts w:ascii="新宋体"/>
                <w:sz w:val="15"/>
              </w:rPr>
            </w:pPr>
            <w:r>
              <w:rPr>
                <w:rFonts w:ascii="新宋体"/>
                <w:color w:val="4E596F"/>
                <w:spacing w:val="-10"/>
                <w:sz w:val="15"/>
              </w:rPr>
              <w:t>6</w:t>
            </w:r>
          </w:p>
        </w:tc>
        <w:tc>
          <w:tcPr>
            <w:tcW w:w="10266" w:type="dxa"/>
            <w:tcBorders>
              <w:right w:val="single" w:sz="6" w:space="0" w:color="F0F2F5"/>
            </w:tcBorders>
          </w:tcPr>
          <w:p w14:paraId="7A4F0061" w14:textId="77777777" w:rsidR="00115BA5" w:rsidRDefault="00115BA5" w:rsidP="00794DC7">
            <w:pPr>
              <w:pStyle w:val="TableParagraph"/>
              <w:tabs>
                <w:tab w:val="left" w:pos="3458"/>
              </w:tabs>
              <w:spacing w:before="48"/>
              <w:ind w:left="108"/>
              <w:rPr>
                <w:rFonts w:ascii="新宋体" w:eastAsia="新宋体"/>
                <w:sz w:val="21"/>
              </w:rPr>
            </w:pPr>
            <w:r>
              <w:rPr>
                <w:color w:val="0077AA"/>
                <w:sz w:val="21"/>
              </w:rPr>
              <w:t>select</w:t>
            </w:r>
            <w:r>
              <w:rPr>
                <w:color w:val="0077AA"/>
                <w:spacing w:val="-1"/>
                <w:sz w:val="21"/>
              </w:rPr>
              <w:t xml:space="preserve"> </w:t>
            </w:r>
            <w:r>
              <w:rPr>
                <w:color w:val="996E3A"/>
                <w:sz w:val="21"/>
              </w:rPr>
              <w:t>*</w:t>
            </w:r>
            <w:r>
              <w:rPr>
                <w:color w:val="996E3A"/>
                <w:spacing w:val="-1"/>
                <w:sz w:val="21"/>
              </w:rPr>
              <w:t xml:space="preserve"> </w:t>
            </w:r>
            <w:r>
              <w:rPr>
                <w:color w:val="0077AA"/>
                <w:sz w:val="21"/>
              </w:rPr>
              <w:t xml:space="preserve">from </w:t>
            </w:r>
            <w:r>
              <w:rPr>
                <w:color w:val="40454A"/>
                <w:spacing w:val="-2"/>
                <w:sz w:val="21"/>
              </w:rPr>
              <w:t>user_users</w:t>
            </w:r>
            <w:r>
              <w:rPr>
                <w:color w:val="999999"/>
                <w:spacing w:val="-2"/>
                <w:sz w:val="21"/>
              </w:rPr>
              <w:t>;</w:t>
            </w:r>
            <w:r>
              <w:rPr>
                <w:color w:val="999999"/>
                <w:sz w:val="21"/>
              </w:rPr>
              <w:tab/>
            </w:r>
            <w:r>
              <w:rPr>
                <w:color w:val="6F808F"/>
                <w:sz w:val="21"/>
              </w:rPr>
              <w:t>//</w:t>
            </w:r>
            <w:r>
              <w:rPr>
                <w:rFonts w:ascii="新宋体" w:eastAsia="新宋体"/>
                <w:color w:val="6F808F"/>
                <w:spacing w:val="-2"/>
                <w:sz w:val="21"/>
              </w:rPr>
              <w:t>查看当前用户</w:t>
            </w:r>
          </w:p>
        </w:tc>
      </w:tr>
      <w:tr w:rsidR="00115BA5" w14:paraId="1C605F0F" w14:textId="77777777" w:rsidTr="00794DC7">
        <w:trPr>
          <w:trHeight w:val="348"/>
        </w:trPr>
        <w:tc>
          <w:tcPr>
            <w:tcW w:w="477" w:type="dxa"/>
            <w:tcBorders>
              <w:left w:val="single" w:sz="6" w:space="0" w:color="F0F2F5"/>
            </w:tcBorders>
          </w:tcPr>
          <w:p w14:paraId="6211AD1C" w14:textId="77777777" w:rsidR="00115BA5" w:rsidRDefault="00115BA5" w:rsidP="00794DC7">
            <w:pPr>
              <w:pStyle w:val="TableParagraph"/>
              <w:spacing w:before="82"/>
              <w:ind w:right="69"/>
              <w:jc w:val="right"/>
              <w:rPr>
                <w:rFonts w:ascii="新宋体"/>
                <w:sz w:val="15"/>
              </w:rPr>
            </w:pPr>
            <w:r>
              <w:rPr>
                <w:rFonts w:ascii="新宋体"/>
                <w:color w:val="4E596F"/>
                <w:spacing w:val="-10"/>
                <w:sz w:val="15"/>
              </w:rPr>
              <w:t>7</w:t>
            </w:r>
          </w:p>
        </w:tc>
        <w:tc>
          <w:tcPr>
            <w:tcW w:w="10266" w:type="dxa"/>
            <w:tcBorders>
              <w:right w:val="single" w:sz="6" w:space="0" w:color="F0F2F5"/>
            </w:tcBorders>
          </w:tcPr>
          <w:p w14:paraId="5B2B04B4" w14:textId="77777777" w:rsidR="00115BA5" w:rsidRDefault="00115BA5" w:rsidP="00794DC7">
            <w:pPr>
              <w:pStyle w:val="TableParagraph"/>
              <w:rPr>
                <w:rFonts w:ascii="Times New Roman"/>
                <w:sz w:val="20"/>
              </w:rPr>
            </w:pPr>
          </w:p>
        </w:tc>
      </w:tr>
      <w:tr w:rsidR="00115BA5" w14:paraId="2E21583C" w14:textId="77777777" w:rsidTr="00794DC7">
        <w:trPr>
          <w:trHeight w:val="402"/>
        </w:trPr>
        <w:tc>
          <w:tcPr>
            <w:tcW w:w="477" w:type="dxa"/>
            <w:tcBorders>
              <w:left w:val="single" w:sz="6" w:space="0" w:color="F0F2F5"/>
            </w:tcBorders>
          </w:tcPr>
          <w:p w14:paraId="382B8AFB" w14:textId="77777777" w:rsidR="00115BA5" w:rsidRDefault="00115BA5" w:rsidP="00794DC7">
            <w:pPr>
              <w:pStyle w:val="TableParagraph"/>
              <w:spacing w:before="125"/>
              <w:ind w:right="69"/>
              <w:jc w:val="right"/>
              <w:rPr>
                <w:rFonts w:ascii="新宋体"/>
                <w:sz w:val="15"/>
              </w:rPr>
            </w:pPr>
            <w:r>
              <w:rPr>
                <w:rFonts w:ascii="新宋体"/>
                <w:color w:val="4E596F"/>
                <w:spacing w:val="-10"/>
                <w:sz w:val="15"/>
              </w:rPr>
              <w:t>8</w:t>
            </w:r>
          </w:p>
        </w:tc>
        <w:tc>
          <w:tcPr>
            <w:tcW w:w="10266" w:type="dxa"/>
            <w:tcBorders>
              <w:right w:val="single" w:sz="6" w:space="0" w:color="F0F2F5"/>
            </w:tcBorders>
          </w:tcPr>
          <w:p w14:paraId="797F926D" w14:textId="77777777" w:rsidR="00115BA5" w:rsidRDefault="00115BA5" w:rsidP="00794DC7">
            <w:pPr>
              <w:pStyle w:val="TableParagraph"/>
              <w:spacing w:before="65"/>
              <w:ind w:left="108"/>
              <w:rPr>
                <w:rFonts w:ascii="新宋体" w:eastAsia="新宋体"/>
                <w:sz w:val="21"/>
              </w:rPr>
            </w:pPr>
            <w:r>
              <w:rPr>
                <w:rFonts w:ascii="新宋体" w:eastAsia="新宋体"/>
                <w:color w:val="40454A"/>
                <w:sz w:val="21"/>
              </w:rPr>
              <w:t>（二）</w:t>
            </w:r>
            <w:r>
              <w:rPr>
                <w:rFonts w:ascii="新宋体" w:eastAsia="新宋体"/>
                <w:color w:val="40454A"/>
                <w:spacing w:val="-2"/>
                <w:sz w:val="21"/>
              </w:rPr>
              <w:t>、查看角色</w:t>
            </w:r>
          </w:p>
        </w:tc>
      </w:tr>
      <w:tr w:rsidR="00115BA5" w14:paraId="711471E7" w14:textId="77777777" w:rsidTr="00794DC7">
        <w:trPr>
          <w:trHeight w:val="422"/>
        </w:trPr>
        <w:tc>
          <w:tcPr>
            <w:tcW w:w="477" w:type="dxa"/>
            <w:tcBorders>
              <w:left w:val="single" w:sz="6" w:space="0" w:color="F0F2F5"/>
            </w:tcBorders>
          </w:tcPr>
          <w:p w14:paraId="5042BA5B" w14:textId="77777777" w:rsidR="00115BA5" w:rsidRDefault="00115BA5" w:rsidP="00794DC7">
            <w:pPr>
              <w:pStyle w:val="TableParagraph"/>
              <w:spacing w:before="128"/>
              <w:ind w:right="69"/>
              <w:jc w:val="right"/>
              <w:rPr>
                <w:rFonts w:ascii="新宋体"/>
                <w:sz w:val="15"/>
              </w:rPr>
            </w:pPr>
            <w:r>
              <w:rPr>
                <w:rFonts w:ascii="新宋体"/>
                <w:color w:val="4E596F"/>
                <w:spacing w:val="-10"/>
                <w:sz w:val="15"/>
              </w:rPr>
              <w:t>9</w:t>
            </w:r>
          </w:p>
        </w:tc>
        <w:tc>
          <w:tcPr>
            <w:tcW w:w="10266" w:type="dxa"/>
            <w:tcBorders>
              <w:right w:val="single" w:sz="6" w:space="0" w:color="F0F2F5"/>
            </w:tcBorders>
          </w:tcPr>
          <w:p w14:paraId="2AF4169E" w14:textId="77777777" w:rsidR="00115BA5" w:rsidRDefault="00115BA5" w:rsidP="00794DC7">
            <w:pPr>
              <w:pStyle w:val="TableParagraph"/>
              <w:spacing w:before="68"/>
              <w:ind w:left="108"/>
              <w:rPr>
                <w:rFonts w:ascii="新宋体" w:eastAsia="新宋体"/>
                <w:sz w:val="21"/>
                <w:lang w:eastAsia="zh-CN"/>
              </w:rPr>
            </w:pPr>
            <w:r>
              <w:rPr>
                <w:color w:val="990054"/>
                <w:spacing w:val="-2"/>
                <w:sz w:val="21"/>
                <w:lang w:eastAsia="zh-CN"/>
              </w:rPr>
              <w:t>1.</w:t>
            </w:r>
            <w:r>
              <w:rPr>
                <w:rFonts w:ascii="新宋体" w:eastAsia="新宋体"/>
                <w:color w:val="40454A"/>
                <w:spacing w:val="-3"/>
                <w:sz w:val="21"/>
                <w:lang w:eastAsia="zh-CN"/>
              </w:rPr>
              <w:t>当前用户被激活的全部角色</w:t>
            </w:r>
          </w:p>
        </w:tc>
      </w:tr>
      <w:tr w:rsidR="00115BA5" w14:paraId="6E09A97A" w14:textId="77777777" w:rsidTr="00794DC7">
        <w:trPr>
          <w:trHeight w:val="378"/>
        </w:trPr>
        <w:tc>
          <w:tcPr>
            <w:tcW w:w="477" w:type="dxa"/>
            <w:tcBorders>
              <w:left w:val="single" w:sz="6" w:space="0" w:color="F0F2F5"/>
            </w:tcBorders>
          </w:tcPr>
          <w:p w14:paraId="3862A833" w14:textId="77777777" w:rsidR="00115BA5" w:rsidRDefault="00115BA5" w:rsidP="00794DC7">
            <w:pPr>
              <w:pStyle w:val="TableParagraph"/>
              <w:spacing w:before="96"/>
              <w:ind w:right="69"/>
              <w:jc w:val="right"/>
              <w:rPr>
                <w:rFonts w:ascii="新宋体"/>
                <w:sz w:val="15"/>
              </w:rPr>
            </w:pPr>
            <w:r>
              <w:rPr>
                <w:rFonts w:ascii="新宋体"/>
                <w:color w:val="4E596F"/>
                <w:spacing w:val="-5"/>
                <w:sz w:val="15"/>
              </w:rPr>
              <w:t>10</w:t>
            </w:r>
          </w:p>
        </w:tc>
        <w:tc>
          <w:tcPr>
            <w:tcW w:w="10266" w:type="dxa"/>
            <w:tcBorders>
              <w:right w:val="single" w:sz="6" w:space="0" w:color="F0F2F5"/>
            </w:tcBorders>
          </w:tcPr>
          <w:p w14:paraId="3BDB7AFA" w14:textId="77777777" w:rsidR="00115BA5" w:rsidRDefault="00115BA5" w:rsidP="00794DC7">
            <w:pPr>
              <w:pStyle w:val="TableParagraph"/>
              <w:spacing w:before="53"/>
              <w:ind w:left="108"/>
              <w:rPr>
                <w:sz w:val="21"/>
              </w:rPr>
            </w:pPr>
            <w:r>
              <w:rPr>
                <w:color w:val="0077AA"/>
                <w:sz w:val="21"/>
              </w:rPr>
              <w:t>select</w:t>
            </w:r>
            <w:r>
              <w:rPr>
                <w:color w:val="0077AA"/>
                <w:spacing w:val="-1"/>
                <w:sz w:val="21"/>
              </w:rPr>
              <w:t xml:space="preserve"> </w:t>
            </w:r>
            <w:r>
              <w:rPr>
                <w:color w:val="996E3A"/>
                <w:sz w:val="21"/>
              </w:rPr>
              <w:t>*</w:t>
            </w:r>
            <w:r>
              <w:rPr>
                <w:color w:val="996E3A"/>
                <w:spacing w:val="-1"/>
                <w:sz w:val="21"/>
              </w:rPr>
              <w:t xml:space="preserve"> </w:t>
            </w:r>
            <w:r>
              <w:rPr>
                <w:color w:val="0077AA"/>
                <w:sz w:val="21"/>
              </w:rPr>
              <w:t xml:space="preserve">from </w:t>
            </w:r>
            <w:r>
              <w:rPr>
                <w:color w:val="40454A"/>
                <w:spacing w:val="-2"/>
                <w:sz w:val="21"/>
              </w:rPr>
              <w:t>session_roles</w:t>
            </w:r>
            <w:r>
              <w:rPr>
                <w:color w:val="999999"/>
                <w:spacing w:val="-2"/>
                <w:sz w:val="21"/>
              </w:rPr>
              <w:t>;</w:t>
            </w:r>
          </w:p>
        </w:tc>
      </w:tr>
      <w:tr w:rsidR="00115BA5" w14:paraId="2CDFD33A" w14:textId="77777777" w:rsidTr="00794DC7">
        <w:trPr>
          <w:trHeight w:val="402"/>
        </w:trPr>
        <w:tc>
          <w:tcPr>
            <w:tcW w:w="477" w:type="dxa"/>
            <w:tcBorders>
              <w:left w:val="single" w:sz="6" w:space="0" w:color="F0F2F5"/>
            </w:tcBorders>
          </w:tcPr>
          <w:p w14:paraId="03B7934D" w14:textId="77777777" w:rsidR="00115BA5" w:rsidRDefault="00115BA5" w:rsidP="00794DC7">
            <w:pPr>
              <w:pStyle w:val="TableParagraph"/>
              <w:spacing w:before="108"/>
              <w:ind w:right="69"/>
              <w:jc w:val="right"/>
              <w:rPr>
                <w:rFonts w:ascii="新宋体"/>
                <w:sz w:val="15"/>
              </w:rPr>
            </w:pPr>
            <w:r>
              <w:rPr>
                <w:rFonts w:ascii="新宋体"/>
                <w:color w:val="4E596F"/>
                <w:spacing w:val="-5"/>
                <w:sz w:val="15"/>
              </w:rPr>
              <w:t>11</w:t>
            </w:r>
          </w:p>
        </w:tc>
        <w:tc>
          <w:tcPr>
            <w:tcW w:w="10266" w:type="dxa"/>
            <w:tcBorders>
              <w:right w:val="single" w:sz="6" w:space="0" w:color="F0F2F5"/>
            </w:tcBorders>
          </w:tcPr>
          <w:p w14:paraId="349AACB1" w14:textId="77777777" w:rsidR="00115BA5" w:rsidRDefault="00115BA5" w:rsidP="00794DC7">
            <w:pPr>
              <w:pStyle w:val="TableParagraph"/>
              <w:spacing w:before="48"/>
              <w:ind w:left="108"/>
              <w:rPr>
                <w:rFonts w:ascii="新宋体" w:eastAsia="新宋体"/>
                <w:sz w:val="21"/>
                <w:lang w:eastAsia="zh-CN"/>
              </w:rPr>
            </w:pPr>
            <w:r>
              <w:rPr>
                <w:color w:val="990054"/>
                <w:spacing w:val="-2"/>
                <w:sz w:val="21"/>
                <w:lang w:eastAsia="zh-CN"/>
              </w:rPr>
              <w:t>2.</w:t>
            </w:r>
            <w:r>
              <w:rPr>
                <w:rFonts w:ascii="新宋体" w:eastAsia="新宋体"/>
                <w:color w:val="40454A"/>
                <w:spacing w:val="-3"/>
                <w:sz w:val="21"/>
                <w:lang w:eastAsia="zh-CN"/>
              </w:rPr>
              <w:t>当前当前用户被授予的角色</w:t>
            </w:r>
          </w:p>
        </w:tc>
      </w:tr>
      <w:tr w:rsidR="00115BA5" w14:paraId="33BB602D" w14:textId="77777777" w:rsidTr="00794DC7">
        <w:trPr>
          <w:trHeight w:val="378"/>
        </w:trPr>
        <w:tc>
          <w:tcPr>
            <w:tcW w:w="477" w:type="dxa"/>
            <w:tcBorders>
              <w:left w:val="single" w:sz="6" w:space="0" w:color="F0F2F5"/>
            </w:tcBorders>
          </w:tcPr>
          <w:p w14:paraId="21B71224" w14:textId="77777777" w:rsidR="00115BA5" w:rsidRDefault="00115BA5" w:rsidP="00794DC7">
            <w:pPr>
              <w:pStyle w:val="TableParagraph"/>
              <w:spacing w:before="96"/>
              <w:ind w:right="69"/>
              <w:jc w:val="right"/>
              <w:rPr>
                <w:rFonts w:ascii="新宋体"/>
                <w:sz w:val="15"/>
              </w:rPr>
            </w:pPr>
            <w:r>
              <w:rPr>
                <w:rFonts w:ascii="新宋体"/>
                <w:color w:val="4E596F"/>
                <w:spacing w:val="-5"/>
                <w:sz w:val="15"/>
              </w:rPr>
              <w:t>12</w:t>
            </w:r>
          </w:p>
        </w:tc>
        <w:tc>
          <w:tcPr>
            <w:tcW w:w="10266" w:type="dxa"/>
            <w:tcBorders>
              <w:right w:val="single" w:sz="6" w:space="0" w:color="F0F2F5"/>
            </w:tcBorders>
          </w:tcPr>
          <w:p w14:paraId="073FC028" w14:textId="77777777" w:rsidR="00115BA5" w:rsidRDefault="00115BA5" w:rsidP="00794DC7">
            <w:pPr>
              <w:pStyle w:val="TableParagraph"/>
              <w:spacing w:before="53"/>
              <w:ind w:left="108"/>
              <w:rPr>
                <w:sz w:val="21"/>
              </w:rPr>
            </w:pPr>
            <w:r>
              <w:rPr>
                <w:color w:val="0077AA"/>
                <w:sz w:val="21"/>
              </w:rPr>
              <w:t>select</w:t>
            </w:r>
            <w:r>
              <w:rPr>
                <w:color w:val="0077AA"/>
                <w:spacing w:val="-1"/>
                <w:sz w:val="21"/>
              </w:rPr>
              <w:t xml:space="preserve"> </w:t>
            </w:r>
            <w:r>
              <w:rPr>
                <w:color w:val="996E3A"/>
                <w:sz w:val="21"/>
              </w:rPr>
              <w:t>*</w:t>
            </w:r>
            <w:r>
              <w:rPr>
                <w:color w:val="996E3A"/>
                <w:spacing w:val="-1"/>
                <w:sz w:val="21"/>
              </w:rPr>
              <w:t xml:space="preserve"> </w:t>
            </w:r>
            <w:r>
              <w:rPr>
                <w:color w:val="0077AA"/>
                <w:sz w:val="21"/>
              </w:rPr>
              <w:t xml:space="preserve">from </w:t>
            </w:r>
            <w:r>
              <w:rPr>
                <w:color w:val="40454A"/>
                <w:spacing w:val="-2"/>
                <w:sz w:val="21"/>
              </w:rPr>
              <w:t>user_role_privs</w:t>
            </w:r>
            <w:r>
              <w:rPr>
                <w:color w:val="999999"/>
                <w:spacing w:val="-2"/>
                <w:sz w:val="21"/>
              </w:rPr>
              <w:t>;</w:t>
            </w:r>
          </w:p>
        </w:tc>
      </w:tr>
      <w:tr w:rsidR="00115BA5" w14:paraId="489B7561" w14:textId="77777777" w:rsidTr="00794DC7">
        <w:trPr>
          <w:trHeight w:val="402"/>
        </w:trPr>
        <w:tc>
          <w:tcPr>
            <w:tcW w:w="477" w:type="dxa"/>
            <w:tcBorders>
              <w:left w:val="single" w:sz="6" w:space="0" w:color="F0F2F5"/>
            </w:tcBorders>
          </w:tcPr>
          <w:p w14:paraId="3665672E" w14:textId="77777777" w:rsidR="00115BA5" w:rsidRDefault="00115BA5" w:rsidP="00794DC7">
            <w:pPr>
              <w:pStyle w:val="TableParagraph"/>
              <w:spacing w:before="108"/>
              <w:ind w:right="69"/>
              <w:jc w:val="right"/>
              <w:rPr>
                <w:rFonts w:ascii="新宋体"/>
                <w:sz w:val="15"/>
              </w:rPr>
            </w:pPr>
            <w:r>
              <w:rPr>
                <w:rFonts w:ascii="新宋体"/>
                <w:color w:val="4E596F"/>
                <w:spacing w:val="-5"/>
                <w:sz w:val="15"/>
              </w:rPr>
              <w:t>13</w:t>
            </w:r>
          </w:p>
        </w:tc>
        <w:tc>
          <w:tcPr>
            <w:tcW w:w="10266" w:type="dxa"/>
            <w:tcBorders>
              <w:right w:val="single" w:sz="6" w:space="0" w:color="F0F2F5"/>
            </w:tcBorders>
          </w:tcPr>
          <w:p w14:paraId="6B341877" w14:textId="77777777" w:rsidR="00115BA5" w:rsidRDefault="00115BA5" w:rsidP="00794DC7">
            <w:pPr>
              <w:pStyle w:val="TableParagraph"/>
              <w:spacing w:before="48"/>
              <w:ind w:left="108"/>
              <w:rPr>
                <w:rFonts w:ascii="新宋体" w:eastAsia="新宋体"/>
                <w:sz w:val="21"/>
                <w:lang w:eastAsia="zh-CN"/>
              </w:rPr>
            </w:pPr>
            <w:r>
              <w:rPr>
                <w:color w:val="990054"/>
                <w:spacing w:val="-2"/>
                <w:sz w:val="21"/>
                <w:lang w:eastAsia="zh-CN"/>
              </w:rPr>
              <w:t>3.</w:t>
            </w:r>
            <w:r>
              <w:rPr>
                <w:rFonts w:ascii="新宋体" w:eastAsia="新宋体"/>
                <w:color w:val="40454A"/>
                <w:spacing w:val="-3"/>
                <w:sz w:val="21"/>
                <w:lang w:eastAsia="zh-CN"/>
              </w:rPr>
              <w:t>全部用户被授予的角色</w:t>
            </w:r>
          </w:p>
        </w:tc>
      </w:tr>
      <w:tr w:rsidR="00115BA5" w14:paraId="480EF976" w14:textId="77777777" w:rsidTr="00794DC7">
        <w:trPr>
          <w:trHeight w:val="385"/>
        </w:trPr>
        <w:tc>
          <w:tcPr>
            <w:tcW w:w="477" w:type="dxa"/>
            <w:tcBorders>
              <w:left w:val="single" w:sz="6" w:space="0" w:color="F0F2F5"/>
            </w:tcBorders>
          </w:tcPr>
          <w:p w14:paraId="0EF2F6AA" w14:textId="77777777" w:rsidR="00115BA5" w:rsidRDefault="00115BA5" w:rsidP="00794DC7">
            <w:pPr>
              <w:pStyle w:val="TableParagraph"/>
              <w:spacing w:before="96"/>
              <w:ind w:right="69"/>
              <w:jc w:val="right"/>
              <w:rPr>
                <w:rFonts w:ascii="新宋体"/>
                <w:sz w:val="15"/>
              </w:rPr>
            </w:pPr>
            <w:r>
              <w:rPr>
                <w:rFonts w:ascii="新宋体"/>
                <w:color w:val="4E596F"/>
                <w:spacing w:val="-5"/>
                <w:sz w:val="15"/>
              </w:rPr>
              <w:t>14</w:t>
            </w:r>
          </w:p>
        </w:tc>
        <w:tc>
          <w:tcPr>
            <w:tcW w:w="10266" w:type="dxa"/>
            <w:tcBorders>
              <w:right w:val="single" w:sz="6" w:space="0" w:color="F0F2F5"/>
            </w:tcBorders>
          </w:tcPr>
          <w:p w14:paraId="19ED84DE" w14:textId="77777777" w:rsidR="00115BA5" w:rsidRDefault="00115BA5" w:rsidP="00794DC7">
            <w:pPr>
              <w:pStyle w:val="TableParagraph"/>
              <w:spacing w:before="53"/>
              <w:ind w:left="108"/>
              <w:rPr>
                <w:sz w:val="21"/>
              </w:rPr>
            </w:pPr>
            <w:r>
              <w:rPr>
                <w:color w:val="0077AA"/>
                <w:sz w:val="21"/>
              </w:rPr>
              <w:t>select</w:t>
            </w:r>
            <w:r>
              <w:rPr>
                <w:color w:val="0077AA"/>
                <w:spacing w:val="-3"/>
                <w:sz w:val="21"/>
              </w:rPr>
              <w:t xml:space="preserve"> </w:t>
            </w:r>
            <w:r>
              <w:rPr>
                <w:color w:val="996E3A"/>
                <w:sz w:val="21"/>
              </w:rPr>
              <w:t>*</w:t>
            </w:r>
            <w:r>
              <w:rPr>
                <w:color w:val="996E3A"/>
                <w:spacing w:val="-1"/>
                <w:sz w:val="21"/>
              </w:rPr>
              <w:t xml:space="preserve"> </w:t>
            </w:r>
            <w:r>
              <w:rPr>
                <w:color w:val="0077AA"/>
                <w:sz w:val="21"/>
              </w:rPr>
              <w:t xml:space="preserve">from </w:t>
            </w:r>
            <w:r>
              <w:rPr>
                <w:color w:val="40454A"/>
                <w:spacing w:val="-2"/>
                <w:sz w:val="21"/>
              </w:rPr>
              <w:t>dba_role_privs</w:t>
            </w:r>
            <w:r>
              <w:rPr>
                <w:color w:val="999999"/>
                <w:spacing w:val="-2"/>
                <w:sz w:val="21"/>
              </w:rPr>
              <w:t>;</w:t>
            </w:r>
          </w:p>
        </w:tc>
      </w:tr>
      <w:tr w:rsidR="00115BA5" w14:paraId="50609C51" w14:textId="77777777" w:rsidTr="00794DC7">
        <w:trPr>
          <w:trHeight w:val="397"/>
        </w:trPr>
        <w:tc>
          <w:tcPr>
            <w:tcW w:w="477" w:type="dxa"/>
            <w:tcBorders>
              <w:left w:val="single" w:sz="6" w:space="0" w:color="F0F2F5"/>
            </w:tcBorders>
          </w:tcPr>
          <w:p w14:paraId="01850248" w14:textId="77777777" w:rsidR="00115BA5" w:rsidRDefault="00115BA5" w:rsidP="00794DC7">
            <w:pPr>
              <w:pStyle w:val="TableParagraph"/>
              <w:spacing w:before="116"/>
              <w:ind w:right="69"/>
              <w:jc w:val="right"/>
              <w:rPr>
                <w:rFonts w:ascii="新宋体"/>
                <w:sz w:val="15"/>
              </w:rPr>
            </w:pPr>
            <w:r>
              <w:rPr>
                <w:rFonts w:ascii="新宋体"/>
                <w:color w:val="4E596F"/>
                <w:spacing w:val="-5"/>
                <w:sz w:val="15"/>
              </w:rPr>
              <w:t>15</w:t>
            </w:r>
          </w:p>
        </w:tc>
        <w:tc>
          <w:tcPr>
            <w:tcW w:w="10266" w:type="dxa"/>
            <w:tcBorders>
              <w:right w:val="single" w:sz="6" w:space="0" w:color="F0F2F5"/>
            </w:tcBorders>
          </w:tcPr>
          <w:p w14:paraId="66B53289" w14:textId="77777777" w:rsidR="00115BA5" w:rsidRDefault="00115BA5" w:rsidP="00794DC7">
            <w:pPr>
              <w:pStyle w:val="TableParagraph"/>
              <w:spacing w:before="56"/>
              <w:ind w:left="108"/>
              <w:rPr>
                <w:rFonts w:ascii="新宋体" w:eastAsia="新宋体"/>
                <w:sz w:val="21"/>
                <w:lang w:eastAsia="zh-CN"/>
              </w:rPr>
            </w:pPr>
            <w:r>
              <w:rPr>
                <w:color w:val="990054"/>
                <w:spacing w:val="-2"/>
                <w:sz w:val="21"/>
                <w:lang w:eastAsia="zh-CN"/>
              </w:rPr>
              <w:t>4.</w:t>
            </w:r>
            <w:r>
              <w:rPr>
                <w:rFonts w:ascii="新宋体" w:eastAsia="新宋体"/>
                <w:color w:val="40454A"/>
                <w:spacing w:val="-3"/>
                <w:sz w:val="21"/>
                <w:lang w:eastAsia="zh-CN"/>
              </w:rPr>
              <w:t>查看某个用户所拥有的角色</w:t>
            </w:r>
          </w:p>
        </w:tc>
      </w:tr>
      <w:tr w:rsidR="00115BA5" w14:paraId="7E44FC22" w14:textId="77777777" w:rsidTr="00794DC7">
        <w:trPr>
          <w:trHeight w:val="390"/>
        </w:trPr>
        <w:tc>
          <w:tcPr>
            <w:tcW w:w="477" w:type="dxa"/>
            <w:tcBorders>
              <w:left w:val="single" w:sz="6" w:space="0" w:color="F0F2F5"/>
            </w:tcBorders>
          </w:tcPr>
          <w:p w14:paraId="2559BFF8" w14:textId="77777777" w:rsidR="00115BA5" w:rsidRDefault="00115BA5" w:rsidP="00794DC7">
            <w:pPr>
              <w:pStyle w:val="TableParagraph"/>
              <w:spacing w:before="108"/>
              <w:ind w:right="69"/>
              <w:jc w:val="right"/>
              <w:rPr>
                <w:rFonts w:ascii="新宋体"/>
                <w:sz w:val="15"/>
              </w:rPr>
            </w:pPr>
            <w:r>
              <w:rPr>
                <w:rFonts w:ascii="新宋体"/>
                <w:color w:val="4E596F"/>
                <w:spacing w:val="-5"/>
                <w:sz w:val="15"/>
              </w:rPr>
              <w:t>16</w:t>
            </w:r>
          </w:p>
        </w:tc>
        <w:tc>
          <w:tcPr>
            <w:tcW w:w="10266" w:type="dxa"/>
            <w:tcBorders>
              <w:right w:val="single" w:sz="6" w:space="0" w:color="F0F2F5"/>
            </w:tcBorders>
          </w:tcPr>
          <w:p w14:paraId="7F266030" w14:textId="77777777" w:rsidR="00115BA5" w:rsidRDefault="00115BA5" w:rsidP="00794DC7">
            <w:pPr>
              <w:pStyle w:val="TableParagraph"/>
              <w:spacing w:before="48"/>
              <w:ind w:left="108"/>
              <w:rPr>
                <w:sz w:val="21"/>
              </w:rPr>
            </w:pPr>
            <w:r>
              <w:rPr>
                <w:color w:val="0077AA"/>
                <w:sz w:val="21"/>
              </w:rPr>
              <w:t>select</w:t>
            </w:r>
            <w:r>
              <w:rPr>
                <w:color w:val="0077AA"/>
                <w:spacing w:val="-2"/>
                <w:sz w:val="21"/>
              </w:rPr>
              <w:t xml:space="preserve"> </w:t>
            </w:r>
            <w:r>
              <w:rPr>
                <w:color w:val="996E3A"/>
                <w:sz w:val="21"/>
              </w:rPr>
              <w:t>*</w:t>
            </w:r>
            <w:r>
              <w:rPr>
                <w:color w:val="996E3A"/>
                <w:spacing w:val="-1"/>
                <w:sz w:val="21"/>
              </w:rPr>
              <w:t xml:space="preserve"> </w:t>
            </w:r>
            <w:r>
              <w:rPr>
                <w:color w:val="0077AA"/>
                <w:sz w:val="21"/>
              </w:rPr>
              <w:t xml:space="preserve">from </w:t>
            </w:r>
            <w:r>
              <w:rPr>
                <w:color w:val="40454A"/>
                <w:sz w:val="21"/>
              </w:rPr>
              <w:t xml:space="preserve">dba_role_privs </w:t>
            </w:r>
            <w:r>
              <w:rPr>
                <w:color w:val="0077AA"/>
                <w:sz w:val="21"/>
              </w:rPr>
              <w:t xml:space="preserve">where </w:t>
            </w:r>
            <w:r>
              <w:rPr>
                <w:color w:val="40454A"/>
                <w:sz w:val="21"/>
              </w:rPr>
              <w:t>grantee</w:t>
            </w:r>
            <w:r>
              <w:rPr>
                <w:color w:val="996E3A"/>
                <w:sz w:val="21"/>
              </w:rPr>
              <w:t>=</w:t>
            </w:r>
            <w:r>
              <w:rPr>
                <w:color w:val="669900"/>
                <w:sz w:val="21"/>
              </w:rPr>
              <w:t>'</w:t>
            </w:r>
            <w:r>
              <w:rPr>
                <w:rFonts w:ascii="新宋体" w:eastAsia="新宋体"/>
                <w:color w:val="669900"/>
                <w:sz w:val="21"/>
              </w:rPr>
              <w:t>用户名</w:t>
            </w:r>
            <w:r>
              <w:rPr>
                <w:color w:val="669900"/>
                <w:spacing w:val="-5"/>
                <w:sz w:val="21"/>
              </w:rPr>
              <w:t>'</w:t>
            </w:r>
            <w:r>
              <w:rPr>
                <w:color w:val="999999"/>
                <w:spacing w:val="-5"/>
                <w:sz w:val="21"/>
              </w:rPr>
              <w:t>;</w:t>
            </w:r>
          </w:p>
        </w:tc>
      </w:tr>
      <w:tr w:rsidR="00115BA5" w14:paraId="4AEFA97B" w14:textId="77777777" w:rsidTr="00794DC7">
        <w:trPr>
          <w:trHeight w:val="390"/>
        </w:trPr>
        <w:tc>
          <w:tcPr>
            <w:tcW w:w="477" w:type="dxa"/>
            <w:tcBorders>
              <w:left w:val="single" w:sz="6" w:space="0" w:color="F0F2F5"/>
            </w:tcBorders>
          </w:tcPr>
          <w:p w14:paraId="3789975E" w14:textId="77777777" w:rsidR="00115BA5" w:rsidRDefault="00115BA5" w:rsidP="00794DC7">
            <w:pPr>
              <w:pStyle w:val="TableParagraph"/>
              <w:spacing w:before="108"/>
              <w:ind w:right="69"/>
              <w:jc w:val="right"/>
              <w:rPr>
                <w:rFonts w:ascii="新宋体"/>
                <w:sz w:val="15"/>
              </w:rPr>
            </w:pPr>
            <w:r>
              <w:rPr>
                <w:rFonts w:ascii="新宋体"/>
                <w:color w:val="4E596F"/>
                <w:spacing w:val="-5"/>
                <w:sz w:val="15"/>
              </w:rPr>
              <w:t>17</w:t>
            </w:r>
          </w:p>
        </w:tc>
        <w:tc>
          <w:tcPr>
            <w:tcW w:w="10266" w:type="dxa"/>
            <w:tcBorders>
              <w:right w:val="single" w:sz="6" w:space="0" w:color="F0F2F5"/>
            </w:tcBorders>
          </w:tcPr>
          <w:p w14:paraId="3480C418" w14:textId="77777777" w:rsidR="00115BA5" w:rsidRDefault="00115BA5" w:rsidP="00794DC7">
            <w:pPr>
              <w:pStyle w:val="TableParagraph"/>
              <w:spacing w:before="48"/>
              <w:ind w:left="108"/>
              <w:rPr>
                <w:rFonts w:ascii="新宋体" w:eastAsia="新宋体"/>
                <w:sz w:val="21"/>
                <w:lang w:eastAsia="zh-CN"/>
              </w:rPr>
            </w:pPr>
            <w:r>
              <w:rPr>
                <w:color w:val="990054"/>
                <w:spacing w:val="-2"/>
                <w:sz w:val="21"/>
                <w:lang w:eastAsia="zh-CN"/>
              </w:rPr>
              <w:t>5.</w:t>
            </w:r>
            <w:r>
              <w:rPr>
                <w:rFonts w:ascii="新宋体" w:eastAsia="新宋体"/>
                <w:color w:val="40454A"/>
                <w:spacing w:val="-3"/>
                <w:sz w:val="21"/>
                <w:lang w:eastAsia="zh-CN"/>
              </w:rPr>
              <w:t>一个角色包含的系统权限</w:t>
            </w:r>
          </w:p>
        </w:tc>
      </w:tr>
      <w:tr w:rsidR="00115BA5" w14:paraId="03786C4E" w14:textId="77777777" w:rsidTr="00794DC7">
        <w:trPr>
          <w:trHeight w:val="390"/>
        </w:trPr>
        <w:tc>
          <w:tcPr>
            <w:tcW w:w="477" w:type="dxa"/>
            <w:tcBorders>
              <w:left w:val="single" w:sz="6" w:space="0" w:color="F0F2F5"/>
            </w:tcBorders>
          </w:tcPr>
          <w:p w14:paraId="6745A893" w14:textId="77777777" w:rsidR="00115BA5" w:rsidRDefault="00115BA5" w:rsidP="00794DC7">
            <w:pPr>
              <w:pStyle w:val="TableParagraph"/>
              <w:spacing w:before="108"/>
              <w:ind w:right="69"/>
              <w:jc w:val="right"/>
              <w:rPr>
                <w:rFonts w:ascii="新宋体"/>
                <w:sz w:val="15"/>
              </w:rPr>
            </w:pPr>
            <w:r>
              <w:rPr>
                <w:rFonts w:ascii="新宋体"/>
                <w:color w:val="4E596F"/>
                <w:spacing w:val="-5"/>
                <w:sz w:val="15"/>
              </w:rPr>
              <w:t>18</w:t>
            </w:r>
          </w:p>
        </w:tc>
        <w:tc>
          <w:tcPr>
            <w:tcW w:w="10266" w:type="dxa"/>
            <w:tcBorders>
              <w:right w:val="single" w:sz="6" w:space="0" w:color="F0F2F5"/>
            </w:tcBorders>
          </w:tcPr>
          <w:p w14:paraId="766107E2" w14:textId="77777777" w:rsidR="00115BA5" w:rsidRDefault="00115BA5" w:rsidP="00794DC7">
            <w:pPr>
              <w:pStyle w:val="TableParagraph"/>
              <w:spacing w:before="48"/>
              <w:ind w:left="108"/>
              <w:rPr>
                <w:sz w:val="21"/>
              </w:rPr>
            </w:pPr>
            <w:r>
              <w:rPr>
                <w:color w:val="0077AA"/>
                <w:sz w:val="21"/>
              </w:rPr>
              <w:t>select</w:t>
            </w:r>
            <w:r>
              <w:rPr>
                <w:color w:val="0077AA"/>
                <w:spacing w:val="-2"/>
                <w:sz w:val="21"/>
              </w:rPr>
              <w:t xml:space="preserve"> </w:t>
            </w:r>
            <w:r>
              <w:rPr>
                <w:color w:val="996E3A"/>
                <w:sz w:val="21"/>
              </w:rPr>
              <w:t>*</w:t>
            </w:r>
            <w:r>
              <w:rPr>
                <w:color w:val="996E3A"/>
                <w:spacing w:val="-1"/>
                <w:sz w:val="21"/>
              </w:rPr>
              <w:t xml:space="preserve"> </w:t>
            </w:r>
            <w:r>
              <w:rPr>
                <w:color w:val="0077AA"/>
                <w:sz w:val="21"/>
              </w:rPr>
              <w:t xml:space="preserve">from </w:t>
            </w:r>
            <w:r>
              <w:rPr>
                <w:color w:val="40454A"/>
                <w:sz w:val="21"/>
              </w:rPr>
              <w:t xml:space="preserve">dba_sys_privs </w:t>
            </w:r>
            <w:r>
              <w:rPr>
                <w:color w:val="0077AA"/>
                <w:sz w:val="21"/>
              </w:rPr>
              <w:t xml:space="preserve">where </w:t>
            </w:r>
            <w:r>
              <w:rPr>
                <w:color w:val="40454A"/>
                <w:sz w:val="21"/>
              </w:rPr>
              <w:t>grantee</w:t>
            </w:r>
            <w:r>
              <w:rPr>
                <w:color w:val="996E3A"/>
                <w:sz w:val="21"/>
              </w:rPr>
              <w:t>=</w:t>
            </w:r>
            <w:r>
              <w:rPr>
                <w:color w:val="669900"/>
                <w:sz w:val="21"/>
              </w:rPr>
              <w:t>'</w:t>
            </w:r>
            <w:r>
              <w:rPr>
                <w:rFonts w:ascii="新宋体" w:eastAsia="新宋体"/>
                <w:color w:val="669900"/>
                <w:sz w:val="21"/>
              </w:rPr>
              <w:t>角色名</w:t>
            </w:r>
            <w:r>
              <w:rPr>
                <w:color w:val="669900"/>
                <w:spacing w:val="-10"/>
                <w:sz w:val="21"/>
              </w:rPr>
              <w:t>'</w:t>
            </w:r>
          </w:p>
        </w:tc>
      </w:tr>
      <w:tr w:rsidR="00115BA5" w14:paraId="5F492C20" w14:textId="77777777" w:rsidTr="00794DC7">
        <w:trPr>
          <w:trHeight w:val="397"/>
        </w:trPr>
        <w:tc>
          <w:tcPr>
            <w:tcW w:w="477" w:type="dxa"/>
            <w:tcBorders>
              <w:left w:val="single" w:sz="6" w:space="0" w:color="F0F2F5"/>
            </w:tcBorders>
          </w:tcPr>
          <w:p w14:paraId="3DDFA1E9" w14:textId="77777777" w:rsidR="00115BA5" w:rsidRDefault="00115BA5" w:rsidP="00794DC7">
            <w:pPr>
              <w:pStyle w:val="TableParagraph"/>
              <w:spacing w:before="108"/>
              <w:ind w:right="69"/>
              <w:jc w:val="right"/>
              <w:rPr>
                <w:rFonts w:ascii="新宋体"/>
                <w:sz w:val="15"/>
              </w:rPr>
            </w:pPr>
            <w:r>
              <w:rPr>
                <w:rFonts w:ascii="新宋体"/>
                <w:color w:val="4E596F"/>
                <w:spacing w:val="-5"/>
                <w:sz w:val="15"/>
              </w:rPr>
              <w:t>19</w:t>
            </w:r>
          </w:p>
        </w:tc>
        <w:tc>
          <w:tcPr>
            <w:tcW w:w="10266" w:type="dxa"/>
            <w:tcBorders>
              <w:right w:val="single" w:sz="6" w:space="0" w:color="F0F2F5"/>
            </w:tcBorders>
          </w:tcPr>
          <w:p w14:paraId="47533C9D" w14:textId="77777777" w:rsidR="00115BA5" w:rsidRDefault="00115BA5" w:rsidP="00794DC7">
            <w:pPr>
              <w:pStyle w:val="TableParagraph"/>
              <w:spacing w:before="48"/>
              <w:ind w:left="108"/>
              <w:rPr>
                <w:rFonts w:ascii="新宋体" w:eastAsia="新宋体"/>
                <w:sz w:val="21"/>
              </w:rPr>
            </w:pPr>
            <w:r>
              <w:rPr>
                <w:color w:val="0077AA"/>
                <w:sz w:val="21"/>
              </w:rPr>
              <w:t>select</w:t>
            </w:r>
            <w:r>
              <w:rPr>
                <w:color w:val="0077AA"/>
                <w:spacing w:val="-2"/>
                <w:sz w:val="21"/>
              </w:rPr>
              <w:t xml:space="preserve"> </w:t>
            </w:r>
            <w:r>
              <w:rPr>
                <w:color w:val="996E3A"/>
                <w:sz w:val="21"/>
              </w:rPr>
              <w:t>*</w:t>
            </w:r>
            <w:r>
              <w:rPr>
                <w:color w:val="996E3A"/>
                <w:spacing w:val="-1"/>
                <w:sz w:val="21"/>
              </w:rPr>
              <w:t xml:space="preserve"> </w:t>
            </w:r>
            <w:r>
              <w:rPr>
                <w:color w:val="0077AA"/>
                <w:sz w:val="21"/>
              </w:rPr>
              <w:t>from</w:t>
            </w:r>
            <w:r>
              <w:rPr>
                <w:color w:val="0077AA"/>
                <w:spacing w:val="-1"/>
                <w:sz w:val="21"/>
              </w:rPr>
              <w:t xml:space="preserve"> </w:t>
            </w:r>
            <w:r>
              <w:rPr>
                <w:color w:val="40454A"/>
                <w:sz w:val="21"/>
              </w:rPr>
              <w:t xml:space="preserve">dba_sya_privs </w:t>
            </w:r>
            <w:r>
              <w:rPr>
                <w:color w:val="0077AA"/>
                <w:sz w:val="21"/>
              </w:rPr>
              <w:t>where</w:t>
            </w:r>
            <w:r>
              <w:rPr>
                <w:color w:val="0077AA"/>
                <w:spacing w:val="-1"/>
                <w:sz w:val="21"/>
              </w:rPr>
              <w:t xml:space="preserve"> </w:t>
            </w:r>
            <w:r>
              <w:rPr>
                <w:color w:val="40454A"/>
                <w:sz w:val="21"/>
              </w:rPr>
              <w:t>grantee</w:t>
            </w:r>
            <w:r>
              <w:rPr>
                <w:color w:val="996E3A"/>
                <w:sz w:val="21"/>
              </w:rPr>
              <w:t>=</w:t>
            </w:r>
            <w:r>
              <w:rPr>
                <w:color w:val="669900"/>
                <w:sz w:val="21"/>
              </w:rPr>
              <w:t>'CONNECT'</w:t>
            </w:r>
            <w:r>
              <w:rPr>
                <w:color w:val="999999"/>
                <w:spacing w:val="-1"/>
                <w:sz w:val="21"/>
              </w:rPr>
              <w:t xml:space="preserve">; </w:t>
            </w:r>
            <w:r>
              <w:rPr>
                <w:color w:val="0077AA"/>
                <w:sz w:val="21"/>
              </w:rPr>
              <w:t>connect</w:t>
            </w:r>
            <w:r>
              <w:rPr>
                <w:rFonts w:ascii="新宋体" w:eastAsia="新宋体"/>
                <w:color w:val="40454A"/>
                <w:spacing w:val="-4"/>
                <w:sz w:val="21"/>
              </w:rPr>
              <w:t>要大写</w:t>
            </w:r>
          </w:p>
        </w:tc>
      </w:tr>
      <w:tr w:rsidR="00115BA5" w14:paraId="394EF9F3" w14:textId="77777777" w:rsidTr="00794DC7">
        <w:trPr>
          <w:trHeight w:val="385"/>
        </w:trPr>
        <w:tc>
          <w:tcPr>
            <w:tcW w:w="477" w:type="dxa"/>
            <w:tcBorders>
              <w:left w:val="single" w:sz="6" w:space="0" w:color="F0F2F5"/>
            </w:tcBorders>
          </w:tcPr>
          <w:p w14:paraId="152EA058" w14:textId="77777777" w:rsidR="00115BA5" w:rsidRDefault="00115BA5" w:rsidP="00794DC7">
            <w:pPr>
              <w:pStyle w:val="TableParagraph"/>
              <w:spacing w:before="116"/>
              <w:ind w:right="69"/>
              <w:jc w:val="right"/>
              <w:rPr>
                <w:rFonts w:ascii="新宋体"/>
                <w:sz w:val="15"/>
              </w:rPr>
            </w:pPr>
            <w:r>
              <w:rPr>
                <w:rFonts w:ascii="新宋体"/>
                <w:color w:val="4E596F"/>
                <w:spacing w:val="-5"/>
                <w:sz w:val="15"/>
              </w:rPr>
              <w:t>20</w:t>
            </w:r>
          </w:p>
        </w:tc>
        <w:tc>
          <w:tcPr>
            <w:tcW w:w="10266" w:type="dxa"/>
            <w:tcBorders>
              <w:right w:val="single" w:sz="6" w:space="0" w:color="F0F2F5"/>
            </w:tcBorders>
          </w:tcPr>
          <w:p w14:paraId="38CA05D8" w14:textId="77777777" w:rsidR="00115BA5" w:rsidRDefault="00115BA5" w:rsidP="00794DC7">
            <w:pPr>
              <w:pStyle w:val="TableParagraph"/>
              <w:spacing w:before="56"/>
              <w:ind w:left="108"/>
              <w:rPr>
                <w:rFonts w:ascii="新宋体" w:eastAsia="新宋体"/>
                <w:sz w:val="21"/>
              </w:rPr>
            </w:pPr>
            <w:r>
              <w:rPr>
                <w:rFonts w:ascii="新宋体" w:eastAsia="新宋体"/>
                <w:color w:val="40454A"/>
                <w:spacing w:val="-5"/>
                <w:sz w:val="21"/>
              </w:rPr>
              <w:t>或者</w:t>
            </w:r>
          </w:p>
        </w:tc>
      </w:tr>
      <w:tr w:rsidR="00115BA5" w14:paraId="6FFEE893" w14:textId="77777777" w:rsidTr="00794DC7">
        <w:trPr>
          <w:trHeight w:val="402"/>
        </w:trPr>
        <w:tc>
          <w:tcPr>
            <w:tcW w:w="477" w:type="dxa"/>
            <w:tcBorders>
              <w:left w:val="single" w:sz="6" w:space="0" w:color="F0F2F5"/>
            </w:tcBorders>
          </w:tcPr>
          <w:p w14:paraId="25D7A7E3" w14:textId="77777777" w:rsidR="00115BA5" w:rsidRDefault="00115BA5" w:rsidP="00794DC7">
            <w:pPr>
              <w:pStyle w:val="TableParagraph"/>
              <w:spacing w:before="120"/>
              <w:ind w:right="69"/>
              <w:jc w:val="right"/>
              <w:rPr>
                <w:rFonts w:ascii="新宋体"/>
                <w:sz w:val="15"/>
              </w:rPr>
            </w:pPr>
            <w:r>
              <w:rPr>
                <w:rFonts w:ascii="新宋体"/>
                <w:color w:val="4E596F"/>
                <w:spacing w:val="-5"/>
                <w:sz w:val="15"/>
              </w:rPr>
              <w:t>21</w:t>
            </w:r>
          </w:p>
        </w:tc>
        <w:tc>
          <w:tcPr>
            <w:tcW w:w="10266" w:type="dxa"/>
            <w:tcBorders>
              <w:right w:val="single" w:sz="6" w:space="0" w:color="F0F2F5"/>
            </w:tcBorders>
          </w:tcPr>
          <w:p w14:paraId="5D506350" w14:textId="77777777" w:rsidR="00115BA5" w:rsidRDefault="00115BA5" w:rsidP="00794DC7">
            <w:pPr>
              <w:pStyle w:val="TableParagraph"/>
              <w:spacing w:before="60"/>
              <w:ind w:left="108"/>
              <w:rPr>
                <w:sz w:val="21"/>
              </w:rPr>
            </w:pPr>
            <w:r>
              <w:rPr>
                <w:color w:val="0077AA"/>
                <w:sz w:val="21"/>
              </w:rPr>
              <w:t>select</w:t>
            </w:r>
            <w:r>
              <w:rPr>
                <w:color w:val="0077AA"/>
                <w:spacing w:val="-4"/>
                <w:sz w:val="21"/>
              </w:rPr>
              <w:t xml:space="preserve"> </w:t>
            </w:r>
            <w:r>
              <w:rPr>
                <w:color w:val="996E3A"/>
                <w:sz w:val="21"/>
              </w:rPr>
              <w:t>*</w:t>
            </w:r>
            <w:r>
              <w:rPr>
                <w:color w:val="996E3A"/>
                <w:spacing w:val="-1"/>
                <w:sz w:val="21"/>
              </w:rPr>
              <w:t xml:space="preserve"> </w:t>
            </w:r>
            <w:r>
              <w:rPr>
                <w:color w:val="0077AA"/>
                <w:sz w:val="21"/>
              </w:rPr>
              <w:t>from</w:t>
            </w:r>
            <w:r>
              <w:rPr>
                <w:color w:val="0077AA"/>
                <w:spacing w:val="-1"/>
                <w:sz w:val="21"/>
              </w:rPr>
              <w:t xml:space="preserve"> </w:t>
            </w:r>
            <w:r>
              <w:rPr>
                <w:color w:val="40454A"/>
                <w:sz w:val="21"/>
              </w:rPr>
              <w:t xml:space="preserve">role_sys_privs </w:t>
            </w:r>
            <w:r>
              <w:rPr>
                <w:color w:val="0077AA"/>
                <w:sz w:val="21"/>
              </w:rPr>
              <w:t xml:space="preserve">where </w:t>
            </w:r>
            <w:r>
              <w:rPr>
                <w:color w:val="40454A"/>
                <w:sz w:val="21"/>
              </w:rPr>
              <w:t>role</w:t>
            </w:r>
            <w:r>
              <w:rPr>
                <w:color w:val="996E3A"/>
                <w:sz w:val="21"/>
              </w:rPr>
              <w:t>=</w:t>
            </w:r>
            <w:r>
              <w:rPr>
                <w:color w:val="669900"/>
                <w:sz w:val="21"/>
              </w:rPr>
              <w:t>'</w:t>
            </w:r>
            <w:r>
              <w:rPr>
                <w:rFonts w:ascii="新宋体" w:eastAsia="新宋体"/>
                <w:color w:val="669900"/>
                <w:sz w:val="21"/>
              </w:rPr>
              <w:t>角色名</w:t>
            </w:r>
            <w:r>
              <w:rPr>
                <w:color w:val="669900"/>
                <w:spacing w:val="-10"/>
                <w:sz w:val="21"/>
              </w:rPr>
              <w:t>'</w:t>
            </w:r>
          </w:p>
        </w:tc>
      </w:tr>
      <w:tr w:rsidR="00115BA5" w14:paraId="368E010A" w14:textId="77777777" w:rsidTr="00794DC7">
        <w:trPr>
          <w:trHeight w:val="390"/>
        </w:trPr>
        <w:tc>
          <w:tcPr>
            <w:tcW w:w="477" w:type="dxa"/>
            <w:tcBorders>
              <w:left w:val="single" w:sz="6" w:space="0" w:color="F0F2F5"/>
            </w:tcBorders>
          </w:tcPr>
          <w:p w14:paraId="212D3A8D" w14:textId="77777777" w:rsidR="00115BA5" w:rsidRDefault="00115BA5" w:rsidP="00794DC7">
            <w:pPr>
              <w:pStyle w:val="TableParagraph"/>
              <w:spacing w:before="108"/>
              <w:ind w:right="69"/>
              <w:jc w:val="right"/>
              <w:rPr>
                <w:rFonts w:ascii="新宋体"/>
                <w:sz w:val="15"/>
              </w:rPr>
            </w:pPr>
            <w:r>
              <w:rPr>
                <w:rFonts w:ascii="新宋体"/>
                <w:color w:val="4E596F"/>
                <w:spacing w:val="-5"/>
                <w:sz w:val="15"/>
              </w:rPr>
              <w:t>22</w:t>
            </w:r>
          </w:p>
        </w:tc>
        <w:tc>
          <w:tcPr>
            <w:tcW w:w="10266" w:type="dxa"/>
            <w:tcBorders>
              <w:right w:val="single" w:sz="6" w:space="0" w:color="F0F2F5"/>
            </w:tcBorders>
          </w:tcPr>
          <w:p w14:paraId="5F2C0378" w14:textId="77777777" w:rsidR="00115BA5" w:rsidRDefault="00115BA5" w:rsidP="00794DC7">
            <w:pPr>
              <w:pStyle w:val="TableParagraph"/>
              <w:spacing w:before="48"/>
              <w:ind w:left="108"/>
              <w:rPr>
                <w:rFonts w:ascii="新宋体" w:eastAsia="新宋体"/>
                <w:sz w:val="21"/>
              </w:rPr>
            </w:pPr>
            <w:r>
              <w:rPr>
                <w:color w:val="0077AA"/>
                <w:sz w:val="21"/>
              </w:rPr>
              <w:t>select</w:t>
            </w:r>
            <w:r>
              <w:rPr>
                <w:color w:val="0077AA"/>
                <w:spacing w:val="-2"/>
                <w:sz w:val="21"/>
              </w:rPr>
              <w:t xml:space="preserve"> </w:t>
            </w:r>
            <w:r>
              <w:rPr>
                <w:color w:val="996E3A"/>
                <w:sz w:val="21"/>
              </w:rPr>
              <w:t>*</w:t>
            </w:r>
            <w:r>
              <w:rPr>
                <w:color w:val="996E3A"/>
                <w:spacing w:val="-1"/>
                <w:sz w:val="21"/>
              </w:rPr>
              <w:t xml:space="preserve"> </w:t>
            </w:r>
            <w:r>
              <w:rPr>
                <w:color w:val="0077AA"/>
                <w:sz w:val="21"/>
              </w:rPr>
              <w:t>from</w:t>
            </w:r>
            <w:r>
              <w:rPr>
                <w:color w:val="0077AA"/>
                <w:spacing w:val="-1"/>
                <w:sz w:val="21"/>
              </w:rPr>
              <w:t xml:space="preserve"> </w:t>
            </w:r>
            <w:r>
              <w:rPr>
                <w:color w:val="40454A"/>
                <w:sz w:val="21"/>
              </w:rPr>
              <w:t xml:space="preserve">role_sys_privs </w:t>
            </w:r>
            <w:r>
              <w:rPr>
                <w:color w:val="0077AA"/>
                <w:sz w:val="21"/>
              </w:rPr>
              <w:t>where</w:t>
            </w:r>
            <w:r>
              <w:rPr>
                <w:color w:val="0077AA"/>
                <w:spacing w:val="-1"/>
                <w:sz w:val="21"/>
              </w:rPr>
              <w:t xml:space="preserve"> </w:t>
            </w:r>
            <w:r>
              <w:rPr>
                <w:color w:val="40454A"/>
                <w:sz w:val="21"/>
              </w:rPr>
              <w:t>grantee</w:t>
            </w:r>
            <w:r>
              <w:rPr>
                <w:color w:val="996E3A"/>
                <w:sz w:val="21"/>
              </w:rPr>
              <w:t>=</w:t>
            </w:r>
            <w:r>
              <w:rPr>
                <w:color w:val="669900"/>
                <w:sz w:val="21"/>
              </w:rPr>
              <w:t>'CONNECT'</w:t>
            </w:r>
            <w:r>
              <w:rPr>
                <w:color w:val="999999"/>
                <w:spacing w:val="-1"/>
                <w:sz w:val="21"/>
              </w:rPr>
              <w:t xml:space="preserve">; </w:t>
            </w:r>
            <w:r>
              <w:rPr>
                <w:color w:val="0077AA"/>
                <w:sz w:val="21"/>
              </w:rPr>
              <w:t>connect</w:t>
            </w:r>
            <w:r>
              <w:rPr>
                <w:rFonts w:ascii="新宋体" w:eastAsia="新宋体"/>
                <w:color w:val="40454A"/>
                <w:spacing w:val="-4"/>
                <w:sz w:val="21"/>
              </w:rPr>
              <w:t>要大写</w:t>
            </w:r>
          </w:p>
        </w:tc>
      </w:tr>
      <w:tr w:rsidR="00115BA5" w14:paraId="6620B987" w14:textId="77777777" w:rsidTr="00794DC7">
        <w:trPr>
          <w:trHeight w:val="390"/>
        </w:trPr>
        <w:tc>
          <w:tcPr>
            <w:tcW w:w="477" w:type="dxa"/>
            <w:tcBorders>
              <w:left w:val="single" w:sz="6" w:space="0" w:color="F0F2F5"/>
            </w:tcBorders>
          </w:tcPr>
          <w:p w14:paraId="00CAAC70" w14:textId="77777777" w:rsidR="00115BA5" w:rsidRDefault="00115BA5" w:rsidP="00794DC7">
            <w:pPr>
              <w:pStyle w:val="TableParagraph"/>
              <w:spacing w:before="108"/>
              <w:ind w:right="69"/>
              <w:jc w:val="right"/>
              <w:rPr>
                <w:rFonts w:ascii="新宋体"/>
                <w:sz w:val="15"/>
              </w:rPr>
            </w:pPr>
            <w:r>
              <w:rPr>
                <w:rFonts w:ascii="新宋体"/>
                <w:color w:val="4E596F"/>
                <w:spacing w:val="-5"/>
                <w:sz w:val="15"/>
              </w:rPr>
              <w:t>23</w:t>
            </w:r>
          </w:p>
        </w:tc>
        <w:tc>
          <w:tcPr>
            <w:tcW w:w="10266" w:type="dxa"/>
            <w:tcBorders>
              <w:right w:val="single" w:sz="6" w:space="0" w:color="F0F2F5"/>
            </w:tcBorders>
          </w:tcPr>
          <w:p w14:paraId="7A45E2F5" w14:textId="77777777" w:rsidR="00115BA5" w:rsidRDefault="00115BA5" w:rsidP="00794DC7">
            <w:pPr>
              <w:pStyle w:val="TableParagraph"/>
              <w:spacing w:before="48"/>
              <w:ind w:left="108"/>
              <w:rPr>
                <w:rFonts w:ascii="新宋体" w:eastAsia="新宋体"/>
                <w:sz w:val="21"/>
                <w:lang w:eastAsia="zh-CN"/>
              </w:rPr>
            </w:pPr>
            <w:r>
              <w:rPr>
                <w:color w:val="990054"/>
                <w:spacing w:val="-2"/>
                <w:sz w:val="21"/>
                <w:lang w:eastAsia="zh-CN"/>
              </w:rPr>
              <w:t>6.</w:t>
            </w:r>
            <w:r>
              <w:rPr>
                <w:rFonts w:ascii="新宋体" w:eastAsia="新宋体"/>
                <w:color w:val="40454A"/>
                <w:spacing w:val="-3"/>
                <w:sz w:val="21"/>
                <w:lang w:eastAsia="zh-CN"/>
              </w:rPr>
              <w:t>一个角色包含的对象权限</w:t>
            </w:r>
          </w:p>
        </w:tc>
      </w:tr>
      <w:tr w:rsidR="00115BA5" w14:paraId="1560D69E" w14:textId="77777777" w:rsidTr="00794DC7">
        <w:trPr>
          <w:trHeight w:val="397"/>
        </w:trPr>
        <w:tc>
          <w:tcPr>
            <w:tcW w:w="477" w:type="dxa"/>
            <w:tcBorders>
              <w:left w:val="single" w:sz="6" w:space="0" w:color="F0F2F5"/>
            </w:tcBorders>
          </w:tcPr>
          <w:p w14:paraId="107A6469" w14:textId="77777777" w:rsidR="00115BA5" w:rsidRDefault="00115BA5" w:rsidP="00794DC7">
            <w:pPr>
              <w:pStyle w:val="TableParagraph"/>
              <w:spacing w:before="108"/>
              <w:ind w:right="69"/>
              <w:jc w:val="right"/>
              <w:rPr>
                <w:rFonts w:ascii="新宋体"/>
                <w:sz w:val="15"/>
              </w:rPr>
            </w:pPr>
            <w:r>
              <w:rPr>
                <w:rFonts w:ascii="新宋体"/>
                <w:color w:val="4E596F"/>
                <w:spacing w:val="-5"/>
                <w:sz w:val="15"/>
              </w:rPr>
              <w:t>24</w:t>
            </w:r>
          </w:p>
        </w:tc>
        <w:tc>
          <w:tcPr>
            <w:tcW w:w="10266" w:type="dxa"/>
            <w:tcBorders>
              <w:right w:val="single" w:sz="6" w:space="0" w:color="F0F2F5"/>
            </w:tcBorders>
          </w:tcPr>
          <w:p w14:paraId="426AC6FE" w14:textId="77777777" w:rsidR="00115BA5" w:rsidRDefault="00115BA5" w:rsidP="00794DC7">
            <w:pPr>
              <w:pStyle w:val="TableParagraph"/>
              <w:spacing w:before="48"/>
              <w:ind w:left="108"/>
              <w:rPr>
                <w:sz w:val="21"/>
              </w:rPr>
            </w:pPr>
            <w:r>
              <w:rPr>
                <w:color w:val="0077AA"/>
                <w:sz w:val="21"/>
              </w:rPr>
              <w:t>select</w:t>
            </w:r>
            <w:r>
              <w:rPr>
                <w:color w:val="0077AA"/>
                <w:spacing w:val="-2"/>
                <w:sz w:val="21"/>
              </w:rPr>
              <w:t xml:space="preserve"> </w:t>
            </w:r>
            <w:r>
              <w:rPr>
                <w:color w:val="996E3A"/>
                <w:sz w:val="21"/>
              </w:rPr>
              <w:t>*</w:t>
            </w:r>
            <w:r>
              <w:rPr>
                <w:color w:val="996E3A"/>
                <w:spacing w:val="-1"/>
                <w:sz w:val="21"/>
              </w:rPr>
              <w:t xml:space="preserve"> </w:t>
            </w:r>
            <w:r>
              <w:rPr>
                <w:color w:val="0077AA"/>
                <w:sz w:val="21"/>
              </w:rPr>
              <w:t xml:space="preserve">from </w:t>
            </w:r>
            <w:r>
              <w:rPr>
                <w:color w:val="40454A"/>
                <w:sz w:val="21"/>
              </w:rPr>
              <w:t xml:space="preserve">dba_tab_privs </w:t>
            </w:r>
            <w:r>
              <w:rPr>
                <w:color w:val="0077AA"/>
                <w:sz w:val="21"/>
              </w:rPr>
              <w:t xml:space="preserve">where </w:t>
            </w:r>
            <w:r>
              <w:rPr>
                <w:color w:val="40454A"/>
                <w:sz w:val="21"/>
              </w:rPr>
              <w:t>grantee</w:t>
            </w:r>
            <w:r>
              <w:rPr>
                <w:color w:val="996E3A"/>
                <w:sz w:val="21"/>
              </w:rPr>
              <w:t>=</w:t>
            </w:r>
            <w:r>
              <w:rPr>
                <w:color w:val="669900"/>
                <w:sz w:val="21"/>
              </w:rPr>
              <w:t>'</w:t>
            </w:r>
            <w:r>
              <w:rPr>
                <w:rFonts w:ascii="新宋体" w:eastAsia="新宋体"/>
                <w:color w:val="669900"/>
                <w:sz w:val="21"/>
              </w:rPr>
              <w:t>角色名</w:t>
            </w:r>
            <w:r>
              <w:rPr>
                <w:color w:val="669900"/>
                <w:spacing w:val="-10"/>
                <w:sz w:val="21"/>
              </w:rPr>
              <w:t>'</w:t>
            </w:r>
          </w:p>
        </w:tc>
      </w:tr>
      <w:tr w:rsidR="00115BA5" w14:paraId="23D8D81D" w14:textId="77777777" w:rsidTr="00794DC7">
        <w:trPr>
          <w:trHeight w:val="410"/>
        </w:trPr>
        <w:tc>
          <w:tcPr>
            <w:tcW w:w="477" w:type="dxa"/>
            <w:tcBorders>
              <w:left w:val="single" w:sz="6" w:space="0" w:color="F0F2F5"/>
            </w:tcBorders>
          </w:tcPr>
          <w:p w14:paraId="3F1624CB" w14:textId="77777777" w:rsidR="00115BA5" w:rsidRDefault="00115BA5" w:rsidP="00794DC7">
            <w:pPr>
              <w:pStyle w:val="TableParagraph"/>
              <w:spacing w:before="116"/>
              <w:ind w:right="69"/>
              <w:jc w:val="right"/>
              <w:rPr>
                <w:rFonts w:ascii="新宋体"/>
                <w:sz w:val="15"/>
              </w:rPr>
            </w:pPr>
            <w:r>
              <w:rPr>
                <w:rFonts w:ascii="新宋体"/>
                <w:color w:val="4E596F"/>
                <w:spacing w:val="-5"/>
                <w:sz w:val="15"/>
              </w:rPr>
              <w:t>25</w:t>
            </w:r>
          </w:p>
        </w:tc>
        <w:tc>
          <w:tcPr>
            <w:tcW w:w="10266" w:type="dxa"/>
            <w:tcBorders>
              <w:right w:val="single" w:sz="6" w:space="0" w:color="F0F2F5"/>
            </w:tcBorders>
          </w:tcPr>
          <w:p w14:paraId="4F8E5ED4" w14:textId="77777777" w:rsidR="00115BA5" w:rsidRDefault="00115BA5" w:rsidP="00794DC7">
            <w:pPr>
              <w:pStyle w:val="TableParagraph"/>
              <w:spacing w:before="56"/>
              <w:ind w:left="108"/>
              <w:rPr>
                <w:rFonts w:ascii="新宋体" w:eastAsia="新宋体"/>
                <w:sz w:val="21"/>
              </w:rPr>
            </w:pPr>
            <w:r>
              <w:rPr>
                <w:color w:val="990054"/>
                <w:spacing w:val="-2"/>
                <w:sz w:val="21"/>
              </w:rPr>
              <w:t>7.</w:t>
            </w:r>
            <w:r>
              <w:rPr>
                <w:rFonts w:ascii="新宋体" w:eastAsia="新宋体"/>
                <w:color w:val="40454A"/>
                <w:spacing w:val="-4"/>
                <w:sz w:val="21"/>
              </w:rPr>
              <w:t>查看所有角色</w:t>
            </w:r>
          </w:p>
        </w:tc>
      </w:tr>
      <w:tr w:rsidR="00115BA5" w14:paraId="3751AFFD" w14:textId="77777777" w:rsidTr="00794DC7">
        <w:trPr>
          <w:trHeight w:val="403"/>
        </w:trPr>
        <w:tc>
          <w:tcPr>
            <w:tcW w:w="477" w:type="dxa"/>
            <w:tcBorders>
              <w:left w:val="single" w:sz="6" w:space="0" w:color="F0F2F5"/>
            </w:tcBorders>
          </w:tcPr>
          <w:p w14:paraId="50E795FE" w14:textId="77777777" w:rsidR="00115BA5" w:rsidRDefault="00115BA5" w:rsidP="00794DC7">
            <w:pPr>
              <w:pStyle w:val="TableParagraph"/>
              <w:spacing w:before="96"/>
              <w:ind w:right="69"/>
              <w:jc w:val="right"/>
              <w:rPr>
                <w:rFonts w:ascii="新宋体"/>
                <w:sz w:val="15"/>
              </w:rPr>
            </w:pPr>
            <w:r>
              <w:rPr>
                <w:rFonts w:ascii="新宋体"/>
                <w:color w:val="4E596F"/>
                <w:spacing w:val="-5"/>
                <w:sz w:val="15"/>
              </w:rPr>
              <w:t>26</w:t>
            </w:r>
          </w:p>
        </w:tc>
        <w:tc>
          <w:tcPr>
            <w:tcW w:w="10266" w:type="dxa"/>
            <w:tcBorders>
              <w:right w:val="single" w:sz="6" w:space="0" w:color="F0F2F5"/>
            </w:tcBorders>
          </w:tcPr>
          <w:p w14:paraId="5F7219B9" w14:textId="77777777" w:rsidR="00115BA5" w:rsidRDefault="00115BA5" w:rsidP="00794DC7">
            <w:pPr>
              <w:pStyle w:val="TableParagraph"/>
              <w:spacing w:before="53"/>
              <w:ind w:left="108"/>
              <w:rPr>
                <w:sz w:val="21"/>
              </w:rPr>
            </w:pPr>
            <w:r>
              <w:rPr>
                <w:color w:val="0077AA"/>
                <w:sz w:val="21"/>
              </w:rPr>
              <w:t>select</w:t>
            </w:r>
            <w:r>
              <w:rPr>
                <w:color w:val="0077AA"/>
                <w:spacing w:val="-1"/>
                <w:sz w:val="21"/>
              </w:rPr>
              <w:t xml:space="preserve"> </w:t>
            </w:r>
            <w:r>
              <w:rPr>
                <w:color w:val="996E3A"/>
                <w:sz w:val="21"/>
              </w:rPr>
              <w:t>*</w:t>
            </w:r>
            <w:r>
              <w:rPr>
                <w:color w:val="996E3A"/>
                <w:spacing w:val="-1"/>
                <w:sz w:val="21"/>
              </w:rPr>
              <w:t xml:space="preserve"> </w:t>
            </w:r>
            <w:r>
              <w:rPr>
                <w:color w:val="0077AA"/>
                <w:sz w:val="21"/>
              </w:rPr>
              <w:t xml:space="preserve">from </w:t>
            </w:r>
            <w:r>
              <w:rPr>
                <w:color w:val="40454A"/>
                <w:spacing w:val="-2"/>
                <w:sz w:val="21"/>
              </w:rPr>
              <w:t>dba_roles</w:t>
            </w:r>
            <w:r>
              <w:rPr>
                <w:color w:val="999999"/>
                <w:spacing w:val="-2"/>
                <w:sz w:val="21"/>
              </w:rPr>
              <w:t>;</w:t>
            </w:r>
          </w:p>
        </w:tc>
      </w:tr>
      <w:tr w:rsidR="00115BA5" w14:paraId="258C1954" w14:textId="77777777" w:rsidTr="00794DC7">
        <w:trPr>
          <w:trHeight w:val="348"/>
        </w:trPr>
        <w:tc>
          <w:tcPr>
            <w:tcW w:w="477" w:type="dxa"/>
            <w:tcBorders>
              <w:left w:val="single" w:sz="6" w:space="0" w:color="F0F2F5"/>
            </w:tcBorders>
          </w:tcPr>
          <w:p w14:paraId="53D95852" w14:textId="77777777" w:rsidR="00115BA5" w:rsidRDefault="00115BA5" w:rsidP="00794DC7">
            <w:pPr>
              <w:pStyle w:val="TableParagraph"/>
              <w:spacing w:before="82"/>
              <w:ind w:right="69"/>
              <w:jc w:val="right"/>
              <w:rPr>
                <w:rFonts w:ascii="新宋体"/>
                <w:sz w:val="15"/>
              </w:rPr>
            </w:pPr>
            <w:r>
              <w:rPr>
                <w:rFonts w:ascii="新宋体"/>
                <w:color w:val="4E596F"/>
                <w:spacing w:val="-5"/>
                <w:sz w:val="15"/>
              </w:rPr>
              <w:t>27</w:t>
            </w:r>
          </w:p>
        </w:tc>
        <w:tc>
          <w:tcPr>
            <w:tcW w:w="10266" w:type="dxa"/>
            <w:tcBorders>
              <w:right w:val="single" w:sz="6" w:space="0" w:color="F0F2F5"/>
            </w:tcBorders>
          </w:tcPr>
          <w:p w14:paraId="541E32B5" w14:textId="77777777" w:rsidR="00115BA5" w:rsidRDefault="00115BA5" w:rsidP="00794DC7">
            <w:pPr>
              <w:pStyle w:val="TableParagraph"/>
              <w:rPr>
                <w:rFonts w:ascii="Times New Roman"/>
                <w:sz w:val="20"/>
              </w:rPr>
            </w:pPr>
          </w:p>
        </w:tc>
      </w:tr>
      <w:tr w:rsidR="00115BA5" w14:paraId="4029C1CA" w14:textId="77777777" w:rsidTr="00794DC7">
        <w:trPr>
          <w:trHeight w:val="394"/>
        </w:trPr>
        <w:tc>
          <w:tcPr>
            <w:tcW w:w="477" w:type="dxa"/>
            <w:tcBorders>
              <w:left w:val="single" w:sz="6" w:space="0" w:color="F0F2F5"/>
            </w:tcBorders>
          </w:tcPr>
          <w:p w14:paraId="0AB4819D" w14:textId="77777777" w:rsidR="00115BA5" w:rsidRDefault="00115BA5" w:rsidP="00794DC7">
            <w:pPr>
              <w:pStyle w:val="TableParagraph"/>
              <w:spacing w:before="125"/>
              <w:ind w:right="69"/>
              <w:jc w:val="right"/>
              <w:rPr>
                <w:rFonts w:ascii="新宋体"/>
                <w:sz w:val="15"/>
              </w:rPr>
            </w:pPr>
            <w:r>
              <w:rPr>
                <w:rFonts w:ascii="新宋体"/>
                <w:color w:val="4E596F"/>
                <w:spacing w:val="-5"/>
                <w:sz w:val="15"/>
              </w:rPr>
              <w:t>28</w:t>
            </w:r>
          </w:p>
        </w:tc>
        <w:tc>
          <w:tcPr>
            <w:tcW w:w="10266" w:type="dxa"/>
            <w:tcBorders>
              <w:right w:val="single" w:sz="6" w:space="0" w:color="F0F2F5"/>
            </w:tcBorders>
          </w:tcPr>
          <w:p w14:paraId="49DD0C32" w14:textId="77777777" w:rsidR="00115BA5" w:rsidRDefault="00115BA5" w:rsidP="00794DC7">
            <w:pPr>
              <w:pStyle w:val="TableParagraph"/>
              <w:spacing w:before="65"/>
              <w:ind w:left="108"/>
              <w:rPr>
                <w:rFonts w:ascii="新宋体" w:eastAsia="新宋体"/>
                <w:sz w:val="21"/>
              </w:rPr>
            </w:pPr>
            <w:r>
              <w:rPr>
                <w:rFonts w:ascii="新宋体" w:eastAsia="新宋体"/>
                <w:color w:val="40454A"/>
                <w:sz w:val="21"/>
              </w:rPr>
              <w:t>（三）</w:t>
            </w:r>
            <w:r>
              <w:rPr>
                <w:rFonts w:ascii="新宋体" w:eastAsia="新宋体"/>
                <w:color w:val="40454A"/>
                <w:spacing w:val="-2"/>
                <w:sz w:val="21"/>
              </w:rPr>
              <w:t>、查看权限</w:t>
            </w:r>
          </w:p>
        </w:tc>
      </w:tr>
      <w:tr w:rsidR="00115BA5" w14:paraId="734B2CED" w14:textId="77777777" w:rsidTr="00794DC7">
        <w:trPr>
          <w:trHeight w:val="402"/>
        </w:trPr>
        <w:tc>
          <w:tcPr>
            <w:tcW w:w="477" w:type="dxa"/>
            <w:tcBorders>
              <w:left w:val="single" w:sz="6" w:space="0" w:color="F0F2F5"/>
            </w:tcBorders>
          </w:tcPr>
          <w:p w14:paraId="1CFC443E" w14:textId="77777777" w:rsidR="00115BA5" w:rsidRDefault="00115BA5" w:rsidP="00794DC7">
            <w:pPr>
              <w:pStyle w:val="TableParagraph"/>
              <w:spacing w:before="120"/>
              <w:ind w:right="69"/>
              <w:jc w:val="right"/>
              <w:rPr>
                <w:rFonts w:ascii="新宋体"/>
                <w:sz w:val="15"/>
              </w:rPr>
            </w:pPr>
            <w:r>
              <w:rPr>
                <w:rFonts w:ascii="新宋体"/>
                <w:color w:val="4E596F"/>
                <w:spacing w:val="-5"/>
                <w:sz w:val="15"/>
              </w:rPr>
              <w:t>29</w:t>
            </w:r>
          </w:p>
        </w:tc>
        <w:tc>
          <w:tcPr>
            <w:tcW w:w="10266" w:type="dxa"/>
            <w:tcBorders>
              <w:right w:val="single" w:sz="6" w:space="0" w:color="F0F2F5"/>
            </w:tcBorders>
          </w:tcPr>
          <w:p w14:paraId="14D2BA8B" w14:textId="77777777" w:rsidR="00115BA5" w:rsidRDefault="00115BA5" w:rsidP="00794DC7">
            <w:pPr>
              <w:pStyle w:val="TableParagraph"/>
              <w:spacing w:before="60"/>
              <w:ind w:left="108"/>
              <w:rPr>
                <w:rFonts w:ascii="新宋体" w:eastAsia="新宋体"/>
                <w:sz w:val="21"/>
              </w:rPr>
            </w:pPr>
            <w:r>
              <w:rPr>
                <w:color w:val="990054"/>
                <w:spacing w:val="-2"/>
                <w:sz w:val="21"/>
              </w:rPr>
              <w:t>1.</w:t>
            </w:r>
            <w:r>
              <w:rPr>
                <w:rFonts w:ascii="新宋体" w:eastAsia="新宋体"/>
                <w:color w:val="40454A"/>
                <w:spacing w:val="-4"/>
                <w:sz w:val="21"/>
              </w:rPr>
              <w:t>基本权限查询：</w:t>
            </w:r>
          </w:p>
        </w:tc>
      </w:tr>
      <w:tr w:rsidR="00115BA5" w14:paraId="199868A3" w14:textId="77777777" w:rsidTr="00794DC7">
        <w:trPr>
          <w:trHeight w:val="397"/>
        </w:trPr>
        <w:tc>
          <w:tcPr>
            <w:tcW w:w="477" w:type="dxa"/>
            <w:tcBorders>
              <w:left w:val="single" w:sz="6" w:space="0" w:color="F0F2F5"/>
            </w:tcBorders>
          </w:tcPr>
          <w:p w14:paraId="26077669" w14:textId="77777777" w:rsidR="00115BA5" w:rsidRDefault="00115BA5" w:rsidP="00794DC7">
            <w:pPr>
              <w:pStyle w:val="TableParagraph"/>
              <w:spacing w:before="108"/>
              <w:ind w:right="69"/>
              <w:jc w:val="right"/>
              <w:rPr>
                <w:rFonts w:ascii="新宋体"/>
                <w:sz w:val="15"/>
              </w:rPr>
            </w:pPr>
            <w:r>
              <w:rPr>
                <w:rFonts w:ascii="新宋体"/>
                <w:color w:val="4E596F"/>
                <w:spacing w:val="-5"/>
                <w:sz w:val="15"/>
              </w:rPr>
              <w:t>30</w:t>
            </w:r>
          </w:p>
        </w:tc>
        <w:tc>
          <w:tcPr>
            <w:tcW w:w="10266" w:type="dxa"/>
            <w:tcBorders>
              <w:right w:val="single" w:sz="6" w:space="0" w:color="F0F2F5"/>
            </w:tcBorders>
          </w:tcPr>
          <w:p w14:paraId="07566CCB" w14:textId="77777777" w:rsidR="00115BA5" w:rsidRDefault="00115BA5" w:rsidP="00794DC7">
            <w:pPr>
              <w:pStyle w:val="TableParagraph"/>
              <w:spacing w:before="48"/>
              <w:ind w:left="108"/>
              <w:rPr>
                <w:rFonts w:ascii="新宋体" w:eastAsia="新宋体"/>
                <w:sz w:val="21"/>
              </w:rPr>
            </w:pPr>
            <w:r>
              <w:rPr>
                <w:color w:val="0077AA"/>
                <w:sz w:val="21"/>
              </w:rPr>
              <w:t>select</w:t>
            </w:r>
            <w:r>
              <w:rPr>
                <w:color w:val="0077AA"/>
                <w:spacing w:val="-2"/>
                <w:sz w:val="21"/>
              </w:rPr>
              <w:t xml:space="preserve"> </w:t>
            </w:r>
            <w:r>
              <w:rPr>
                <w:color w:val="996E3A"/>
                <w:sz w:val="21"/>
              </w:rPr>
              <w:t>*</w:t>
            </w:r>
            <w:r>
              <w:rPr>
                <w:color w:val="996E3A"/>
                <w:spacing w:val="-1"/>
                <w:sz w:val="21"/>
              </w:rPr>
              <w:t xml:space="preserve"> </w:t>
            </w:r>
            <w:r>
              <w:rPr>
                <w:color w:val="0077AA"/>
                <w:sz w:val="21"/>
              </w:rPr>
              <w:t xml:space="preserve">from </w:t>
            </w:r>
            <w:r>
              <w:rPr>
                <w:color w:val="40454A"/>
                <w:sz w:val="21"/>
              </w:rPr>
              <w:t>session_privs</w:t>
            </w:r>
            <w:r>
              <w:rPr>
                <w:color w:val="999999"/>
                <w:spacing w:val="-1"/>
                <w:sz w:val="21"/>
              </w:rPr>
              <w:t xml:space="preserve">; </w:t>
            </w:r>
            <w:r>
              <w:rPr>
                <w:color w:val="6F808F"/>
                <w:sz w:val="21"/>
              </w:rPr>
              <w:t>--</w:t>
            </w:r>
            <w:r>
              <w:rPr>
                <w:rFonts w:ascii="新宋体" w:eastAsia="新宋体"/>
                <w:color w:val="6F808F"/>
                <w:spacing w:val="-1"/>
                <w:sz w:val="21"/>
              </w:rPr>
              <w:t>当前用户所拥有的全部权限</w:t>
            </w:r>
          </w:p>
        </w:tc>
      </w:tr>
      <w:tr w:rsidR="00115BA5" w14:paraId="07C2A003" w14:textId="77777777" w:rsidTr="00794DC7">
        <w:trPr>
          <w:trHeight w:val="397"/>
        </w:trPr>
        <w:tc>
          <w:tcPr>
            <w:tcW w:w="477" w:type="dxa"/>
            <w:tcBorders>
              <w:left w:val="single" w:sz="6" w:space="0" w:color="F0F2F5"/>
            </w:tcBorders>
          </w:tcPr>
          <w:p w14:paraId="06F2F43C" w14:textId="77777777" w:rsidR="00115BA5" w:rsidRDefault="00115BA5" w:rsidP="00794DC7">
            <w:pPr>
              <w:pStyle w:val="TableParagraph"/>
              <w:spacing w:before="116"/>
              <w:ind w:right="69"/>
              <w:jc w:val="right"/>
              <w:rPr>
                <w:rFonts w:ascii="新宋体"/>
                <w:sz w:val="15"/>
              </w:rPr>
            </w:pPr>
            <w:r>
              <w:rPr>
                <w:rFonts w:ascii="新宋体"/>
                <w:color w:val="4E596F"/>
                <w:spacing w:val="-5"/>
                <w:sz w:val="15"/>
              </w:rPr>
              <w:t>31</w:t>
            </w:r>
          </w:p>
        </w:tc>
        <w:tc>
          <w:tcPr>
            <w:tcW w:w="10266" w:type="dxa"/>
            <w:tcBorders>
              <w:right w:val="single" w:sz="6" w:space="0" w:color="F0F2F5"/>
            </w:tcBorders>
          </w:tcPr>
          <w:p w14:paraId="31904C0F" w14:textId="77777777" w:rsidR="00115BA5" w:rsidRDefault="00115BA5" w:rsidP="00794DC7">
            <w:pPr>
              <w:pStyle w:val="TableParagraph"/>
              <w:spacing w:before="56"/>
              <w:ind w:left="108"/>
              <w:rPr>
                <w:rFonts w:ascii="新宋体" w:eastAsia="新宋体"/>
                <w:sz w:val="21"/>
              </w:rPr>
            </w:pPr>
            <w:r>
              <w:rPr>
                <w:color w:val="0077AA"/>
                <w:sz w:val="21"/>
              </w:rPr>
              <w:t>select</w:t>
            </w:r>
            <w:r>
              <w:rPr>
                <w:color w:val="0077AA"/>
                <w:spacing w:val="-4"/>
                <w:sz w:val="21"/>
              </w:rPr>
              <w:t xml:space="preserve"> </w:t>
            </w:r>
            <w:r>
              <w:rPr>
                <w:color w:val="996E3A"/>
                <w:sz w:val="21"/>
              </w:rPr>
              <w:t>*</w:t>
            </w:r>
            <w:r>
              <w:rPr>
                <w:color w:val="996E3A"/>
                <w:spacing w:val="-2"/>
                <w:sz w:val="21"/>
              </w:rPr>
              <w:t xml:space="preserve"> </w:t>
            </w:r>
            <w:r>
              <w:rPr>
                <w:color w:val="0077AA"/>
                <w:sz w:val="21"/>
              </w:rPr>
              <w:t xml:space="preserve">from </w:t>
            </w:r>
            <w:r>
              <w:rPr>
                <w:color w:val="40454A"/>
                <w:sz w:val="21"/>
              </w:rPr>
              <w:t>user_sys_privs</w:t>
            </w:r>
            <w:r>
              <w:rPr>
                <w:color w:val="999999"/>
                <w:sz w:val="21"/>
              </w:rPr>
              <w:t>;</w:t>
            </w:r>
            <w:r>
              <w:rPr>
                <w:color w:val="6F808F"/>
                <w:sz w:val="21"/>
              </w:rPr>
              <w:t>--</w:t>
            </w:r>
            <w:r>
              <w:rPr>
                <w:rFonts w:ascii="新宋体" w:eastAsia="新宋体"/>
                <w:color w:val="6F808F"/>
                <w:spacing w:val="-2"/>
                <w:sz w:val="21"/>
              </w:rPr>
              <w:t>当前用户的系统权限</w:t>
            </w:r>
          </w:p>
        </w:tc>
      </w:tr>
      <w:tr w:rsidR="00115BA5" w14:paraId="55F19C75" w14:textId="77777777" w:rsidTr="00794DC7">
        <w:trPr>
          <w:trHeight w:val="390"/>
        </w:trPr>
        <w:tc>
          <w:tcPr>
            <w:tcW w:w="477" w:type="dxa"/>
            <w:tcBorders>
              <w:left w:val="single" w:sz="6" w:space="0" w:color="F0F2F5"/>
            </w:tcBorders>
          </w:tcPr>
          <w:p w14:paraId="50814E48" w14:textId="77777777" w:rsidR="00115BA5" w:rsidRDefault="00115BA5" w:rsidP="00794DC7">
            <w:pPr>
              <w:pStyle w:val="TableParagraph"/>
              <w:spacing w:before="108"/>
              <w:ind w:right="69"/>
              <w:jc w:val="right"/>
              <w:rPr>
                <w:rFonts w:ascii="新宋体"/>
                <w:sz w:val="15"/>
              </w:rPr>
            </w:pPr>
            <w:r>
              <w:rPr>
                <w:rFonts w:ascii="新宋体"/>
                <w:color w:val="4E596F"/>
                <w:spacing w:val="-5"/>
                <w:sz w:val="15"/>
              </w:rPr>
              <w:t>32</w:t>
            </w:r>
          </w:p>
        </w:tc>
        <w:tc>
          <w:tcPr>
            <w:tcW w:w="10266" w:type="dxa"/>
            <w:tcBorders>
              <w:right w:val="single" w:sz="6" w:space="0" w:color="F0F2F5"/>
            </w:tcBorders>
          </w:tcPr>
          <w:p w14:paraId="0BA50D08" w14:textId="77777777" w:rsidR="00115BA5" w:rsidRDefault="00115BA5" w:rsidP="00794DC7">
            <w:pPr>
              <w:pStyle w:val="TableParagraph"/>
              <w:spacing w:before="48"/>
              <w:ind w:left="108"/>
              <w:rPr>
                <w:rFonts w:ascii="新宋体" w:eastAsia="新宋体"/>
                <w:sz w:val="21"/>
              </w:rPr>
            </w:pPr>
            <w:r>
              <w:rPr>
                <w:color w:val="0077AA"/>
                <w:sz w:val="21"/>
              </w:rPr>
              <w:t>select</w:t>
            </w:r>
            <w:r>
              <w:rPr>
                <w:color w:val="0077AA"/>
                <w:spacing w:val="-4"/>
                <w:sz w:val="21"/>
              </w:rPr>
              <w:t xml:space="preserve"> </w:t>
            </w:r>
            <w:r>
              <w:rPr>
                <w:color w:val="996E3A"/>
                <w:sz w:val="21"/>
              </w:rPr>
              <w:t>*</w:t>
            </w:r>
            <w:r>
              <w:rPr>
                <w:color w:val="996E3A"/>
                <w:spacing w:val="-2"/>
                <w:sz w:val="21"/>
              </w:rPr>
              <w:t xml:space="preserve"> </w:t>
            </w:r>
            <w:r>
              <w:rPr>
                <w:color w:val="0077AA"/>
                <w:sz w:val="21"/>
              </w:rPr>
              <w:t xml:space="preserve">from </w:t>
            </w:r>
            <w:r>
              <w:rPr>
                <w:color w:val="40454A"/>
                <w:sz w:val="21"/>
              </w:rPr>
              <w:t>user_tab_privs</w:t>
            </w:r>
            <w:r>
              <w:rPr>
                <w:color w:val="999999"/>
                <w:sz w:val="21"/>
              </w:rPr>
              <w:t>;</w:t>
            </w:r>
            <w:r>
              <w:rPr>
                <w:color w:val="6F808F"/>
                <w:sz w:val="21"/>
              </w:rPr>
              <w:t>--</w:t>
            </w:r>
            <w:r>
              <w:rPr>
                <w:rFonts w:ascii="新宋体" w:eastAsia="新宋体"/>
                <w:color w:val="6F808F"/>
                <w:spacing w:val="-2"/>
                <w:sz w:val="21"/>
              </w:rPr>
              <w:t>当前用户的对象权限</w:t>
            </w:r>
          </w:p>
        </w:tc>
      </w:tr>
      <w:tr w:rsidR="00115BA5" w14:paraId="3D8FB09B" w14:textId="77777777" w:rsidTr="00794DC7">
        <w:trPr>
          <w:trHeight w:val="390"/>
        </w:trPr>
        <w:tc>
          <w:tcPr>
            <w:tcW w:w="477" w:type="dxa"/>
            <w:tcBorders>
              <w:left w:val="single" w:sz="6" w:space="0" w:color="F0F2F5"/>
            </w:tcBorders>
          </w:tcPr>
          <w:p w14:paraId="310C2951" w14:textId="77777777" w:rsidR="00115BA5" w:rsidRDefault="00115BA5" w:rsidP="00794DC7">
            <w:pPr>
              <w:pStyle w:val="TableParagraph"/>
              <w:spacing w:before="108"/>
              <w:ind w:right="69"/>
              <w:jc w:val="right"/>
              <w:rPr>
                <w:rFonts w:ascii="新宋体"/>
                <w:sz w:val="15"/>
              </w:rPr>
            </w:pPr>
            <w:r>
              <w:rPr>
                <w:rFonts w:ascii="新宋体"/>
                <w:color w:val="4E596F"/>
                <w:spacing w:val="-5"/>
                <w:sz w:val="15"/>
              </w:rPr>
              <w:t>33</w:t>
            </w:r>
          </w:p>
        </w:tc>
        <w:tc>
          <w:tcPr>
            <w:tcW w:w="10266" w:type="dxa"/>
            <w:tcBorders>
              <w:right w:val="single" w:sz="6" w:space="0" w:color="F0F2F5"/>
            </w:tcBorders>
          </w:tcPr>
          <w:p w14:paraId="3A99E915" w14:textId="77777777" w:rsidR="00115BA5" w:rsidRDefault="00115BA5" w:rsidP="00794DC7">
            <w:pPr>
              <w:pStyle w:val="TableParagraph"/>
              <w:spacing w:before="48"/>
              <w:ind w:left="108"/>
              <w:rPr>
                <w:rFonts w:ascii="新宋体" w:eastAsia="新宋体"/>
                <w:sz w:val="21"/>
              </w:rPr>
            </w:pPr>
            <w:r>
              <w:rPr>
                <w:color w:val="0077AA"/>
                <w:sz w:val="21"/>
              </w:rPr>
              <w:t>select</w:t>
            </w:r>
            <w:r>
              <w:rPr>
                <w:color w:val="0077AA"/>
                <w:spacing w:val="-2"/>
                <w:sz w:val="21"/>
              </w:rPr>
              <w:t xml:space="preserve"> </w:t>
            </w:r>
            <w:r>
              <w:rPr>
                <w:color w:val="996E3A"/>
                <w:sz w:val="21"/>
              </w:rPr>
              <w:t>*</w:t>
            </w:r>
            <w:r>
              <w:rPr>
                <w:color w:val="996E3A"/>
                <w:spacing w:val="-1"/>
                <w:sz w:val="21"/>
              </w:rPr>
              <w:t xml:space="preserve"> </w:t>
            </w:r>
            <w:r>
              <w:rPr>
                <w:color w:val="0077AA"/>
                <w:sz w:val="21"/>
              </w:rPr>
              <w:t xml:space="preserve">from </w:t>
            </w:r>
            <w:r>
              <w:rPr>
                <w:color w:val="40454A"/>
                <w:sz w:val="21"/>
              </w:rPr>
              <w:t xml:space="preserve">dba_sys_privs </w:t>
            </w:r>
            <w:r>
              <w:rPr>
                <w:color w:val="999999"/>
                <w:sz w:val="21"/>
              </w:rPr>
              <w:t>;</w:t>
            </w:r>
            <w:r>
              <w:rPr>
                <w:color w:val="6F808F"/>
                <w:sz w:val="21"/>
              </w:rPr>
              <w:t>--</w:t>
            </w:r>
            <w:r>
              <w:rPr>
                <w:rFonts w:ascii="新宋体" w:eastAsia="新宋体"/>
                <w:color w:val="6F808F"/>
                <w:spacing w:val="-1"/>
                <w:sz w:val="21"/>
              </w:rPr>
              <w:t>查询某个用户所拥有的系统权限</w:t>
            </w:r>
          </w:p>
        </w:tc>
      </w:tr>
      <w:tr w:rsidR="00115BA5" w14:paraId="07ABF2CC" w14:textId="77777777" w:rsidTr="00794DC7">
        <w:trPr>
          <w:trHeight w:val="390"/>
        </w:trPr>
        <w:tc>
          <w:tcPr>
            <w:tcW w:w="477" w:type="dxa"/>
            <w:tcBorders>
              <w:left w:val="single" w:sz="6" w:space="0" w:color="F0F2F5"/>
            </w:tcBorders>
          </w:tcPr>
          <w:p w14:paraId="4C770C50" w14:textId="77777777" w:rsidR="00115BA5" w:rsidRDefault="00115BA5" w:rsidP="00794DC7">
            <w:pPr>
              <w:pStyle w:val="TableParagraph"/>
              <w:spacing w:before="108"/>
              <w:ind w:right="69"/>
              <w:jc w:val="right"/>
              <w:rPr>
                <w:rFonts w:ascii="新宋体"/>
                <w:sz w:val="15"/>
              </w:rPr>
            </w:pPr>
            <w:r>
              <w:rPr>
                <w:rFonts w:ascii="新宋体"/>
                <w:color w:val="4E596F"/>
                <w:spacing w:val="-5"/>
                <w:sz w:val="15"/>
              </w:rPr>
              <w:t>34</w:t>
            </w:r>
          </w:p>
        </w:tc>
        <w:tc>
          <w:tcPr>
            <w:tcW w:w="10266" w:type="dxa"/>
            <w:tcBorders>
              <w:right w:val="single" w:sz="6" w:space="0" w:color="F0F2F5"/>
            </w:tcBorders>
          </w:tcPr>
          <w:p w14:paraId="0E204962" w14:textId="77777777" w:rsidR="00115BA5" w:rsidRDefault="00115BA5" w:rsidP="00794DC7">
            <w:pPr>
              <w:pStyle w:val="TableParagraph"/>
              <w:spacing w:before="48"/>
              <w:ind w:left="108"/>
              <w:rPr>
                <w:rFonts w:ascii="新宋体" w:eastAsia="新宋体"/>
                <w:sz w:val="21"/>
              </w:rPr>
            </w:pPr>
            <w:r>
              <w:rPr>
                <w:color w:val="0077AA"/>
                <w:sz w:val="21"/>
              </w:rPr>
              <w:t>select</w:t>
            </w:r>
            <w:r>
              <w:rPr>
                <w:color w:val="0077AA"/>
                <w:spacing w:val="-4"/>
                <w:sz w:val="21"/>
              </w:rPr>
              <w:t xml:space="preserve"> </w:t>
            </w:r>
            <w:r>
              <w:rPr>
                <w:color w:val="996E3A"/>
                <w:sz w:val="21"/>
              </w:rPr>
              <w:t>*</w:t>
            </w:r>
            <w:r>
              <w:rPr>
                <w:color w:val="996E3A"/>
                <w:spacing w:val="-2"/>
                <w:sz w:val="21"/>
              </w:rPr>
              <w:t xml:space="preserve"> </w:t>
            </w:r>
            <w:r>
              <w:rPr>
                <w:color w:val="0077AA"/>
                <w:sz w:val="21"/>
              </w:rPr>
              <w:t xml:space="preserve">from </w:t>
            </w:r>
            <w:r>
              <w:rPr>
                <w:color w:val="40454A"/>
                <w:sz w:val="21"/>
              </w:rPr>
              <w:t>role_sys_privs</w:t>
            </w:r>
            <w:r>
              <w:rPr>
                <w:color w:val="999999"/>
                <w:sz w:val="21"/>
              </w:rPr>
              <w:t>;</w:t>
            </w:r>
            <w:r>
              <w:rPr>
                <w:color w:val="6F808F"/>
                <w:sz w:val="21"/>
              </w:rPr>
              <w:t>--</w:t>
            </w:r>
            <w:r>
              <w:rPr>
                <w:rFonts w:ascii="新宋体" w:eastAsia="新宋体"/>
                <w:color w:val="6F808F"/>
                <w:sz w:val="21"/>
              </w:rPr>
              <w:t>查看角色</w:t>
            </w:r>
            <w:r>
              <w:rPr>
                <w:color w:val="6F808F"/>
                <w:sz w:val="21"/>
              </w:rPr>
              <w:t>(</w:t>
            </w:r>
            <w:r>
              <w:rPr>
                <w:rFonts w:ascii="新宋体" w:eastAsia="新宋体"/>
                <w:color w:val="6F808F"/>
                <w:sz w:val="21"/>
              </w:rPr>
              <w:t>只能查看登陆用户拥有的角色</w:t>
            </w:r>
            <w:r>
              <w:rPr>
                <w:color w:val="6F808F"/>
                <w:sz w:val="21"/>
              </w:rPr>
              <w:t>)</w:t>
            </w:r>
            <w:r>
              <w:rPr>
                <w:rFonts w:ascii="新宋体" w:eastAsia="新宋体"/>
                <w:color w:val="6F808F"/>
                <w:spacing w:val="-2"/>
                <w:sz w:val="21"/>
              </w:rPr>
              <w:t>所包含的权限</w:t>
            </w:r>
          </w:p>
        </w:tc>
      </w:tr>
      <w:tr w:rsidR="00115BA5" w14:paraId="59F530FC" w14:textId="77777777" w:rsidTr="00794DC7">
        <w:trPr>
          <w:trHeight w:val="410"/>
        </w:trPr>
        <w:tc>
          <w:tcPr>
            <w:tcW w:w="477" w:type="dxa"/>
            <w:tcBorders>
              <w:left w:val="single" w:sz="6" w:space="0" w:color="F0F2F5"/>
            </w:tcBorders>
          </w:tcPr>
          <w:p w14:paraId="6A8E2671" w14:textId="77777777" w:rsidR="00115BA5" w:rsidRDefault="00115BA5" w:rsidP="00794DC7">
            <w:pPr>
              <w:pStyle w:val="TableParagraph"/>
              <w:spacing w:before="108"/>
              <w:ind w:right="69"/>
              <w:jc w:val="right"/>
              <w:rPr>
                <w:rFonts w:ascii="新宋体"/>
                <w:sz w:val="15"/>
              </w:rPr>
            </w:pPr>
            <w:r>
              <w:rPr>
                <w:rFonts w:ascii="新宋体"/>
                <w:color w:val="4E596F"/>
                <w:spacing w:val="-5"/>
                <w:sz w:val="15"/>
              </w:rPr>
              <w:t>35</w:t>
            </w:r>
          </w:p>
        </w:tc>
        <w:tc>
          <w:tcPr>
            <w:tcW w:w="10266" w:type="dxa"/>
            <w:tcBorders>
              <w:right w:val="single" w:sz="6" w:space="0" w:color="F0F2F5"/>
            </w:tcBorders>
          </w:tcPr>
          <w:p w14:paraId="6A65AEF1" w14:textId="77777777" w:rsidR="00115BA5" w:rsidRDefault="00115BA5" w:rsidP="00794DC7">
            <w:pPr>
              <w:pStyle w:val="TableParagraph"/>
              <w:spacing w:before="48"/>
              <w:ind w:left="108"/>
              <w:rPr>
                <w:sz w:val="21"/>
                <w:lang w:eastAsia="zh-CN"/>
              </w:rPr>
            </w:pPr>
            <w:r>
              <w:rPr>
                <w:color w:val="990054"/>
                <w:sz w:val="21"/>
                <w:lang w:eastAsia="zh-CN"/>
              </w:rPr>
              <w:t>2.</w:t>
            </w:r>
            <w:r>
              <w:rPr>
                <w:color w:val="990054"/>
                <w:spacing w:val="-2"/>
                <w:sz w:val="21"/>
                <w:lang w:eastAsia="zh-CN"/>
              </w:rPr>
              <w:t xml:space="preserve"> </w:t>
            </w:r>
            <w:r>
              <w:rPr>
                <w:rFonts w:ascii="新宋体" w:eastAsia="新宋体"/>
                <w:color w:val="40454A"/>
                <w:sz w:val="21"/>
                <w:lang w:eastAsia="zh-CN"/>
              </w:rPr>
              <w:t>查看用户的系统权限</w:t>
            </w:r>
            <w:r>
              <w:rPr>
                <w:color w:val="999999"/>
                <w:sz w:val="21"/>
                <w:lang w:eastAsia="zh-CN"/>
              </w:rPr>
              <w:t>(</w:t>
            </w:r>
            <w:r>
              <w:rPr>
                <w:rFonts w:ascii="新宋体" w:eastAsia="新宋体"/>
                <w:color w:val="40454A"/>
                <w:sz w:val="21"/>
                <w:lang w:eastAsia="zh-CN"/>
              </w:rPr>
              <w:t>直接赋值给用户或角色的系统权限</w:t>
            </w:r>
            <w:r>
              <w:rPr>
                <w:color w:val="999999"/>
                <w:spacing w:val="-10"/>
                <w:sz w:val="21"/>
                <w:lang w:eastAsia="zh-CN"/>
              </w:rPr>
              <w:t>)</w:t>
            </w:r>
          </w:p>
        </w:tc>
      </w:tr>
      <w:tr w:rsidR="00115BA5" w14:paraId="5B284849" w14:textId="77777777" w:rsidTr="00794DC7">
        <w:trPr>
          <w:trHeight w:val="397"/>
        </w:trPr>
        <w:tc>
          <w:tcPr>
            <w:tcW w:w="477" w:type="dxa"/>
            <w:tcBorders>
              <w:left w:val="single" w:sz="6" w:space="0" w:color="F0F2F5"/>
            </w:tcBorders>
          </w:tcPr>
          <w:p w14:paraId="2E6520CB" w14:textId="77777777" w:rsidR="00115BA5" w:rsidRDefault="00115BA5" w:rsidP="00794DC7">
            <w:pPr>
              <w:pStyle w:val="TableParagraph"/>
              <w:spacing w:before="103"/>
              <w:ind w:right="69"/>
              <w:jc w:val="right"/>
              <w:rPr>
                <w:rFonts w:ascii="新宋体"/>
                <w:sz w:val="15"/>
              </w:rPr>
            </w:pPr>
            <w:r>
              <w:rPr>
                <w:rFonts w:ascii="新宋体"/>
                <w:color w:val="4E596F"/>
                <w:spacing w:val="-5"/>
                <w:sz w:val="15"/>
              </w:rPr>
              <w:t>36</w:t>
            </w:r>
          </w:p>
        </w:tc>
        <w:tc>
          <w:tcPr>
            <w:tcW w:w="10266" w:type="dxa"/>
            <w:tcBorders>
              <w:right w:val="single" w:sz="6" w:space="0" w:color="F0F2F5"/>
            </w:tcBorders>
          </w:tcPr>
          <w:p w14:paraId="78A7DF23" w14:textId="77777777" w:rsidR="00115BA5" w:rsidRDefault="00115BA5" w:rsidP="00794DC7">
            <w:pPr>
              <w:pStyle w:val="TableParagraph"/>
              <w:spacing w:before="60"/>
              <w:ind w:left="108"/>
              <w:rPr>
                <w:sz w:val="21"/>
              </w:rPr>
            </w:pPr>
            <w:r>
              <w:rPr>
                <w:color w:val="0077AA"/>
                <w:sz w:val="21"/>
              </w:rPr>
              <w:t>select</w:t>
            </w:r>
            <w:r>
              <w:rPr>
                <w:color w:val="0077AA"/>
                <w:spacing w:val="-1"/>
                <w:sz w:val="21"/>
              </w:rPr>
              <w:t xml:space="preserve"> </w:t>
            </w:r>
            <w:r>
              <w:rPr>
                <w:color w:val="996E3A"/>
                <w:sz w:val="21"/>
              </w:rPr>
              <w:t>*</w:t>
            </w:r>
            <w:r>
              <w:rPr>
                <w:color w:val="996E3A"/>
                <w:spacing w:val="-1"/>
                <w:sz w:val="21"/>
              </w:rPr>
              <w:t xml:space="preserve"> </w:t>
            </w:r>
            <w:r>
              <w:rPr>
                <w:color w:val="0077AA"/>
                <w:sz w:val="21"/>
              </w:rPr>
              <w:t xml:space="preserve">from </w:t>
            </w:r>
            <w:r>
              <w:rPr>
                <w:color w:val="40454A"/>
                <w:spacing w:val="-2"/>
                <w:sz w:val="21"/>
              </w:rPr>
              <w:t>dba_sys_privs</w:t>
            </w:r>
            <w:r>
              <w:rPr>
                <w:color w:val="999999"/>
                <w:spacing w:val="-2"/>
                <w:sz w:val="21"/>
              </w:rPr>
              <w:t>;</w:t>
            </w:r>
          </w:p>
        </w:tc>
      </w:tr>
      <w:tr w:rsidR="00115BA5" w14:paraId="027DBE6E" w14:textId="77777777" w:rsidTr="00794DC7">
        <w:trPr>
          <w:trHeight w:val="378"/>
        </w:trPr>
        <w:tc>
          <w:tcPr>
            <w:tcW w:w="477" w:type="dxa"/>
            <w:tcBorders>
              <w:left w:val="single" w:sz="6" w:space="0" w:color="F0F2F5"/>
            </w:tcBorders>
          </w:tcPr>
          <w:p w14:paraId="3369FB0D" w14:textId="77777777" w:rsidR="00115BA5" w:rsidRDefault="00115BA5" w:rsidP="00794DC7">
            <w:pPr>
              <w:pStyle w:val="TableParagraph"/>
              <w:spacing w:before="96"/>
              <w:ind w:right="69"/>
              <w:jc w:val="right"/>
              <w:rPr>
                <w:rFonts w:ascii="新宋体"/>
                <w:sz w:val="15"/>
              </w:rPr>
            </w:pPr>
            <w:r>
              <w:rPr>
                <w:rFonts w:ascii="新宋体"/>
                <w:color w:val="4E596F"/>
                <w:spacing w:val="-5"/>
                <w:sz w:val="15"/>
              </w:rPr>
              <w:t>37</w:t>
            </w:r>
          </w:p>
        </w:tc>
        <w:tc>
          <w:tcPr>
            <w:tcW w:w="10266" w:type="dxa"/>
            <w:tcBorders>
              <w:right w:val="single" w:sz="6" w:space="0" w:color="F0F2F5"/>
            </w:tcBorders>
          </w:tcPr>
          <w:p w14:paraId="03D0F619" w14:textId="77777777" w:rsidR="00115BA5" w:rsidRDefault="00115BA5" w:rsidP="00794DC7">
            <w:pPr>
              <w:pStyle w:val="TableParagraph"/>
              <w:spacing w:before="53"/>
              <w:ind w:left="108"/>
              <w:rPr>
                <w:sz w:val="21"/>
              </w:rPr>
            </w:pPr>
            <w:r>
              <w:rPr>
                <w:color w:val="0077AA"/>
                <w:sz w:val="21"/>
              </w:rPr>
              <w:t>select</w:t>
            </w:r>
            <w:r>
              <w:rPr>
                <w:color w:val="0077AA"/>
                <w:spacing w:val="-3"/>
                <w:sz w:val="21"/>
              </w:rPr>
              <w:t xml:space="preserve"> </w:t>
            </w:r>
            <w:r>
              <w:rPr>
                <w:color w:val="996E3A"/>
                <w:sz w:val="21"/>
              </w:rPr>
              <w:t>*</w:t>
            </w:r>
            <w:r>
              <w:rPr>
                <w:color w:val="996E3A"/>
                <w:spacing w:val="-1"/>
                <w:sz w:val="21"/>
              </w:rPr>
              <w:t xml:space="preserve"> </w:t>
            </w:r>
            <w:r>
              <w:rPr>
                <w:color w:val="0077AA"/>
                <w:sz w:val="21"/>
              </w:rPr>
              <w:t xml:space="preserve">from </w:t>
            </w:r>
            <w:r>
              <w:rPr>
                <w:color w:val="40454A"/>
                <w:spacing w:val="-2"/>
                <w:sz w:val="21"/>
              </w:rPr>
              <w:t>user_sys_privs</w:t>
            </w:r>
            <w:r>
              <w:rPr>
                <w:color w:val="999999"/>
                <w:spacing w:val="-2"/>
                <w:sz w:val="21"/>
              </w:rPr>
              <w:t>;</w:t>
            </w:r>
          </w:p>
        </w:tc>
      </w:tr>
      <w:tr w:rsidR="00115BA5" w14:paraId="294B4C54" w14:textId="77777777" w:rsidTr="00794DC7">
        <w:trPr>
          <w:trHeight w:val="393"/>
        </w:trPr>
        <w:tc>
          <w:tcPr>
            <w:tcW w:w="477" w:type="dxa"/>
            <w:tcBorders>
              <w:left w:val="single" w:sz="6" w:space="0" w:color="F0F2F5"/>
            </w:tcBorders>
          </w:tcPr>
          <w:p w14:paraId="2CFF2EEB" w14:textId="77777777" w:rsidR="00115BA5" w:rsidRDefault="00115BA5" w:rsidP="00794DC7">
            <w:pPr>
              <w:pStyle w:val="TableParagraph"/>
              <w:spacing w:before="108"/>
              <w:ind w:right="69"/>
              <w:jc w:val="right"/>
              <w:rPr>
                <w:rFonts w:ascii="新宋体"/>
                <w:sz w:val="15"/>
              </w:rPr>
            </w:pPr>
            <w:r>
              <w:rPr>
                <w:rFonts w:ascii="新宋体"/>
                <w:color w:val="4E596F"/>
                <w:spacing w:val="-5"/>
                <w:sz w:val="15"/>
              </w:rPr>
              <w:t>38</w:t>
            </w:r>
          </w:p>
        </w:tc>
        <w:tc>
          <w:tcPr>
            <w:tcW w:w="10266" w:type="dxa"/>
            <w:tcBorders>
              <w:right w:val="single" w:sz="6" w:space="0" w:color="F0F2F5"/>
            </w:tcBorders>
          </w:tcPr>
          <w:p w14:paraId="54B7C69D" w14:textId="77777777" w:rsidR="00115BA5" w:rsidRDefault="00115BA5" w:rsidP="00794DC7">
            <w:pPr>
              <w:pStyle w:val="TableParagraph"/>
              <w:spacing w:before="48"/>
              <w:ind w:left="108"/>
              <w:rPr>
                <w:rFonts w:ascii="新宋体" w:eastAsia="新宋体"/>
                <w:sz w:val="21"/>
                <w:lang w:eastAsia="zh-CN"/>
              </w:rPr>
            </w:pPr>
            <w:r>
              <w:rPr>
                <w:color w:val="990054"/>
                <w:spacing w:val="-2"/>
                <w:sz w:val="21"/>
                <w:lang w:eastAsia="zh-CN"/>
              </w:rPr>
              <w:t>3.</w:t>
            </w:r>
            <w:r>
              <w:rPr>
                <w:rFonts w:ascii="新宋体" w:eastAsia="新宋体"/>
                <w:color w:val="40454A"/>
                <w:spacing w:val="-3"/>
                <w:sz w:val="21"/>
                <w:lang w:eastAsia="zh-CN"/>
              </w:rPr>
              <w:t>查看用户的对象权限：</w:t>
            </w:r>
          </w:p>
        </w:tc>
      </w:tr>
    </w:tbl>
    <w:p w14:paraId="48BBFD72" w14:textId="77777777" w:rsidR="00115BA5" w:rsidRDefault="00115BA5" w:rsidP="00115BA5">
      <w:pPr>
        <w:pStyle w:val="TableParagraph"/>
        <w:rPr>
          <w:rFonts w:ascii="新宋体" w:eastAsia="新宋体"/>
          <w:sz w:val="21"/>
          <w:lang w:eastAsia="zh-CN"/>
        </w:rPr>
        <w:sectPr w:rsidR="00115BA5" w:rsidSect="00115BA5">
          <w:pgSz w:w="11900" w:h="16820"/>
          <w:pgMar w:top="540" w:right="425" w:bottom="280" w:left="425" w:header="720" w:footer="720" w:gutter="0"/>
          <w:cols w:space="720"/>
        </w:sectPr>
      </w:pPr>
    </w:p>
    <w:p w14:paraId="6EF6CA77" w14:textId="77777777" w:rsidR="00115BA5" w:rsidRDefault="00115BA5" w:rsidP="00115BA5">
      <w:pPr>
        <w:pStyle w:val="af1"/>
        <w:ind w:left="135"/>
        <w:rPr>
          <w:rFonts w:hint="eastAsia"/>
          <w:sz w:val="20"/>
        </w:rPr>
      </w:pPr>
      <w:r>
        <w:rPr>
          <w:noProof/>
          <w:sz w:val="20"/>
        </w:rPr>
        <w:lastRenderedPageBreak/>
        <mc:AlternateContent>
          <mc:Choice Requires="wpg">
            <w:drawing>
              <wp:inline distT="0" distB="0" distL="0" distR="0" wp14:anchorId="5E5076C5" wp14:editId="4FE93FBA">
                <wp:extent cx="6845300" cy="4671695"/>
                <wp:effectExtent l="9525" t="0" r="0" b="5079"/>
                <wp:docPr id="349" name="Group 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5300" cy="4671695"/>
                          <a:chOff x="0" y="0"/>
                          <a:chExt cx="6845300" cy="4671695"/>
                        </a:xfrm>
                      </wpg:grpSpPr>
                      <wps:wsp>
                        <wps:cNvPr id="350" name="Graphic 350"/>
                        <wps:cNvSpPr/>
                        <wps:spPr>
                          <a:xfrm>
                            <a:off x="0" y="0"/>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351" name="Graphic 351"/>
                        <wps:cNvSpPr/>
                        <wps:spPr>
                          <a:xfrm>
                            <a:off x="-12" y="-4"/>
                            <a:ext cx="6845300" cy="248285"/>
                          </a:xfrm>
                          <a:custGeom>
                            <a:avLst/>
                            <a:gdLst/>
                            <a:ahLst/>
                            <a:cxnLst/>
                            <a:rect l="l" t="t" r="r" b="b"/>
                            <a:pathLst>
                              <a:path w="6845300" h="248285">
                                <a:moveTo>
                                  <a:pt x="9537" y="0"/>
                                </a:moveTo>
                                <a:lnTo>
                                  <a:pt x="0" y="0"/>
                                </a:lnTo>
                                <a:lnTo>
                                  <a:pt x="0" y="247891"/>
                                </a:lnTo>
                                <a:lnTo>
                                  <a:pt x="9537" y="247891"/>
                                </a:lnTo>
                                <a:lnTo>
                                  <a:pt x="9537" y="0"/>
                                </a:lnTo>
                                <a:close/>
                              </a:path>
                              <a:path w="6845300" h="248285">
                                <a:moveTo>
                                  <a:pt x="6845300" y="0"/>
                                </a:moveTo>
                                <a:lnTo>
                                  <a:pt x="6835775" y="0"/>
                                </a:lnTo>
                                <a:lnTo>
                                  <a:pt x="6835775" y="247891"/>
                                </a:lnTo>
                                <a:lnTo>
                                  <a:pt x="6845300" y="247891"/>
                                </a:lnTo>
                                <a:lnTo>
                                  <a:pt x="6845300" y="0"/>
                                </a:lnTo>
                                <a:close/>
                              </a:path>
                            </a:pathLst>
                          </a:custGeom>
                          <a:solidFill>
                            <a:srgbClr val="F0F2F5"/>
                          </a:solidFill>
                        </wps:spPr>
                        <wps:bodyPr wrap="square" lIns="0" tIns="0" rIns="0" bIns="0" rtlCol="0">
                          <a:prstTxWarp prst="textNoShape">
                            <a:avLst/>
                          </a:prstTxWarp>
                          <a:noAutofit/>
                        </wps:bodyPr>
                      </wps:wsp>
                      <wps:wsp>
                        <wps:cNvPr id="352" name="Graphic 352"/>
                        <wps:cNvSpPr/>
                        <wps:spPr>
                          <a:xfrm>
                            <a:off x="886647" y="38135"/>
                            <a:ext cx="76835" cy="162560"/>
                          </a:xfrm>
                          <a:custGeom>
                            <a:avLst/>
                            <a:gdLst/>
                            <a:ahLst/>
                            <a:cxnLst/>
                            <a:rect l="l" t="t" r="r" b="b"/>
                            <a:pathLst>
                              <a:path w="76835" h="162560">
                                <a:moveTo>
                                  <a:pt x="76270" y="162075"/>
                                </a:moveTo>
                                <a:lnTo>
                                  <a:pt x="0" y="162075"/>
                                </a:lnTo>
                                <a:lnTo>
                                  <a:pt x="0" y="0"/>
                                </a:lnTo>
                                <a:lnTo>
                                  <a:pt x="76270" y="0"/>
                                </a:lnTo>
                                <a:lnTo>
                                  <a:pt x="76270" y="162075"/>
                                </a:lnTo>
                                <a:close/>
                              </a:path>
                            </a:pathLst>
                          </a:custGeom>
                          <a:solidFill>
                            <a:srgbClr val="FFFFFF">
                              <a:alpha val="50199"/>
                            </a:srgbClr>
                          </a:solidFill>
                        </wps:spPr>
                        <wps:bodyPr wrap="square" lIns="0" tIns="0" rIns="0" bIns="0" rtlCol="0">
                          <a:prstTxWarp prst="textNoShape">
                            <a:avLst/>
                          </a:prstTxWarp>
                          <a:noAutofit/>
                        </wps:bodyPr>
                      </wps:wsp>
                      <wps:wsp>
                        <wps:cNvPr id="353" name="Graphic 353"/>
                        <wps:cNvSpPr/>
                        <wps:spPr>
                          <a:xfrm>
                            <a:off x="0" y="247879"/>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354" name="Graphic 354"/>
                        <wps:cNvSpPr/>
                        <wps:spPr>
                          <a:xfrm>
                            <a:off x="-12" y="247886"/>
                            <a:ext cx="6845300" cy="248285"/>
                          </a:xfrm>
                          <a:custGeom>
                            <a:avLst/>
                            <a:gdLst/>
                            <a:ahLst/>
                            <a:cxnLst/>
                            <a:rect l="l" t="t" r="r" b="b"/>
                            <a:pathLst>
                              <a:path w="6845300" h="248285">
                                <a:moveTo>
                                  <a:pt x="9537" y="0"/>
                                </a:moveTo>
                                <a:lnTo>
                                  <a:pt x="0" y="0"/>
                                </a:lnTo>
                                <a:lnTo>
                                  <a:pt x="0" y="247878"/>
                                </a:lnTo>
                                <a:lnTo>
                                  <a:pt x="9537" y="247878"/>
                                </a:lnTo>
                                <a:lnTo>
                                  <a:pt x="9537" y="0"/>
                                </a:lnTo>
                                <a:close/>
                              </a:path>
                              <a:path w="6845300" h="248285">
                                <a:moveTo>
                                  <a:pt x="6845300" y="0"/>
                                </a:moveTo>
                                <a:lnTo>
                                  <a:pt x="6835775" y="0"/>
                                </a:lnTo>
                                <a:lnTo>
                                  <a:pt x="6835775" y="247878"/>
                                </a:lnTo>
                                <a:lnTo>
                                  <a:pt x="6845300" y="247878"/>
                                </a:lnTo>
                                <a:lnTo>
                                  <a:pt x="6845300" y="0"/>
                                </a:lnTo>
                                <a:close/>
                              </a:path>
                            </a:pathLst>
                          </a:custGeom>
                          <a:solidFill>
                            <a:srgbClr val="F0F2F5"/>
                          </a:solidFill>
                        </wps:spPr>
                        <wps:bodyPr wrap="square" lIns="0" tIns="0" rIns="0" bIns="0" rtlCol="0">
                          <a:prstTxWarp prst="textNoShape">
                            <a:avLst/>
                          </a:prstTxWarp>
                          <a:noAutofit/>
                        </wps:bodyPr>
                      </wps:wsp>
                      <wps:wsp>
                        <wps:cNvPr id="355" name="Graphic 355"/>
                        <wps:cNvSpPr/>
                        <wps:spPr>
                          <a:xfrm>
                            <a:off x="886647" y="286015"/>
                            <a:ext cx="76835" cy="162560"/>
                          </a:xfrm>
                          <a:custGeom>
                            <a:avLst/>
                            <a:gdLst/>
                            <a:ahLst/>
                            <a:cxnLst/>
                            <a:rect l="l" t="t" r="r" b="b"/>
                            <a:pathLst>
                              <a:path w="76835" h="162560">
                                <a:moveTo>
                                  <a:pt x="76270" y="162075"/>
                                </a:moveTo>
                                <a:lnTo>
                                  <a:pt x="0" y="162075"/>
                                </a:lnTo>
                                <a:lnTo>
                                  <a:pt x="0" y="0"/>
                                </a:lnTo>
                                <a:lnTo>
                                  <a:pt x="76270" y="0"/>
                                </a:lnTo>
                                <a:lnTo>
                                  <a:pt x="76270" y="162075"/>
                                </a:lnTo>
                                <a:close/>
                              </a:path>
                            </a:pathLst>
                          </a:custGeom>
                          <a:solidFill>
                            <a:srgbClr val="FFFFFF">
                              <a:alpha val="50199"/>
                            </a:srgbClr>
                          </a:solidFill>
                        </wps:spPr>
                        <wps:bodyPr wrap="square" lIns="0" tIns="0" rIns="0" bIns="0" rtlCol="0">
                          <a:prstTxWarp prst="textNoShape">
                            <a:avLst/>
                          </a:prstTxWarp>
                          <a:noAutofit/>
                        </wps:bodyPr>
                      </wps:wsp>
                      <wps:wsp>
                        <wps:cNvPr id="356" name="Graphic 356"/>
                        <wps:cNvSpPr/>
                        <wps:spPr>
                          <a:xfrm>
                            <a:off x="0" y="495759"/>
                            <a:ext cx="6845300" cy="257810"/>
                          </a:xfrm>
                          <a:custGeom>
                            <a:avLst/>
                            <a:gdLst/>
                            <a:ahLst/>
                            <a:cxnLst/>
                            <a:rect l="l" t="t" r="r" b="b"/>
                            <a:pathLst>
                              <a:path w="6845300" h="257810">
                                <a:moveTo>
                                  <a:pt x="6845298" y="257413"/>
                                </a:moveTo>
                                <a:lnTo>
                                  <a:pt x="0" y="257413"/>
                                </a:lnTo>
                                <a:lnTo>
                                  <a:pt x="0" y="0"/>
                                </a:lnTo>
                                <a:lnTo>
                                  <a:pt x="6845298" y="0"/>
                                </a:lnTo>
                                <a:lnTo>
                                  <a:pt x="6845298" y="257413"/>
                                </a:lnTo>
                                <a:close/>
                              </a:path>
                            </a:pathLst>
                          </a:custGeom>
                          <a:solidFill>
                            <a:srgbClr val="F9FAFA"/>
                          </a:solidFill>
                        </wps:spPr>
                        <wps:bodyPr wrap="square" lIns="0" tIns="0" rIns="0" bIns="0" rtlCol="0">
                          <a:prstTxWarp prst="textNoShape">
                            <a:avLst/>
                          </a:prstTxWarp>
                          <a:noAutofit/>
                        </wps:bodyPr>
                      </wps:wsp>
                      <wps:wsp>
                        <wps:cNvPr id="357" name="Graphic 357"/>
                        <wps:cNvSpPr/>
                        <wps:spPr>
                          <a:xfrm>
                            <a:off x="-12" y="495765"/>
                            <a:ext cx="6845300" cy="257810"/>
                          </a:xfrm>
                          <a:custGeom>
                            <a:avLst/>
                            <a:gdLst/>
                            <a:ahLst/>
                            <a:cxnLst/>
                            <a:rect l="l" t="t" r="r" b="b"/>
                            <a:pathLst>
                              <a:path w="6845300" h="257810">
                                <a:moveTo>
                                  <a:pt x="9537" y="0"/>
                                </a:moveTo>
                                <a:lnTo>
                                  <a:pt x="0" y="0"/>
                                </a:lnTo>
                                <a:lnTo>
                                  <a:pt x="0" y="257403"/>
                                </a:lnTo>
                                <a:lnTo>
                                  <a:pt x="9537" y="257403"/>
                                </a:lnTo>
                                <a:lnTo>
                                  <a:pt x="9537" y="0"/>
                                </a:lnTo>
                                <a:close/>
                              </a:path>
                              <a:path w="6845300" h="257810">
                                <a:moveTo>
                                  <a:pt x="6845300" y="0"/>
                                </a:moveTo>
                                <a:lnTo>
                                  <a:pt x="6835775" y="0"/>
                                </a:lnTo>
                                <a:lnTo>
                                  <a:pt x="6835775" y="257403"/>
                                </a:lnTo>
                                <a:lnTo>
                                  <a:pt x="6845300" y="257403"/>
                                </a:lnTo>
                                <a:lnTo>
                                  <a:pt x="6845300" y="0"/>
                                </a:lnTo>
                                <a:close/>
                              </a:path>
                            </a:pathLst>
                          </a:custGeom>
                          <a:solidFill>
                            <a:srgbClr val="F0F2F5"/>
                          </a:solidFill>
                        </wps:spPr>
                        <wps:bodyPr wrap="square" lIns="0" tIns="0" rIns="0" bIns="0" rtlCol="0">
                          <a:prstTxWarp prst="textNoShape">
                            <a:avLst/>
                          </a:prstTxWarp>
                          <a:noAutofit/>
                        </wps:bodyPr>
                      </wps:wsp>
                      <wps:wsp>
                        <wps:cNvPr id="358" name="Graphic 358"/>
                        <wps:cNvSpPr/>
                        <wps:spPr>
                          <a:xfrm>
                            <a:off x="886647" y="533895"/>
                            <a:ext cx="76835" cy="162560"/>
                          </a:xfrm>
                          <a:custGeom>
                            <a:avLst/>
                            <a:gdLst/>
                            <a:ahLst/>
                            <a:cxnLst/>
                            <a:rect l="l" t="t" r="r" b="b"/>
                            <a:pathLst>
                              <a:path w="76835" h="162560">
                                <a:moveTo>
                                  <a:pt x="76270" y="162075"/>
                                </a:moveTo>
                                <a:lnTo>
                                  <a:pt x="0" y="162075"/>
                                </a:lnTo>
                                <a:lnTo>
                                  <a:pt x="0" y="0"/>
                                </a:lnTo>
                                <a:lnTo>
                                  <a:pt x="76270" y="0"/>
                                </a:lnTo>
                                <a:lnTo>
                                  <a:pt x="76270" y="162075"/>
                                </a:lnTo>
                                <a:close/>
                              </a:path>
                            </a:pathLst>
                          </a:custGeom>
                          <a:solidFill>
                            <a:srgbClr val="FFFFFF">
                              <a:alpha val="50199"/>
                            </a:srgbClr>
                          </a:solidFill>
                        </wps:spPr>
                        <wps:bodyPr wrap="square" lIns="0" tIns="0" rIns="0" bIns="0" rtlCol="0">
                          <a:prstTxWarp prst="textNoShape">
                            <a:avLst/>
                          </a:prstTxWarp>
                          <a:noAutofit/>
                        </wps:bodyPr>
                      </wps:wsp>
                      <wps:wsp>
                        <wps:cNvPr id="359" name="Graphic 359"/>
                        <wps:cNvSpPr/>
                        <wps:spPr>
                          <a:xfrm>
                            <a:off x="0" y="753173"/>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360" name="Graphic 360"/>
                        <wps:cNvSpPr/>
                        <wps:spPr>
                          <a:xfrm>
                            <a:off x="-12" y="753168"/>
                            <a:ext cx="6845300" cy="248285"/>
                          </a:xfrm>
                          <a:custGeom>
                            <a:avLst/>
                            <a:gdLst/>
                            <a:ahLst/>
                            <a:cxnLst/>
                            <a:rect l="l" t="t" r="r" b="b"/>
                            <a:pathLst>
                              <a:path w="6845300" h="248285">
                                <a:moveTo>
                                  <a:pt x="9537" y="0"/>
                                </a:moveTo>
                                <a:lnTo>
                                  <a:pt x="0" y="0"/>
                                </a:lnTo>
                                <a:lnTo>
                                  <a:pt x="0" y="247891"/>
                                </a:lnTo>
                                <a:lnTo>
                                  <a:pt x="9537" y="247891"/>
                                </a:lnTo>
                                <a:lnTo>
                                  <a:pt x="9537" y="0"/>
                                </a:lnTo>
                                <a:close/>
                              </a:path>
                              <a:path w="6845300" h="248285">
                                <a:moveTo>
                                  <a:pt x="6845300" y="0"/>
                                </a:moveTo>
                                <a:lnTo>
                                  <a:pt x="6835775" y="0"/>
                                </a:lnTo>
                                <a:lnTo>
                                  <a:pt x="6835775" y="247891"/>
                                </a:lnTo>
                                <a:lnTo>
                                  <a:pt x="6845300" y="247891"/>
                                </a:lnTo>
                                <a:lnTo>
                                  <a:pt x="6845300" y="0"/>
                                </a:lnTo>
                                <a:close/>
                              </a:path>
                            </a:pathLst>
                          </a:custGeom>
                          <a:solidFill>
                            <a:srgbClr val="F0F2F5"/>
                          </a:solidFill>
                        </wps:spPr>
                        <wps:bodyPr wrap="square" lIns="0" tIns="0" rIns="0" bIns="0" rtlCol="0">
                          <a:prstTxWarp prst="textNoShape">
                            <a:avLst/>
                          </a:prstTxWarp>
                          <a:noAutofit/>
                        </wps:bodyPr>
                      </wps:wsp>
                      <wps:wsp>
                        <wps:cNvPr id="361" name="Graphic 361"/>
                        <wps:cNvSpPr/>
                        <wps:spPr>
                          <a:xfrm>
                            <a:off x="0" y="1001053"/>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362" name="Graphic 362"/>
                        <wps:cNvSpPr/>
                        <wps:spPr>
                          <a:xfrm>
                            <a:off x="-12" y="1001060"/>
                            <a:ext cx="6845300" cy="248285"/>
                          </a:xfrm>
                          <a:custGeom>
                            <a:avLst/>
                            <a:gdLst/>
                            <a:ahLst/>
                            <a:cxnLst/>
                            <a:rect l="l" t="t" r="r" b="b"/>
                            <a:pathLst>
                              <a:path w="6845300" h="248285">
                                <a:moveTo>
                                  <a:pt x="9537" y="0"/>
                                </a:moveTo>
                                <a:lnTo>
                                  <a:pt x="0" y="0"/>
                                </a:lnTo>
                                <a:lnTo>
                                  <a:pt x="0" y="247878"/>
                                </a:lnTo>
                                <a:lnTo>
                                  <a:pt x="9537" y="247878"/>
                                </a:lnTo>
                                <a:lnTo>
                                  <a:pt x="9537" y="0"/>
                                </a:lnTo>
                                <a:close/>
                              </a:path>
                              <a:path w="6845300" h="248285">
                                <a:moveTo>
                                  <a:pt x="6845300" y="0"/>
                                </a:moveTo>
                                <a:lnTo>
                                  <a:pt x="6835775" y="0"/>
                                </a:lnTo>
                                <a:lnTo>
                                  <a:pt x="6835775" y="247878"/>
                                </a:lnTo>
                                <a:lnTo>
                                  <a:pt x="6845300" y="247878"/>
                                </a:lnTo>
                                <a:lnTo>
                                  <a:pt x="6845300" y="0"/>
                                </a:lnTo>
                                <a:close/>
                              </a:path>
                            </a:pathLst>
                          </a:custGeom>
                          <a:solidFill>
                            <a:srgbClr val="F0F2F5"/>
                          </a:solidFill>
                        </wps:spPr>
                        <wps:bodyPr wrap="square" lIns="0" tIns="0" rIns="0" bIns="0" rtlCol="0">
                          <a:prstTxWarp prst="textNoShape">
                            <a:avLst/>
                          </a:prstTxWarp>
                          <a:noAutofit/>
                        </wps:bodyPr>
                      </wps:wsp>
                      <wps:wsp>
                        <wps:cNvPr id="363" name="Graphic 363"/>
                        <wps:cNvSpPr/>
                        <wps:spPr>
                          <a:xfrm>
                            <a:off x="886647" y="1039188"/>
                            <a:ext cx="76835" cy="162560"/>
                          </a:xfrm>
                          <a:custGeom>
                            <a:avLst/>
                            <a:gdLst/>
                            <a:ahLst/>
                            <a:cxnLst/>
                            <a:rect l="l" t="t" r="r" b="b"/>
                            <a:pathLst>
                              <a:path w="76835" h="162560">
                                <a:moveTo>
                                  <a:pt x="76270" y="162075"/>
                                </a:moveTo>
                                <a:lnTo>
                                  <a:pt x="0" y="162075"/>
                                </a:lnTo>
                                <a:lnTo>
                                  <a:pt x="0" y="0"/>
                                </a:lnTo>
                                <a:lnTo>
                                  <a:pt x="76270" y="0"/>
                                </a:lnTo>
                                <a:lnTo>
                                  <a:pt x="76270" y="162075"/>
                                </a:lnTo>
                                <a:close/>
                              </a:path>
                            </a:pathLst>
                          </a:custGeom>
                          <a:solidFill>
                            <a:srgbClr val="FFFFFF">
                              <a:alpha val="50199"/>
                            </a:srgbClr>
                          </a:solidFill>
                        </wps:spPr>
                        <wps:bodyPr wrap="square" lIns="0" tIns="0" rIns="0" bIns="0" rtlCol="0">
                          <a:prstTxWarp prst="textNoShape">
                            <a:avLst/>
                          </a:prstTxWarp>
                          <a:noAutofit/>
                        </wps:bodyPr>
                      </wps:wsp>
                      <wps:wsp>
                        <wps:cNvPr id="364" name="Graphic 364"/>
                        <wps:cNvSpPr/>
                        <wps:spPr>
                          <a:xfrm>
                            <a:off x="0" y="1248933"/>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365" name="Graphic 365"/>
                        <wps:cNvSpPr/>
                        <wps:spPr>
                          <a:xfrm>
                            <a:off x="-12" y="1248938"/>
                            <a:ext cx="6845300" cy="248285"/>
                          </a:xfrm>
                          <a:custGeom>
                            <a:avLst/>
                            <a:gdLst/>
                            <a:ahLst/>
                            <a:cxnLst/>
                            <a:rect l="l" t="t" r="r" b="b"/>
                            <a:pathLst>
                              <a:path w="6845300" h="248285">
                                <a:moveTo>
                                  <a:pt x="9537" y="0"/>
                                </a:moveTo>
                                <a:lnTo>
                                  <a:pt x="0" y="0"/>
                                </a:lnTo>
                                <a:lnTo>
                                  <a:pt x="0" y="247878"/>
                                </a:lnTo>
                                <a:lnTo>
                                  <a:pt x="9537" y="247878"/>
                                </a:lnTo>
                                <a:lnTo>
                                  <a:pt x="9537" y="0"/>
                                </a:lnTo>
                                <a:close/>
                              </a:path>
                              <a:path w="6845300" h="248285">
                                <a:moveTo>
                                  <a:pt x="6845300" y="0"/>
                                </a:moveTo>
                                <a:lnTo>
                                  <a:pt x="6835775" y="0"/>
                                </a:lnTo>
                                <a:lnTo>
                                  <a:pt x="6835775" y="247878"/>
                                </a:lnTo>
                                <a:lnTo>
                                  <a:pt x="6845300" y="247878"/>
                                </a:lnTo>
                                <a:lnTo>
                                  <a:pt x="6845300" y="0"/>
                                </a:lnTo>
                                <a:close/>
                              </a:path>
                            </a:pathLst>
                          </a:custGeom>
                          <a:solidFill>
                            <a:srgbClr val="F0F2F5"/>
                          </a:solidFill>
                        </wps:spPr>
                        <wps:bodyPr wrap="square" lIns="0" tIns="0" rIns="0" bIns="0" rtlCol="0">
                          <a:prstTxWarp prst="textNoShape">
                            <a:avLst/>
                          </a:prstTxWarp>
                          <a:noAutofit/>
                        </wps:bodyPr>
                      </wps:wsp>
                      <wps:wsp>
                        <wps:cNvPr id="366" name="Graphic 366"/>
                        <wps:cNvSpPr/>
                        <wps:spPr>
                          <a:xfrm>
                            <a:off x="0" y="1496813"/>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367" name="Graphic 367"/>
                        <wps:cNvSpPr/>
                        <wps:spPr>
                          <a:xfrm>
                            <a:off x="-12" y="1496817"/>
                            <a:ext cx="6845300" cy="248285"/>
                          </a:xfrm>
                          <a:custGeom>
                            <a:avLst/>
                            <a:gdLst/>
                            <a:ahLst/>
                            <a:cxnLst/>
                            <a:rect l="l" t="t" r="r" b="b"/>
                            <a:pathLst>
                              <a:path w="6845300" h="248285">
                                <a:moveTo>
                                  <a:pt x="9537" y="0"/>
                                </a:moveTo>
                                <a:lnTo>
                                  <a:pt x="0" y="0"/>
                                </a:lnTo>
                                <a:lnTo>
                                  <a:pt x="0" y="247878"/>
                                </a:lnTo>
                                <a:lnTo>
                                  <a:pt x="9537" y="247878"/>
                                </a:lnTo>
                                <a:lnTo>
                                  <a:pt x="9537" y="0"/>
                                </a:lnTo>
                                <a:close/>
                              </a:path>
                              <a:path w="6845300" h="248285">
                                <a:moveTo>
                                  <a:pt x="6845300" y="0"/>
                                </a:moveTo>
                                <a:lnTo>
                                  <a:pt x="6835775" y="0"/>
                                </a:lnTo>
                                <a:lnTo>
                                  <a:pt x="6835775" y="247878"/>
                                </a:lnTo>
                                <a:lnTo>
                                  <a:pt x="6845300" y="247878"/>
                                </a:lnTo>
                                <a:lnTo>
                                  <a:pt x="6845300" y="0"/>
                                </a:lnTo>
                                <a:close/>
                              </a:path>
                            </a:pathLst>
                          </a:custGeom>
                          <a:solidFill>
                            <a:srgbClr val="F0F2F5"/>
                          </a:solidFill>
                        </wps:spPr>
                        <wps:bodyPr wrap="square" lIns="0" tIns="0" rIns="0" bIns="0" rtlCol="0">
                          <a:prstTxWarp prst="textNoShape">
                            <a:avLst/>
                          </a:prstTxWarp>
                          <a:noAutofit/>
                        </wps:bodyPr>
                      </wps:wsp>
                      <wps:wsp>
                        <wps:cNvPr id="368" name="Graphic 368"/>
                        <wps:cNvSpPr/>
                        <wps:spPr>
                          <a:xfrm>
                            <a:off x="0" y="1744693"/>
                            <a:ext cx="6845300" cy="257810"/>
                          </a:xfrm>
                          <a:custGeom>
                            <a:avLst/>
                            <a:gdLst/>
                            <a:ahLst/>
                            <a:cxnLst/>
                            <a:rect l="l" t="t" r="r" b="b"/>
                            <a:pathLst>
                              <a:path w="6845300" h="257810">
                                <a:moveTo>
                                  <a:pt x="6845298" y="257413"/>
                                </a:moveTo>
                                <a:lnTo>
                                  <a:pt x="0" y="257413"/>
                                </a:lnTo>
                                <a:lnTo>
                                  <a:pt x="0" y="0"/>
                                </a:lnTo>
                                <a:lnTo>
                                  <a:pt x="6845298" y="0"/>
                                </a:lnTo>
                                <a:lnTo>
                                  <a:pt x="6845298" y="257413"/>
                                </a:lnTo>
                                <a:close/>
                              </a:path>
                            </a:pathLst>
                          </a:custGeom>
                          <a:solidFill>
                            <a:srgbClr val="F9FAFA"/>
                          </a:solidFill>
                        </wps:spPr>
                        <wps:bodyPr wrap="square" lIns="0" tIns="0" rIns="0" bIns="0" rtlCol="0">
                          <a:prstTxWarp prst="textNoShape">
                            <a:avLst/>
                          </a:prstTxWarp>
                          <a:noAutofit/>
                        </wps:bodyPr>
                      </wps:wsp>
                      <wps:wsp>
                        <wps:cNvPr id="369" name="Graphic 369"/>
                        <wps:cNvSpPr/>
                        <wps:spPr>
                          <a:xfrm>
                            <a:off x="-12" y="1744695"/>
                            <a:ext cx="6845300" cy="257810"/>
                          </a:xfrm>
                          <a:custGeom>
                            <a:avLst/>
                            <a:gdLst/>
                            <a:ahLst/>
                            <a:cxnLst/>
                            <a:rect l="l" t="t" r="r" b="b"/>
                            <a:pathLst>
                              <a:path w="6845300" h="257810">
                                <a:moveTo>
                                  <a:pt x="9537" y="0"/>
                                </a:moveTo>
                                <a:lnTo>
                                  <a:pt x="0" y="0"/>
                                </a:lnTo>
                                <a:lnTo>
                                  <a:pt x="0" y="257416"/>
                                </a:lnTo>
                                <a:lnTo>
                                  <a:pt x="9537" y="257416"/>
                                </a:lnTo>
                                <a:lnTo>
                                  <a:pt x="9537" y="0"/>
                                </a:lnTo>
                                <a:close/>
                              </a:path>
                              <a:path w="6845300" h="257810">
                                <a:moveTo>
                                  <a:pt x="6845300" y="0"/>
                                </a:moveTo>
                                <a:lnTo>
                                  <a:pt x="6835775" y="0"/>
                                </a:lnTo>
                                <a:lnTo>
                                  <a:pt x="6835775" y="257416"/>
                                </a:lnTo>
                                <a:lnTo>
                                  <a:pt x="6845300" y="257416"/>
                                </a:lnTo>
                                <a:lnTo>
                                  <a:pt x="6845300" y="0"/>
                                </a:lnTo>
                                <a:close/>
                              </a:path>
                            </a:pathLst>
                          </a:custGeom>
                          <a:solidFill>
                            <a:srgbClr val="F0F2F5"/>
                          </a:solidFill>
                        </wps:spPr>
                        <wps:bodyPr wrap="square" lIns="0" tIns="0" rIns="0" bIns="0" rtlCol="0">
                          <a:prstTxWarp prst="textNoShape">
                            <a:avLst/>
                          </a:prstTxWarp>
                          <a:noAutofit/>
                        </wps:bodyPr>
                      </wps:wsp>
                      <wps:wsp>
                        <wps:cNvPr id="370" name="Graphic 370"/>
                        <wps:cNvSpPr/>
                        <wps:spPr>
                          <a:xfrm>
                            <a:off x="0" y="2002106"/>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371" name="Graphic 371"/>
                        <wps:cNvSpPr/>
                        <wps:spPr>
                          <a:xfrm>
                            <a:off x="-12" y="2002112"/>
                            <a:ext cx="6845300" cy="248285"/>
                          </a:xfrm>
                          <a:custGeom>
                            <a:avLst/>
                            <a:gdLst/>
                            <a:ahLst/>
                            <a:cxnLst/>
                            <a:rect l="l" t="t" r="r" b="b"/>
                            <a:pathLst>
                              <a:path w="6845300" h="248285">
                                <a:moveTo>
                                  <a:pt x="9537" y="0"/>
                                </a:moveTo>
                                <a:lnTo>
                                  <a:pt x="0" y="0"/>
                                </a:lnTo>
                                <a:lnTo>
                                  <a:pt x="0" y="247878"/>
                                </a:lnTo>
                                <a:lnTo>
                                  <a:pt x="9537" y="247878"/>
                                </a:lnTo>
                                <a:lnTo>
                                  <a:pt x="9537" y="0"/>
                                </a:lnTo>
                                <a:close/>
                              </a:path>
                              <a:path w="6845300" h="248285">
                                <a:moveTo>
                                  <a:pt x="6845300" y="0"/>
                                </a:moveTo>
                                <a:lnTo>
                                  <a:pt x="6835775" y="0"/>
                                </a:lnTo>
                                <a:lnTo>
                                  <a:pt x="6835775" y="247878"/>
                                </a:lnTo>
                                <a:lnTo>
                                  <a:pt x="6845300" y="247878"/>
                                </a:lnTo>
                                <a:lnTo>
                                  <a:pt x="6845300" y="0"/>
                                </a:lnTo>
                                <a:close/>
                              </a:path>
                            </a:pathLst>
                          </a:custGeom>
                          <a:solidFill>
                            <a:srgbClr val="F0F2F5"/>
                          </a:solidFill>
                        </wps:spPr>
                        <wps:bodyPr wrap="square" lIns="0" tIns="0" rIns="0" bIns="0" rtlCol="0">
                          <a:prstTxWarp prst="textNoShape">
                            <a:avLst/>
                          </a:prstTxWarp>
                          <a:noAutofit/>
                        </wps:bodyPr>
                      </wps:wsp>
                      <wps:wsp>
                        <wps:cNvPr id="372" name="Graphic 372"/>
                        <wps:cNvSpPr/>
                        <wps:spPr>
                          <a:xfrm>
                            <a:off x="0" y="2249986"/>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373" name="Graphic 373"/>
                        <wps:cNvSpPr/>
                        <wps:spPr>
                          <a:xfrm>
                            <a:off x="-12" y="2249990"/>
                            <a:ext cx="6845300" cy="248285"/>
                          </a:xfrm>
                          <a:custGeom>
                            <a:avLst/>
                            <a:gdLst/>
                            <a:ahLst/>
                            <a:cxnLst/>
                            <a:rect l="l" t="t" r="r" b="b"/>
                            <a:pathLst>
                              <a:path w="6845300" h="248285">
                                <a:moveTo>
                                  <a:pt x="9537" y="0"/>
                                </a:moveTo>
                                <a:lnTo>
                                  <a:pt x="0" y="0"/>
                                </a:lnTo>
                                <a:lnTo>
                                  <a:pt x="0" y="247878"/>
                                </a:lnTo>
                                <a:lnTo>
                                  <a:pt x="9537" y="247878"/>
                                </a:lnTo>
                                <a:lnTo>
                                  <a:pt x="9537" y="0"/>
                                </a:lnTo>
                                <a:close/>
                              </a:path>
                              <a:path w="6845300" h="248285">
                                <a:moveTo>
                                  <a:pt x="6845300" y="0"/>
                                </a:moveTo>
                                <a:lnTo>
                                  <a:pt x="6835775" y="0"/>
                                </a:lnTo>
                                <a:lnTo>
                                  <a:pt x="6835775" y="247878"/>
                                </a:lnTo>
                                <a:lnTo>
                                  <a:pt x="6845300" y="247878"/>
                                </a:lnTo>
                                <a:lnTo>
                                  <a:pt x="6845300" y="0"/>
                                </a:lnTo>
                                <a:close/>
                              </a:path>
                            </a:pathLst>
                          </a:custGeom>
                          <a:solidFill>
                            <a:srgbClr val="F0F2F5"/>
                          </a:solidFill>
                        </wps:spPr>
                        <wps:bodyPr wrap="square" lIns="0" tIns="0" rIns="0" bIns="0" rtlCol="0">
                          <a:prstTxWarp prst="textNoShape">
                            <a:avLst/>
                          </a:prstTxWarp>
                          <a:noAutofit/>
                        </wps:bodyPr>
                      </wps:wsp>
                      <wps:wsp>
                        <wps:cNvPr id="374" name="Graphic 374"/>
                        <wps:cNvSpPr/>
                        <wps:spPr>
                          <a:xfrm>
                            <a:off x="0" y="2497866"/>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375" name="Graphic 375"/>
                        <wps:cNvSpPr/>
                        <wps:spPr>
                          <a:xfrm>
                            <a:off x="-12" y="2497869"/>
                            <a:ext cx="6845300" cy="248285"/>
                          </a:xfrm>
                          <a:custGeom>
                            <a:avLst/>
                            <a:gdLst/>
                            <a:ahLst/>
                            <a:cxnLst/>
                            <a:rect l="l" t="t" r="r" b="b"/>
                            <a:pathLst>
                              <a:path w="6845300" h="248285">
                                <a:moveTo>
                                  <a:pt x="9537" y="0"/>
                                </a:moveTo>
                                <a:lnTo>
                                  <a:pt x="0" y="0"/>
                                </a:lnTo>
                                <a:lnTo>
                                  <a:pt x="0" y="247878"/>
                                </a:lnTo>
                                <a:lnTo>
                                  <a:pt x="9537" y="247878"/>
                                </a:lnTo>
                                <a:lnTo>
                                  <a:pt x="9537" y="0"/>
                                </a:lnTo>
                                <a:close/>
                              </a:path>
                              <a:path w="6845300" h="248285">
                                <a:moveTo>
                                  <a:pt x="6845300" y="0"/>
                                </a:moveTo>
                                <a:lnTo>
                                  <a:pt x="6835775" y="0"/>
                                </a:lnTo>
                                <a:lnTo>
                                  <a:pt x="6835775" y="247878"/>
                                </a:lnTo>
                                <a:lnTo>
                                  <a:pt x="6845300" y="247878"/>
                                </a:lnTo>
                                <a:lnTo>
                                  <a:pt x="6845300" y="0"/>
                                </a:lnTo>
                                <a:close/>
                              </a:path>
                            </a:pathLst>
                          </a:custGeom>
                          <a:solidFill>
                            <a:srgbClr val="F0F2F5"/>
                          </a:solidFill>
                        </wps:spPr>
                        <wps:bodyPr wrap="square" lIns="0" tIns="0" rIns="0" bIns="0" rtlCol="0">
                          <a:prstTxWarp prst="textNoShape">
                            <a:avLst/>
                          </a:prstTxWarp>
                          <a:noAutofit/>
                        </wps:bodyPr>
                      </wps:wsp>
                      <wps:wsp>
                        <wps:cNvPr id="376" name="Graphic 376"/>
                        <wps:cNvSpPr/>
                        <wps:spPr>
                          <a:xfrm>
                            <a:off x="3966078" y="2536001"/>
                            <a:ext cx="76835" cy="162560"/>
                          </a:xfrm>
                          <a:custGeom>
                            <a:avLst/>
                            <a:gdLst/>
                            <a:ahLst/>
                            <a:cxnLst/>
                            <a:rect l="l" t="t" r="r" b="b"/>
                            <a:pathLst>
                              <a:path w="76835" h="162560">
                                <a:moveTo>
                                  <a:pt x="76270" y="162075"/>
                                </a:moveTo>
                                <a:lnTo>
                                  <a:pt x="0" y="162075"/>
                                </a:lnTo>
                                <a:lnTo>
                                  <a:pt x="0" y="0"/>
                                </a:lnTo>
                                <a:lnTo>
                                  <a:pt x="76270" y="0"/>
                                </a:lnTo>
                                <a:lnTo>
                                  <a:pt x="76270" y="162075"/>
                                </a:lnTo>
                                <a:close/>
                              </a:path>
                            </a:pathLst>
                          </a:custGeom>
                          <a:solidFill>
                            <a:srgbClr val="FFFFFF">
                              <a:alpha val="50199"/>
                            </a:srgbClr>
                          </a:solidFill>
                        </wps:spPr>
                        <wps:bodyPr wrap="square" lIns="0" tIns="0" rIns="0" bIns="0" rtlCol="0">
                          <a:prstTxWarp prst="textNoShape">
                            <a:avLst/>
                          </a:prstTxWarp>
                          <a:noAutofit/>
                        </wps:bodyPr>
                      </wps:wsp>
                      <wps:wsp>
                        <wps:cNvPr id="377" name="Graphic 377"/>
                        <wps:cNvSpPr/>
                        <wps:spPr>
                          <a:xfrm>
                            <a:off x="0" y="2745746"/>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378" name="Graphic 378"/>
                        <wps:cNvSpPr/>
                        <wps:spPr>
                          <a:xfrm>
                            <a:off x="-12" y="2745748"/>
                            <a:ext cx="6845300" cy="248285"/>
                          </a:xfrm>
                          <a:custGeom>
                            <a:avLst/>
                            <a:gdLst/>
                            <a:ahLst/>
                            <a:cxnLst/>
                            <a:rect l="l" t="t" r="r" b="b"/>
                            <a:pathLst>
                              <a:path w="6845300" h="248285">
                                <a:moveTo>
                                  <a:pt x="9537" y="0"/>
                                </a:moveTo>
                                <a:lnTo>
                                  <a:pt x="0" y="0"/>
                                </a:lnTo>
                                <a:lnTo>
                                  <a:pt x="0" y="247878"/>
                                </a:lnTo>
                                <a:lnTo>
                                  <a:pt x="9537" y="247878"/>
                                </a:lnTo>
                                <a:lnTo>
                                  <a:pt x="9537" y="0"/>
                                </a:lnTo>
                                <a:close/>
                              </a:path>
                              <a:path w="6845300" h="248285">
                                <a:moveTo>
                                  <a:pt x="6845300" y="0"/>
                                </a:moveTo>
                                <a:lnTo>
                                  <a:pt x="6835775" y="0"/>
                                </a:lnTo>
                                <a:lnTo>
                                  <a:pt x="6835775" y="247878"/>
                                </a:lnTo>
                                <a:lnTo>
                                  <a:pt x="6845300" y="247878"/>
                                </a:lnTo>
                                <a:lnTo>
                                  <a:pt x="6845300" y="0"/>
                                </a:lnTo>
                                <a:close/>
                              </a:path>
                            </a:pathLst>
                          </a:custGeom>
                          <a:solidFill>
                            <a:srgbClr val="F0F2F5"/>
                          </a:solidFill>
                        </wps:spPr>
                        <wps:bodyPr wrap="square" lIns="0" tIns="0" rIns="0" bIns="0" rtlCol="0">
                          <a:prstTxWarp prst="textNoShape">
                            <a:avLst/>
                          </a:prstTxWarp>
                          <a:noAutofit/>
                        </wps:bodyPr>
                      </wps:wsp>
                      <wps:wsp>
                        <wps:cNvPr id="379" name="Graphic 379"/>
                        <wps:cNvSpPr/>
                        <wps:spPr>
                          <a:xfrm>
                            <a:off x="0" y="2993626"/>
                            <a:ext cx="6845300" cy="429259"/>
                          </a:xfrm>
                          <a:custGeom>
                            <a:avLst/>
                            <a:gdLst/>
                            <a:ahLst/>
                            <a:cxnLst/>
                            <a:rect l="l" t="t" r="r" b="b"/>
                            <a:pathLst>
                              <a:path w="6845300" h="429259">
                                <a:moveTo>
                                  <a:pt x="6845298" y="429022"/>
                                </a:moveTo>
                                <a:lnTo>
                                  <a:pt x="0" y="429022"/>
                                </a:lnTo>
                                <a:lnTo>
                                  <a:pt x="0" y="0"/>
                                </a:lnTo>
                                <a:lnTo>
                                  <a:pt x="6845298" y="0"/>
                                </a:lnTo>
                                <a:lnTo>
                                  <a:pt x="6845298" y="429022"/>
                                </a:lnTo>
                                <a:close/>
                              </a:path>
                            </a:pathLst>
                          </a:custGeom>
                          <a:solidFill>
                            <a:srgbClr val="F9FAFA"/>
                          </a:solidFill>
                        </wps:spPr>
                        <wps:bodyPr wrap="square" lIns="0" tIns="0" rIns="0" bIns="0" rtlCol="0">
                          <a:prstTxWarp prst="textNoShape">
                            <a:avLst/>
                          </a:prstTxWarp>
                          <a:noAutofit/>
                        </wps:bodyPr>
                      </wps:wsp>
                      <wps:wsp>
                        <wps:cNvPr id="380" name="Graphic 380"/>
                        <wps:cNvSpPr/>
                        <wps:spPr>
                          <a:xfrm>
                            <a:off x="-12" y="2993626"/>
                            <a:ext cx="6845300" cy="429259"/>
                          </a:xfrm>
                          <a:custGeom>
                            <a:avLst/>
                            <a:gdLst/>
                            <a:ahLst/>
                            <a:cxnLst/>
                            <a:rect l="l" t="t" r="r" b="b"/>
                            <a:pathLst>
                              <a:path w="6845300" h="429259">
                                <a:moveTo>
                                  <a:pt x="9537" y="0"/>
                                </a:moveTo>
                                <a:lnTo>
                                  <a:pt x="0" y="0"/>
                                </a:lnTo>
                                <a:lnTo>
                                  <a:pt x="0" y="429018"/>
                                </a:lnTo>
                                <a:lnTo>
                                  <a:pt x="9537" y="429018"/>
                                </a:lnTo>
                                <a:lnTo>
                                  <a:pt x="9537" y="0"/>
                                </a:lnTo>
                                <a:close/>
                              </a:path>
                              <a:path w="6845300" h="429259">
                                <a:moveTo>
                                  <a:pt x="6845300" y="0"/>
                                </a:moveTo>
                                <a:lnTo>
                                  <a:pt x="6835775" y="0"/>
                                </a:lnTo>
                                <a:lnTo>
                                  <a:pt x="6835775" y="429018"/>
                                </a:lnTo>
                                <a:lnTo>
                                  <a:pt x="6845300" y="429018"/>
                                </a:lnTo>
                                <a:lnTo>
                                  <a:pt x="6845300" y="0"/>
                                </a:lnTo>
                                <a:close/>
                              </a:path>
                            </a:pathLst>
                          </a:custGeom>
                          <a:solidFill>
                            <a:srgbClr val="F0F2F5"/>
                          </a:solidFill>
                        </wps:spPr>
                        <wps:bodyPr wrap="square" lIns="0" tIns="0" rIns="0" bIns="0" rtlCol="0">
                          <a:prstTxWarp prst="textNoShape">
                            <a:avLst/>
                          </a:prstTxWarp>
                          <a:noAutofit/>
                        </wps:bodyPr>
                      </wps:wsp>
                      <wps:wsp>
                        <wps:cNvPr id="381" name="Graphic 381"/>
                        <wps:cNvSpPr/>
                        <wps:spPr>
                          <a:xfrm>
                            <a:off x="2431123" y="3031764"/>
                            <a:ext cx="1754505" cy="334010"/>
                          </a:xfrm>
                          <a:custGeom>
                            <a:avLst/>
                            <a:gdLst/>
                            <a:ahLst/>
                            <a:cxnLst/>
                            <a:rect l="l" t="t" r="r" b="b"/>
                            <a:pathLst>
                              <a:path w="1754505" h="334010">
                                <a:moveTo>
                                  <a:pt x="66738" y="171602"/>
                                </a:moveTo>
                                <a:lnTo>
                                  <a:pt x="0" y="171602"/>
                                </a:lnTo>
                                <a:lnTo>
                                  <a:pt x="0" y="333679"/>
                                </a:lnTo>
                                <a:lnTo>
                                  <a:pt x="66738" y="333679"/>
                                </a:lnTo>
                                <a:lnTo>
                                  <a:pt x="66738" y="171602"/>
                                </a:lnTo>
                                <a:close/>
                              </a:path>
                              <a:path w="1754505" h="334010">
                                <a:moveTo>
                                  <a:pt x="1754225" y="0"/>
                                </a:moveTo>
                                <a:lnTo>
                                  <a:pt x="1611223" y="0"/>
                                </a:lnTo>
                                <a:lnTo>
                                  <a:pt x="1611223" y="162077"/>
                                </a:lnTo>
                                <a:lnTo>
                                  <a:pt x="1754225" y="162077"/>
                                </a:lnTo>
                                <a:lnTo>
                                  <a:pt x="1754225" y="0"/>
                                </a:lnTo>
                                <a:close/>
                              </a:path>
                            </a:pathLst>
                          </a:custGeom>
                          <a:solidFill>
                            <a:srgbClr val="FFFFFF">
                              <a:alpha val="50199"/>
                            </a:srgbClr>
                          </a:solidFill>
                        </wps:spPr>
                        <wps:bodyPr wrap="square" lIns="0" tIns="0" rIns="0" bIns="0" rtlCol="0">
                          <a:prstTxWarp prst="textNoShape">
                            <a:avLst/>
                          </a:prstTxWarp>
                          <a:noAutofit/>
                        </wps:bodyPr>
                      </wps:wsp>
                      <wps:wsp>
                        <wps:cNvPr id="382" name="Graphic 382"/>
                        <wps:cNvSpPr/>
                        <wps:spPr>
                          <a:xfrm>
                            <a:off x="0" y="3422649"/>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383" name="Graphic 383"/>
                        <wps:cNvSpPr/>
                        <wps:spPr>
                          <a:xfrm>
                            <a:off x="-12" y="3422645"/>
                            <a:ext cx="6845300" cy="248285"/>
                          </a:xfrm>
                          <a:custGeom>
                            <a:avLst/>
                            <a:gdLst/>
                            <a:ahLst/>
                            <a:cxnLst/>
                            <a:rect l="l" t="t" r="r" b="b"/>
                            <a:pathLst>
                              <a:path w="6845300" h="248285">
                                <a:moveTo>
                                  <a:pt x="9537" y="0"/>
                                </a:moveTo>
                                <a:lnTo>
                                  <a:pt x="0" y="0"/>
                                </a:lnTo>
                                <a:lnTo>
                                  <a:pt x="0" y="247891"/>
                                </a:lnTo>
                                <a:lnTo>
                                  <a:pt x="9537" y="247891"/>
                                </a:lnTo>
                                <a:lnTo>
                                  <a:pt x="9537" y="0"/>
                                </a:lnTo>
                                <a:close/>
                              </a:path>
                              <a:path w="6845300" h="248285">
                                <a:moveTo>
                                  <a:pt x="6845300" y="0"/>
                                </a:moveTo>
                                <a:lnTo>
                                  <a:pt x="6835775" y="0"/>
                                </a:lnTo>
                                <a:lnTo>
                                  <a:pt x="6835775" y="247891"/>
                                </a:lnTo>
                                <a:lnTo>
                                  <a:pt x="6845300" y="247891"/>
                                </a:lnTo>
                                <a:lnTo>
                                  <a:pt x="6845300" y="0"/>
                                </a:lnTo>
                                <a:close/>
                              </a:path>
                            </a:pathLst>
                          </a:custGeom>
                          <a:solidFill>
                            <a:srgbClr val="F0F2F5"/>
                          </a:solidFill>
                        </wps:spPr>
                        <wps:bodyPr wrap="square" lIns="0" tIns="0" rIns="0" bIns="0" rtlCol="0">
                          <a:prstTxWarp prst="textNoShape">
                            <a:avLst/>
                          </a:prstTxWarp>
                          <a:noAutofit/>
                        </wps:bodyPr>
                      </wps:wsp>
                      <wps:wsp>
                        <wps:cNvPr id="384" name="Graphic 384"/>
                        <wps:cNvSpPr/>
                        <wps:spPr>
                          <a:xfrm>
                            <a:off x="0" y="3670529"/>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385" name="Graphic 385"/>
                        <wps:cNvSpPr/>
                        <wps:spPr>
                          <a:xfrm>
                            <a:off x="-12" y="3670536"/>
                            <a:ext cx="6845300" cy="248285"/>
                          </a:xfrm>
                          <a:custGeom>
                            <a:avLst/>
                            <a:gdLst/>
                            <a:ahLst/>
                            <a:cxnLst/>
                            <a:rect l="l" t="t" r="r" b="b"/>
                            <a:pathLst>
                              <a:path w="6845300" h="248285">
                                <a:moveTo>
                                  <a:pt x="9537" y="0"/>
                                </a:moveTo>
                                <a:lnTo>
                                  <a:pt x="0" y="0"/>
                                </a:lnTo>
                                <a:lnTo>
                                  <a:pt x="0" y="247878"/>
                                </a:lnTo>
                                <a:lnTo>
                                  <a:pt x="9537" y="247878"/>
                                </a:lnTo>
                                <a:lnTo>
                                  <a:pt x="9537" y="0"/>
                                </a:lnTo>
                                <a:close/>
                              </a:path>
                              <a:path w="6845300" h="248285">
                                <a:moveTo>
                                  <a:pt x="6845300" y="0"/>
                                </a:moveTo>
                                <a:lnTo>
                                  <a:pt x="6835775" y="0"/>
                                </a:lnTo>
                                <a:lnTo>
                                  <a:pt x="6835775" y="247878"/>
                                </a:lnTo>
                                <a:lnTo>
                                  <a:pt x="6845300" y="247878"/>
                                </a:lnTo>
                                <a:lnTo>
                                  <a:pt x="6845300" y="0"/>
                                </a:lnTo>
                                <a:close/>
                              </a:path>
                            </a:pathLst>
                          </a:custGeom>
                          <a:solidFill>
                            <a:srgbClr val="F0F2F5"/>
                          </a:solidFill>
                        </wps:spPr>
                        <wps:bodyPr wrap="square" lIns="0" tIns="0" rIns="0" bIns="0" rtlCol="0">
                          <a:prstTxWarp prst="textNoShape">
                            <a:avLst/>
                          </a:prstTxWarp>
                          <a:noAutofit/>
                        </wps:bodyPr>
                      </wps:wsp>
                      <wps:wsp>
                        <wps:cNvPr id="386" name="Graphic 386"/>
                        <wps:cNvSpPr/>
                        <wps:spPr>
                          <a:xfrm>
                            <a:off x="886647" y="3708664"/>
                            <a:ext cx="76835" cy="162560"/>
                          </a:xfrm>
                          <a:custGeom>
                            <a:avLst/>
                            <a:gdLst/>
                            <a:ahLst/>
                            <a:cxnLst/>
                            <a:rect l="l" t="t" r="r" b="b"/>
                            <a:pathLst>
                              <a:path w="76835" h="162560">
                                <a:moveTo>
                                  <a:pt x="76270" y="162075"/>
                                </a:moveTo>
                                <a:lnTo>
                                  <a:pt x="0" y="162075"/>
                                </a:lnTo>
                                <a:lnTo>
                                  <a:pt x="0" y="0"/>
                                </a:lnTo>
                                <a:lnTo>
                                  <a:pt x="76270" y="0"/>
                                </a:lnTo>
                                <a:lnTo>
                                  <a:pt x="76270" y="162075"/>
                                </a:lnTo>
                                <a:close/>
                              </a:path>
                            </a:pathLst>
                          </a:custGeom>
                          <a:solidFill>
                            <a:srgbClr val="FFFFFF">
                              <a:alpha val="50199"/>
                            </a:srgbClr>
                          </a:solidFill>
                        </wps:spPr>
                        <wps:bodyPr wrap="square" lIns="0" tIns="0" rIns="0" bIns="0" rtlCol="0">
                          <a:prstTxWarp prst="textNoShape">
                            <a:avLst/>
                          </a:prstTxWarp>
                          <a:noAutofit/>
                        </wps:bodyPr>
                      </wps:wsp>
                      <wps:wsp>
                        <wps:cNvPr id="387" name="Graphic 387"/>
                        <wps:cNvSpPr/>
                        <wps:spPr>
                          <a:xfrm>
                            <a:off x="0" y="3918409"/>
                            <a:ext cx="6845300" cy="248285"/>
                          </a:xfrm>
                          <a:custGeom>
                            <a:avLst/>
                            <a:gdLst/>
                            <a:ahLst/>
                            <a:cxnLst/>
                            <a:rect l="l" t="t" r="r" b="b"/>
                            <a:pathLst>
                              <a:path w="6845300" h="248285">
                                <a:moveTo>
                                  <a:pt x="6845298" y="247879"/>
                                </a:moveTo>
                                <a:lnTo>
                                  <a:pt x="0" y="247879"/>
                                </a:lnTo>
                                <a:lnTo>
                                  <a:pt x="0" y="0"/>
                                </a:lnTo>
                                <a:lnTo>
                                  <a:pt x="6845298" y="0"/>
                                </a:lnTo>
                                <a:lnTo>
                                  <a:pt x="6845298" y="247879"/>
                                </a:lnTo>
                                <a:close/>
                              </a:path>
                            </a:pathLst>
                          </a:custGeom>
                          <a:solidFill>
                            <a:srgbClr val="F9FAFA"/>
                          </a:solidFill>
                        </wps:spPr>
                        <wps:bodyPr wrap="square" lIns="0" tIns="0" rIns="0" bIns="0" rtlCol="0">
                          <a:prstTxWarp prst="textNoShape">
                            <a:avLst/>
                          </a:prstTxWarp>
                          <a:noAutofit/>
                        </wps:bodyPr>
                      </wps:wsp>
                      <wps:wsp>
                        <wps:cNvPr id="388" name="Graphic 388"/>
                        <wps:cNvSpPr/>
                        <wps:spPr>
                          <a:xfrm>
                            <a:off x="-12" y="3918415"/>
                            <a:ext cx="6845300" cy="248285"/>
                          </a:xfrm>
                          <a:custGeom>
                            <a:avLst/>
                            <a:gdLst/>
                            <a:ahLst/>
                            <a:cxnLst/>
                            <a:rect l="l" t="t" r="r" b="b"/>
                            <a:pathLst>
                              <a:path w="6845300" h="248285">
                                <a:moveTo>
                                  <a:pt x="9537" y="0"/>
                                </a:moveTo>
                                <a:lnTo>
                                  <a:pt x="0" y="0"/>
                                </a:lnTo>
                                <a:lnTo>
                                  <a:pt x="0" y="247878"/>
                                </a:lnTo>
                                <a:lnTo>
                                  <a:pt x="9537" y="247878"/>
                                </a:lnTo>
                                <a:lnTo>
                                  <a:pt x="9537" y="0"/>
                                </a:lnTo>
                                <a:close/>
                              </a:path>
                              <a:path w="6845300" h="248285">
                                <a:moveTo>
                                  <a:pt x="6845300" y="0"/>
                                </a:moveTo>
                                <a:lnTo>
                                  <a:pt x="6835775" y="0"/>
                                </a:lnTo>
                                <a:lnTo>
                                  <a:pt x="6835775" y="247878"/>
                                </a:lnTo>
                                <a:lnTo>
                                  <a:pt x="6845300" y="247878"/>
                                </a:lnTo>
                                <a:lnTo>
                                  <a:pt x="6845300" y="0"/>
                                </a:lnTo>
                                <a:close/>
                              </a:path>
                            </a:pathLst>
                          </a:custGeom>
                          <a:solidFill>
                            <a:srgbClr val="F0F2F5"/>
                          </a:solidFill>
                        </wps:spPr>
                        <wps:bodyPr wrap="square" lIns="0" tIns="0" rIns="0" bIns="0" rtlCol="0">
                          <a:prstTxWarp prst="textNoShape">
                            <a:avLst/>
                          </a:prstTxWarp>
                          <a:noAutofit/>
                        </wps:bodyPr>
                      </wps:wsp>
                      <wps:wsp>
                        <wps:cNvPr id="389" name="Graphic 389"/>
                        <wps:cNvSpPr/>
                        <wps:spPr>
                          <a:xfrm>
                            <a:off x="4766" y="4166289"/>
                            <a:ext cx="6835775" cy="501015"/>
                          </a:xfrm>
                          <a:custGeom>
                            <a:avLst/>
                            <a:gdLst/>
                            <a:ahLst/>
                            <a:cxnLst/>
                            <a:rect l="l" t="t" r="r" b="b"/>
                            <a:pathLst>
                              <a:path w="6835775" h="501015">
                                <a:moveTo>
                                  <a:pt x="6786771" y="500526"/>
                                </a:moveTo>
                                <a:lnTo>
                                  <a:pt x="48993" y="500526"/>
                                </a:lnTo>
                                <a:lnTo>
                                  <a:pt x="45583" y="500193"/>
                                </a:lnTo>
                                <a:lnTo>
                                  <a:pt x="10749" y="480048"/>
                                </a:lnTo>
                                <a:lnTo>
                                  <a:pt x="0" y="451532"/>
                                </a:lnTo>
                                <a:lnTo>
                                  <a:pt x="0" y="448090"/>
                                </a:lnTo>
                                <a:lnTo>
                                  <a:pt x="0" y="0"/>
                                </a:lnTo>
                                <a:lnTo>
                                  <a:pt x="6835764" y="0"/>
                                </a:lnTo>
                                <a:lnTo>
                                  <a:pt x="6835764" y="451532"/>
                                </a:lnTo>
                                <a:lnTo>
                                  <a:pt x="6817971" y="487589"/>
                                </a:lnTo>
                                <a:lnTo>
                                  <a:pt x="6790181" y="500193"/>
                                </a:lnTo>
                                <a:lnTo>
                                  <a:pt x="6786771" y="500526"/>
                                </a:lnTo>
                                <a:close/>
                              </a:path>
                            </a:pathLst>
                          </a:custGeom>
                          <a:solidFill>
                            <a:srgbClr val="F9FAFA"/>
                          </a:solidFill>
                        </wps:spPr>
                        <wps:bodyPr wrap="square" lIns="0" tIns="0" rIns="0" bIns="0" rtlCol="0">
                          <a:prstTxWarp prst="textNoShape">
                            <a:avLst/>
                          </a:prstTxWarp>
                          <a:noAutofit/>
                        </wps:bodyPr>
                      </wps:wsp>
                      <wps:wsp>
                        <wps:cNvPr id="390" name="Graphic 390"/>
                        <wps:cNvSpPr/>
                        <wps:spPr>
                          <a:xfrm>
                            <a:off x="-12" y="4166293"/>
                            <a:ext cx="6845300" cy="505459"/>
                          </a:xfrm>
                          <a:custGeom>
                            <a:avLst/>
                            <a:gdLst/>
                            <a:ahLst/>
                            <a:cxnLst/>
                            <a:rect l="l" t="t" r="r" b="b"/>
                            <a:pathLst>
                              <a:path w="6845300" h="505459">
                                <a:moveTo>
                                  <a:pt x="6845300" y="0"/>
                                </a:moveTo>
                                <a:lnTo>
                                  <a:pt x="6835775" y="0"/>
                                </a:lnTo>
                                <a:lnTo>
                                  <a:pt x="6835775" y="448081"/>
                                </a:lnTo>
                                <a:lnTo>
                                  <a:pt x="6834899" y="457593"/>
                                </a:lnTo>
                                <a:lnTo>
                                  <a:pt x="6806400" y="492252"/>
                                </a:lnTo>
                                <a:lnTo>
                                  <a:pt x="6788099" y="495744"/>
                                </a:lnTo>
                                <a:lnTo>
                                  <a:pt x="57213" y="495744"/>
                                </a:lnTo>
                                <a:lnTo>
                                  <a:pt x="47701" y="494880"/>
                                </a:lnTo>
                                <a:lnTo>
                                  <a:pt x="38912" y="492252"/>
                                </a:lnTo>
                                <a:lnTo>
                                  <a:pt x="30848" y="487895"/>
                                </a:lnTo>
                                <a:lnTo>
                                  <a:pt x="24003" y="482231"/>
                                </a:lnTo>
                                <a:lnTo>
                                  <a:pt x="23507" y="481787"/>
                                </a:lnTo>
                                <a:lnTo>
                                  <a:pt x="17399" y="474446"/>
                                </a:lnTo>
                                <a:lnTo>
                                  <a:pt x="13030" y="466382"/>
                                </a:lnTo>
                                <a:lnTo>
                                  <a:pt x="10414" y="457593"/>
                                </a:lnTo>
                                <a:lnTo>
                                  <a:pt x="9537" y="448081"/>
                                </a:lnTo>
                                <a:lnTo>
                                  <a:pt x="9537" y="0"/>
                                </a:lnTo>
                                <a:lnTo>
                                  <a:pt x="0" y="0"/>
                                </a:lnTo>
                                <a:lnTo>
                                  <a:pt x="0" y="455663"/>
                                </a:lnTo>
                                <a:lnTo>
                                  <a:pt x="1460" y="462953"/>
                                </a:lnTo>
                                <a:lnTo>
                                  <a:pt x="28308" y="498017"/>
                                </a:lnTo>
                                <a:lnTo>
                                  <a:pt x="49618" y="505269"/>
                                </a:lnTo>
                                <a:lnTo>
                                  <a:pt x="6795681" y="505269"/>
                                </a:lnTo>
                                <a:lnTo>
                                  <a:pt x="6802983" y="503821"/>
                                </a:lnTo>
                                <a:lnTo>
                                  <a:pt x="6817004" y="498017"/>
                                </a:lnTo>
                                <a:lnTo>
                                  <a:pt x="6820395" y="495744"/>
                                </a:lnTo>
                                <a:lnTo>
                                  <a:pt x="6823189" y="493877"/>
                                </a:lnTo>
                                <a:lnTo>
                                  <a:pt x="6828066" y="489000"/>
                                </a:lnTo>
                                <a:lnTo>
                                  <a:pt x="6828549" y="488518"/>
                                </a:lnTo>
                                <a:lnTo>
                                  <a:pt x="6833908" y="483158"/>
                                </a:lnTo>
                                <a:lnTo>
                                  <a:pt x="6838048" y="476973"/>
                                </a:lnTo>
                                <a:lnTo>
                                  <a:pt x="6843852" y="462953"/>
                                </a:lnTo>
                                <a:lnTo>
                                  <a:pt x="6845300" y="455663"/>
                                </a:lnTo>
                                <a:lnTo>
                                  <a:pt x="6845300" y="0"/>
                                </a:lnTo>
                                <a:close/>
                              </a:path>
                            </a:pathLst>
                          </a:custGeom>
                          <a:solidFill>
                            <a:srgbClr val="F0F2F5"/>
                          </a:solidFill>
                        </wps:spPr>
                        <wps:bodyPr wrap="square" lIns="0" tIns="0" rIns="0" bIns="0" rtlCol="0">
                          <a:prstTxWarp prst="textNoShape">
                            <a:avLst/>
                          </a:prstTxWarp>
                          <a:noAutofit/>
                        </wps:bodyPr>
                      </wps:wsp>
                      <wps:wsp>
                        <wps:cNvPr id="391" name="Graphic 391"/>
                        <wps:cNvSpPr/>
                        <wps:spPr>
                          <a:xfrm>
                            <a:off x="886647" y="4204424"/>
                            <a:ext cx="76835" cy="162560"/>
                          </a:xfrm>
                          <a:custGeom>
                            <a:avLst/>
                            <a:gdLst/>
                            <a:ahLst/>
                            <a:cxnLst/>
                            <a:rect l="l" t="t" r="r" b="b"/>
                            <a:pathLst>
                              <a:path w="76835" h="162560">
                                <a:moveTo>
                                  <a:pt x="76270" y="162075"/>
                                </a:moveTo>
                                <a:lnTo>
                                  <a:pt x="0" y="162075"/>
                                </a:lnTo>
                                <a:lnTo>
                                  <a:pt x="0" y="0"/>
                                </a:lnTo>
                                <a:lnTo>
                                  <a:pt x="76270" y="0"/>
                                </a:lnTo>
                                <a:lnTo>
                                  <a:pt x="76270" y="162075"/>
                                </a:lnTo>
                                <a:close/>
                              </a:path>
                            </a:pathLst>
                          </a:custGeom>
                          <a:solidFill>
                            <a:srgbClr val="FFFFFF">
                              <a:alpha val="50199"/>
                            </a:srgbClr>
                          </a:solidFill>
                        </wps:spPr>
                        <wps:bodyPr wrap="square" lIns="0" tIns="0" rIns="0" bIns="0" rtlCol="0">
                          <a:prstTxWarp prst="textNoShape">
                            <a:avLst/>
                          </a:prstTxWarp>
                          <a:noAutofit/>
                        </wps:bodyPr>
                      </wps:wsp>
                      <wps:wsp>
                        <wps:cNvPr id="392" name="Textbox 392"/>
                        <wps:cNvSpPr txBox="1"/>
                        <wps:spPr>
                          <a:xfrm>
                            <a:off x="162075" y="62944"/>
                            <a:ext cx="5945505" cy="3556635"/>
                          </a:xfrm>
                          <a:prstGeom prst="rect">
                            <a:avLst/>
                          </a:prstGeom>
                        </wps:spPr>
                        <wps:txbx>
                          <w:txbxContent>
                            <w:p w14:paraId="6298D5A8" w14:textId="77777777" w:rsidR="00115BA5" w:rsidRDefault="00115BA5" w:rsidP="00115BA5">
                              <w:pPr>
                                <w:spacing w:line="209" w:lineRule="exact"/>
                                <w:rPr>
                                  <w:rFonts w:ascii="Consolas" w:hint="eastAsia"/>
                                </w:rPr>
                              </w:pPr>
                              <w:r>
                                <w:rPr>
                                  <w:rFonts w:ascii="新宋体"/>
                                  <w:color w:val="4E596F"/>
                                  <w:sz w:val="15"/>
                                </w:rPr>
                                <w:t>39</w:t>
                              </w:r>
                              <w:r>
                                <w:rPr>
                                  <w:rFonts w:ascii="新宋体"/>
                                  <w:color w:val="4E596F"/>
                                  <w:spacing w:val="65"/>
                                  <w:w w:val="150"/>
                                  <w:sz w:val="15"/>
                                </w:rPr>
                                <w:t xml:space="preserve"> </w:t>
                              </w:r>
                              <w:r>
                                <w:rPr>
                                  <w:rFonts w:ascii="Consolas"/>
                                  <w:color w:val="0077AA"/>
                                </w:rPr>
                                <w:t>select</w:t>
                              </w:r>
                              <w:r>
                                <w:rPr>
                                  <w:rFonts w:ascii="Consolas"/>
                                  <w:color w:val="0077AA"/>
                                  <w:spacing w:val="-1"/>
                                </w:rPr>
                                <w:t xml:space="preserve"> </w:t>
                              </w:r>
                              <w:r>
                                <w:rPr>
                                  <w:rFonts w:ascii="Consolas"/>
                                  <w:color w:val="996E3A"/>
                                </w:rPr>
                                <w:t>*</w:t>
                              </w:r>
                              <w:r>
                                <w:rPr>
                                  <w:rFonts w:ascii="Consolas"/>
                                  <w:color w:val="996E3A"/>
                                  <w:spacing w:val="-1"/>
                                </w:rPr>
                                <w:t xml:space="preserve"> </w:t>
                              </w:r>
                              <w:r>
                                <w:rPr>
                                  <w:rFonts w:ascii="Consolas"/>
                                  <w:color w:val="0077AA"/>
                                </w:rPr>
                                <w:t xml:space="preserve">from </w:t>
                              </w:r>
                              <w:r>
                                <w:rPr>
                                  <w:rFonts w:ascii="Consolas"/>
                                  <w:color w:val="40454A"/>
                                  <w:spacing w:val="-2"/>
                                </w:rPr>
                                <w:t>dba_tab_privs</w:t>
                              </w:r>
                              <w:r>
                                <w:rPr>
                                  <w:rFonts w:ascii="Consolas"/>
                                  <w:color w:val="999999"/>
                                  <w:spacing w:val="-2"/>
                                </w:rPr>
                                <w:t>;</w:t>
                              </w:r>
                            </w:p>
                            <w:p w14:paraId="1C496B05" w14:textId="77777777" w:rsidR="00115BA5" w:rsidRDefault="00115BA5" w:rsidP="00115BA5">
                              <w:pPr>
                                <w:spacing w:before="144"/>
                                <w:rPr>
                                  <w:rFonts w:ascii="Consolas" w:hint="eastAsia"/>
                                </w:rPr>
                              </w:pPr>
                              <w:r>
                                <w:rPr>
                                  <w:rFonts w:ascii="新宋体"/>
                                  <w:color w:val="4E596F"/>
                                  <w:sz w:val="15"/>
                                </w:rPr>
                                <w:t>40</w:t>
                              </w:r>
                              <w:r>
                                <w:rPr>
                                  <w:rFonts w:ascii="新宋体"/>
                                  <w:color w:val="4E596F"/>
                                  <w:spacing w:val="65"/>
                                  <w:w w:val="150"/>
                                  <w:sz w:val="15"/>
                                </w:rPr>
                                <w:t xml:space="preserve"> </w:t>
                              </w:r>
                              <w:r>
                                <w:rPr>
                                  <w:rFonts w:ascii="Consolas"/>
                                  <w:color w:val="0077AA"/>
                                </w:rPr>
                                <w:t>select</w:t>
                              </w:r>
                              <w:r>
                                <w:rPr>
                                  <w:rFonts w:ascii="Consolas"/>
                                  <w:color w:val="0077AA"/>
                                  <w:spacing w:val="-1"/>
                                </w:rPr>
                                <w:t xml:space="preserve"> </w:t>
                              </w:r>
                              <w:r>
                                <w:rPr>
                                  <w:rFonts w:ascii="Consolas"/>
                                  <w:color w:val="996E3A"/>
                                </w:rPr>
                                <w:t>*</w:t>
                              </w:r>
                              <w:r>
                                <w:rPr>
                                  <w:rFonts w:ascii="Consolas"/>
                                  <w:color w:val="996E3A"/>
                                  <w:spacing w:val="-1"/>
                                </w:rPr>
                                <w:t xml:space="preserve"> </w:t>
                              </w:r>
                              <w:r>
                                <w:rPr>
                                  <w:rFonts w:ascii="Consolas"/>
                                  <w:color w:val="0077AA"/>
                                </w:rPr>
                                <w:t xml:space="preserve">from </w:t>
                              </w:r>
                              <w:r>
                                <w:rPr>
                                  <w:rFonts w:ascii="Consolas"/>
                                  <w:color w:val="40454A"/>
                                  <w:spacing w:val="-2"/>
                                </w:rPr>
                                <w:t>all_tab_privs</w:t>
                              </w:r>
                              <w:r>
                                <w:rPr>
                                  <w:rFonts w:ascii="Consolas"/>
                                  <w:color w:val="999999"/>
                                  <w:spacing w:val="-2"/>
                                </w:rPr>
                                <w:t>;</w:t>
                              </w:r>
                            </w:p>
                            <w:p w14:paraId="479B6240" w14:textId="77777777" w:rsidR="00115BA5" w:rsidRDefault="00115BA5" w:rsidP="00115BA5">
                              <w:pPr>
                                <w:spacing w:before="145"/>
                                <w:rPr>
                                  <w:rFonts w:ascii="Consolas" w:hint="eastAsia"/>
                                </w:rPr>
                              </w:pPr>
                              <w:r>
                                <w:rPr>
                                  <w:rFonts w:ascii="新宋体"/>
                                  <w:color w:val="4E596F"/>
                                  <w:sz w:val="15"/>
                                </w:rPr>
                                <w:t>41</w:t>
                              </w:r>
                              <w:r>
                                <w:rPr>
                                  <w:rFonts w:ascii="新宋体"/>
                                  <w:color w:val="4E596F"/>
                                  <w:spacing w:val="67"/>
                                  <w:w w:val="150"/>
                                  <w:sz w:val="15"/>
                                </w:rPr>
                                <w:t xml:space="preserve"> </w:t>
                              </w:r>
                              <w:r>
                                <w:rPr>
                                  <w:rFonts w:ascii="Consolas"/>
                                  <w:color w:val="0077AA"/>
                                </w:rPr>
                                <w:t>select</w:t>
                              </w:r>
                              <w:r>
                                <w:rPr>
                                  <w:rFonts w:ascii="Consolas"/>
                                  <w:color w:val="0077AA"/>
                                  <w:spacing w:val="-1"/>
                                </w:rPr>
                                <w:t xml:space="preserve"> </w:t>
                              </w:r>
                              <w:r>
                                <w:rPr>
                                  <w:rFonts w:ascii="Consolas"/>
                                  <w:color w:val="996E3A"/>
                                </w:rPr>
                                <w:t>*</w:t>
                              </w:r>
                              <w:r>
                                <w:rPr>
                                  <w:rFonts w:ascii="Consolas"/>
                                  <w:color w:val="996E3A"/>
                                  <w:spacing w:val="-1"/>
                                </w:rPr>
                                <w:t xml:space="preserve"> </w:t>
                              </w:r>
                              <w:r>
                                <w:rPr>
                                  <w:rFonts w:ascii="Consolas"/>
                                  <w:color w:val="0077AA"/>
                                </w:rPr>
                                <w:t xml:space="preserve">from </w:t>
                              </w:r>
                              <w:r>
                                <w:rPr>
                                  <w:rFonts w:ascii="Consolas"/>
                                  <w:color w:val="40454A"/>
                                  <w:spacing w:val="-2"/>
                                </w:rPr>
                                <w:t>user_tab_privs</w:t>
                              </w:r>
                              <w:r>
                                <w:rPr>
                                  <w:rFonts w:ascii="Consolas"/>
                                  <w:color w:val="999999"/>
                                  <w:spacing w:val="-2"/>
                                </w:rPr>
                                <w:t>;</w:t>
                              </w:r>
                            </w:p>
                            <w:p w14:paraId="2F151D5F" w14:textId="77777777" w:rsidR="00115BA5" w:rsidRDefault="00115BA5" w:rsidP="00115BA5">
                              <w:pPr>
                                <w:spacing w:before="142"/>
                                <w:rPr>
                                  <w:rFonts w:ascii="Consolas" w:eastAsia="Consolas"/>
                                </w:rPr>
                              </w:pPr>
                              <w:r>
                                <w:rPr>
                                  <w:rFonts w:ascii="新宋体" w:eastAsia="新宋体"/>
                                  <w:color w:val="4E596F"/>
                                  <w:sz w:val="15"/>
                                </w:rPr>
                                <w:t>42</w:t>
                              </w:r>
                              <w:r>
                                <w:rPr>
                                  <w:rFonts w:ascii="新宋体" w:eastAsia="新宋体"/>
                                  <w:color w:val="4E596F"/>
                                  <w:spacing w:val="64"/>
                                  <w:w w:val="150"/>
                                  <w:sz w:val="15"/>
                                </w:rPr>
                                <w:t xml:space="preserve"> </w:t>
                              </w:r>
                              <w:r>
                                <w:rPr>
                                  <w:rFonts w:ascii="Consolas" w:eastAsia="Consolas"/>
                                  <w:color w:val="990054"/>
                                </w:rPr>
                                <w:t>4.</w:t>
                              </w:r>
                              <w:r>
                                <w:rPr>
                                  <w:rFonts w:ascii="新宋体" w:eastAsia="新宋体"/>
                                  <w:color w:val="40454A"/>
                                </w:rPr>
                                <w:t>查看哪些用户有</w:t>
                              </w:r>
                              <w:r>
                                <w:rPr>
                                  <w:rFonts w:ascii="Consolas" w:eastAsia="Consolas"/>
                                  <w:color w:val="40454A"/>
                                </w:rPr>
                                <w:t>sysdba</w:t>
                              </w:r>
                              <w:r>
                                <w:rPr>
                                  <w:rFonts w:ascii="新宋体" w:eastAsia="新宋体"/>
                                  <w:color w:val="40454A"/>
                                </w:rPr>
                                <w:t>或</w:t>
                              </w:r>
                              <w:r>
                                <w:rPr>
                                  <w:rFonts w:ascii="Consolas" w:eastAsia="Consolas"/>
                                  <w:color w:val="40454A"/>
                                </w:rPr>
                                <w:t>sysoper</w:t>
                              </w:r>
                              <w:r>
                                <w:rPr>
                                  <w:rFonts w:ascii="新宋体" w:eastAsia="新宋体"/>
                                  <w:color w:val="40454A"/>
                                </w:rPr>
                                <w:t>系统权限</w:t>
                              </w:r>
                              <w:r>
                                <w:rPr>
                                  <w:rFonts w:ascii="Consolas" w:eastAsia="Consolas"/>
                                  <w:color w:val="999999"/>
                                </w:rPr>
                                <w:t>(</w:t>
                              </w:r>
                              <w:r>
                                <w:rPr>
                                  <w:rFonts w:ascii="新宋体" w:eastAsia="新宋体"/>
                                  <w:color w:val="40454A"/>
                                </w:rPr>
                                <w:t>查询时需要相应权限</w:t>
                              </w:r>
                              <w:r>
                                <w:rPr>
                                  <w:rFonts w:ascii="Consolas" w:eastAsia="Consolas"/>
                                  <w:color w:val="999999"/>
                                  <w:spacing w:val="-10"/>
                                </w:rPr>
                                <w:t>)</w:t>
                              </w:r>
                            </w:p>
                            <w:p w14:paraId="5814A378" w14:textId="77777777" w:rsidR="00115BA5" w:rsidRDefault="00115BA5" w:rsidP="00115BA5">
                              <w:pPr>
                                <w:spacing w:before="138"/>
                                <w:rPr>
                                  <w:rFonts w:ascii="Consolas" w:hint="eastAsia"/>
                                </w:rPr>
                              </w:pPr>
                              <w:r>
                                <w:rPr>
                                  <w:rFonts w:ascii="新宋体"/>
                                  <w:color w:val="4E596F"/>
                                  <w:sz w:val="15"/>
                                </w:rPr>
                                <w:t>43</w:t>
                              </w:r>
                              <w:r>
                                <w:rPr>
                                  <w:rFonts w:ascii="新宋体"/>
                                  <w:color w:val="4E596F"/>
                                  <w:spacing w:val="67"/>
                                  <w:w w:val="150"/>
                                  <w:sz w:val="15"/>
                                </w:rPr>
                                <w:t xml:space="preserve"> </w:t>
                              </w:r>
                              <w:r>
                                <w:rPr>
                                  <w:rFonts w:ascii="Consolas"/>
                                  <w:color w:val="0077AA"/>
                                </w:rPr>
                                <w:t>select</w:t>
                              </w:r>
                              <w:r>
                                <w:rPr>
                                  <w:rFonts w:ascii="Consolas"/>
                                  <w:color w:val="0077AA"/>
                                  <w:spacing w:val="-1"/>
                                </w:rPr>
                                <w:t xml:space="preserve"> </w:t>
                              </w:r>
                              <w:r>
                                <w:rPr>
                                  <w:rFonts w:ascii="Consolas"/>
                                  <w:color w:val="996E3A"/>
                                </w:rPr>
                                <w:t>*</w:t>
                              </w:r>
                              <w:r>
                                <w:rPr>
                                  <w:rFonts w:ascii="Consolas"/>
                                  <w:color w:val="996E3A"/>
                                  <w:spacing w:val="-1"/>
                                </w:rPr>
                                <w:t xml:space="preserve"> </w:t>
                              </w:r>
                              <w:r>
                                <w:rPr>
                                  <w:rFonts w:ascii="Consolas"/>
                                  <w:color w:val="0077AA"/>
                                </w:rPr>
                                <w:t xml:space="preserve">from </w:t>
                              </w:r>
                              <w:r>
                                <w:rPr>
                                  <w:rFonts w:ascii="Consolas"/>
                                  <w:color w:val="40454A"/>
                                  <w:spacing w:val="-2"/>
                                </w:rPr>
                                <w:t>v$pwfile_users</w:t>
                              </w:r>
                              <w:r>
                                <w:rPr>
                                  <w:rFonts w:ascii="Consolas"/>
                                  <w:color w:val="999999"/>
                                  <w:spacing w:val="-2"/>
                                </w:rPr>
                                <w:t>;</w:t>
                              </w:r>
                            </w:p>
                            <w:p w14:paraId="2AD02A41" w14:textId="77777777" w:rsidR="00115BA5" w:rsidRDefault="00115BA5" w:rsidP="00115BA5">
                              <w:pPr>
                                <w:spacing w:before="188"/>
                                <w:rPr>
                                  <w:rFonts w:ascii="新宋体" w:hint="eastAsia"/>
                                  <w:sz w:val="15"/>
                                </w:rPr>
                              </w:pPr>
                              <w:r>
                                <w:rPr>
                                  <w:rFonts w:ascii="新宋体"/>
                                  <w:color w:val="4E596F"/>
                                  <w:spacing w:val="-5"/>
                                  <w:sz w:val="15"/>
                                </w:rPr>
                                <w:t>44</w:t>
                              </w:r>
                            </w:p>
                            <w:p w14:paraId="0EF1DC87" w14:textId="77777777" w:rsidR="00115BA5" w:rsidRDefault="00115BA5" w:rsidP="00115BA5">
                              <w:pPr>
                                <w:spacing w:before="138"/>
                                <w:rPr>
                                  <w:rFonts w:ascii="新宋体" w:eastAsia="新宋体" w:hint="eastAsia"/>
                                </w:rPr>
                              </w:pPr>
                              <w:r>
                                <w:rPr>
                                  <w:rFonts w:ascii="新宋体" w:eastAsia="新宋体"/>
                                  <w:color w:val="4E596F"/>
                                  <w:sz w:val="15"/>
                                </w:rPr>
                                <w:t>45</w:t>
                              </w:r>
                              <w:r>
                                <w:rPr>
                                  <w:rFonts w:ascii="新宋体" w:eastAsia="新宋体"/>
                                  <w:color w:val="4E596F"/>
                                  <w:spacing w:val="62"/>
                                  <w:w w:val="150"/>
                                  <w:sz w:val="15"/>
                                </w:rPr>
                                <w:t xml:space="preserve"> </w:t>
                              </w:r>
                              <w:r>
                                <w:rPr>
                                  <w:rFonts w:ascii="新宋体" w:eastAsia="新宋体"/>
                                  <w:color w:val="40454A"/>
                                  <w:spacing w:val="-5"/>
                                </w:rPr>
                                <w:t>补充</w:t>
                              </w:r>
                            </w:p>
                            <w:p w14:paraId="6FA5E382" w14:textId="77777777" w:rsidR="00115BA5" w:rsidRDefault="00115BA5" w:rsidP="00115BA5">
                              <w:pPr>
                                <w:spacing w:before="122"/>
                                <w:rPr>
                                  <w:rFonts w:ascii="新宋体" w:eastAsia="新宋体" w:hint="eastAsia"/>
                                </w:rPr>
                              </w:pPr>
                              <w:r>
                                <w:rPr>
                                  <w:rFonts w:ascii="新宋体" w:eastAsia="新宋体"/>
                                  <w:color w:val="4E596F"/>
                                  <w:sz w:val="15"/>
                                </w:rPr>
                                <w:t>46</w:t>
                              </w:r>
                              <w:r>
                                <w:rPr>
                                  <w:rFonts w:ascii="新宋体" w:eastAsia="新宋体"/>
                                  <w:color w:val="4E596F"/>
                                  <w:spacing w:val="54"/>
                                  <w:w w:val="150"/>
                                  <w:sz w:val="15"/>
                                </w:rPr>
                                <w:t xml:space="preserve"> </w:t>
                              </w:r>
                              <w:r>
                                <w:rPr>
                                  <w:rFonts w:ascii="Consolas" w:eastAsia="Consolas"/>
                                  <w:color w:val="990054"/>
                                </w:rPr>
                                <w:t>1</w:t>
                              </w:r>
                              <w:r>
                                <w:rPr>
                                  <w:rFonts w:ascii="新宋体" w:eastAsia="新宋体"/>
                                  <w:color w:val="40454A"/>
                                </w:rPr>
                                <w:t>、以下语句可以查看</w:t>
                              </w:r>
                              <w:r>
                                <w:rPr>
                                  <w:rFonts w:ascii="Consolas" w:eastAsia="Consolas"/>
                                  <w:color w:val="40454A"/>
                                </w:rPr>
                                <w:t>Oracle</w:t>
                              </w:r>
                              <w:r>
                                <w:rPr>
                                  <w:rFonts w:ascii="新宋体" w:eastAsia="新宋体"/>
                                  <w:color w:val="40454A"/>
                                  <w:spacing w:val="-2"/>
                                </w:rPr>
                                <w:t>提供的系统权限</w:t>
                              </w:r>
                            </w:p>
                            <w:p w14:paraId="4A15E278" w14:textId="77777777" w:rsidR="00115BA5" w:rsidRDefault="00115BA5" w:rsidP="00115BA5">
                              <w:pPr>
                                <w:spacing w:before="153"/>
                                <w:rPr>
                                  <w:rFonts w:ascii="Consolas" w:hint="eastAsia"/>
                                </w:rPr>
                              </w:pPr>
                              <w:r>
                                <w:rPr>
                                  <w:rFonts w:ascii="新宋体"/>
                                  <w:color w:val="4E596F"/>
                                  <w:sz w:val="15"/>
                                </w:rPr>
                                <w:t>47</w:t>
                              </w:r>
                              <w:r>
                                <w:rPr>
                                  <w:rFonts w:ascii="新宋体"/>
                                  <w:color w:val="4E596F"/>
                                  <w:spacing w:val="65"/>
                                  <w:w w:val="150"/>
                                  <w:sz w:val="15"/>
                                </w:rPr>
                                <w:t xml:space="preserve"> </w:t>
                              </w:r>
                              <w:r>
                                <w:rPr>
                                  <w:rFonts w:ascii="Consolas"/>
                                  <w:color w:val="0077AA"/>
                                </w:rPr>
                                <w:t>select</w:t>
                              </w:r>
                              <w:r>
                                <w:rPr>
                                  <w:rFonts w:ascii="Consolas"/>
                                  <w:color w:val="0077AA"/>
                                  <w:spacing w:val="-1"/>
                                </w:rPr>
                                <w:t xml:space="preserve"> </w:t>
                              </w:r>
                              <w:r>
                                <w:rPr>
                                  <w:rFonts w:ascii="Consolas"/>
                                  <w:color w:val="40454A"/>
                                </w:rPr>
                                <w:t>name</w:t>
                              </w:r>
                              <w:r>
                                <w:rPr>
                                  <w:rFonts w:ascii="Consolas"/>
                                  <w:color w:val="40454A"/>
                                  <w:spacing w:val="-1"/>
                                </w:rPr>
                                <w:t xml:space="preserve"> </w:t>
                              </w:r>
                              <w:r>
                                <w:rPr>
                                  <w:rFonts w:ascii="Consolas"/>
                                  <w:color w:val="0077AA"/>
                                </w:rPr>
                                <w:t xml:space="preserve">from </w:t>
                              </w:r>
                              <w:r>
                                <w:rPr>
                                  <w:rFonts w:ascii="Consolas"/>
                                  <w:color w:val="40454A"/>
                                  <w:spacing w:val="-2"/>
                                </w:rPr>
                                <w:t>sys</w:t>
                              </w:r>
                              <w:r>
                                <w:rPr>
                                  <w:rFonts w:ascii="Consolas"/>
                                  <w:color w:val="999999"/>
                                  <w:spacing w:val="-2"/>
                                </w:rPr>
                                <w:t>.</w:t>
                              </w:r>
                              <w:r>
                                <w:rPr>
                                  <w:rFonts w:ascii="Consolas"/>
                                  <w:color w:val="40454A"/>
                                  <w:spacing w:val="-2"/>
                                </w:rPr>
                                <w:t>system_privilege_map</w:t>
                              </w:r>
                            </w:p>
                            <w:p w14:paraId="449DF354" w14:textId="77777777" w:rsidR="00115BA5" w:rsidRDefault="00115BA5" w:rsidP="00115BA5">
                              <w:pPr>
                                <w:spacing w:before="127"/>
                                <w:rPr>
                                  <w:rFonts w:ascii="Consolas" w:eastAsia="Consolas"/>
                                </w:rPr>
                              </w:pPr>
                              <w:r>
                                <w:rPr>
                                  <w:rFonts w:ascii="新宋体" w:eastAsia="新宋体"/>
                                  <w:color w:val="4E596F"/>
                                  <w:sz w:val="15"/>
                                </w:rPr>
                                <w:t>48</w:t>
                              </w:r>
                              <w:r>
                                <w:rPr>
                                  <w:rFonts w:ascii="新宋体" w:eastAsia="新宋体"/>
                                  <w:color w:val="4E596F"/>
                                  <w:spacing w:val="65"/>
                                  <w:w w:val="150"/>
                                  <w:sz w:val="15"/>
                                </w:rPr>
                                <w:t xml:space="preserve"> </w:t>
                              </w:r>
                              <w:r>
                                <w:rPr>
                                  <w:rFonts w:ascii="Consolas" w:eastAsia="Consolas"/>
                                  <w:color w:val="990054"/>
                                </w:rPr>
                                <w:t>2</w:t>
                              </w:r>
                              <w:r>
                                <w:rPr>
                                  <w:rFonts w:ascii="新宋体" w:eastAsia="新宋体"/>
                                  <w:color w:val="40454A"/>
                                </w:rPr>
                                <w:t>、查看一个用户的所有系统权限</w:t>
                              </w:r>
                              <w:r>
                                <w:rPr>
                                  <w:rFonts w:ascii="Consolas" w:eastAsia="Consolas"/>
                                  <w:color w:val="999999"/>
                                </w:rPr>
                                <w:t>(</w:t>
                              </w:r>
                              <w:r>
                                <w:rPr>
                                  <w:rFonts w:ascii="新宋体" w:eastAsia="新宋体"/>
                                  <w:color w:val="40454A"/>
                                </w:rPr>
                                <w:t>包含角色的系统权限</w:t>
                              </w:r>
                              <w:r>
                                <w:rPr>
                                  <w:rFonts w:ascii="Consolas" w:eastAsia="Consolas"/>
                                  <w:color w:val="999999"/>
                                  <w:spacing w:val="-10"/>
                                </w:rPr>
                                <w:t>)</w:t>
                              </w:r>
                            </w:p>
                            <w:p w14:paraId="7A8CC045" w14:textId="77777777" w:rsidR="00115BA5" w:rsidRDefault="00115BA5" w:rsidP="00115BA5">
                              <w:pPr>
                                <w:spacing w:before="138"/>
                                <w:rPr>
                                  <w:rFonts w:ascii="Consolas" w:hint="eastAsia"/>
                                </w:rPr>
                              </w:pPr>
                              <w:r>
                                <w:rPr>
                                  <w:rFonts w:ascii="新宋体"/>
                                  <w:color w:val="4E596F"/>
                                  <w:sz w:val="15"/>
                                </w:rPr>
                                <w:t>49</w:t>
                              </w:r>
                              <w:r>
                                <w:rPr>
                                  <w:rFonts w:ascii="新宋体"/>
                                  <w:color w:val="4E596F"/>
                                  <w:spacing w:val="67"/>
                                  <w:w w:val="150"/>
                                  <w:sz w:val="15"/>
                                </w:rPr>
                                <w:t xml:space="preserve"> </w:t>
                              </w:r>
                              <w:r>
                                <w:rPr>
                                  <w:rFonts w:ascii="Consolas"/>
                                  <w:color w:val="0077AA"/>
                                </w:rPr>
                                <w:t>select</w:t>
                              </w:r>
                              <w:r>
                                <w:rPr>
                                  <w:rFonts w:ascii="Consolas"/>
                                  <w:color w:val="0077AA"/>
                                  <w:spacing w:val="-1"/>
                                </w:rPr>
                                <w:t xml:space="preserve"> </w:t>
                              </w:r>
                              <w:r>
                                <w:rPr>
                                  <w:rFonts w:ascii="Consolas"/>
                                  <w:color w:val="40454A"/>
                                </w:rPr>
                                <w:t>privilege</w:t>
                              </w:r>
                              <w:r>
                                <w:rPr>
                                  <w:rFonts w:ascii="Consolas"/>
                                  <w:color w:val="40454A"/>
                                  <w:spacing w:val="-1"/>
                                </w:rPr>
                                <w:t xml:space="preserve"> </w:t>
                              </w:r>
                              <w:r>
                                <w:rPr>
                                  <w:rFonts w:ascii="Consolas"/>
                                  <w:color w:val="0077AA"/>
                                </w:rPr>
                                <w:t xml:space="preserve">from </w:t>
                              </w:r>
                              <w:r>
                                <w:rPr>
                                  <w:rFonts w:ascii="Consolas"/>
                                  <w:color w:val="40454A"/>
                                </w:rPr>
                                <w:t xml:space="preserve">dba_sys_privs </w:t>
                              </w:r>
                              <w:r>
                                <w:rPr>
                                  <w:rFonts w:ascii="Consolas"/>
                                  <w:color w:val="0077AA"/>
                                </w:rPr>
                                <w:t xml:space="preserve">where </w:t>
                              </w:r>
                              <w:r>
                                <w:rPr>
                                  <w:rFonts w:ascii="Consolas"/>
                                  <w:color w:val="40454A"/>
                                  <w:spacing w:val="-2"/>
                                </w:rPr>
                                <w:t>grantee</w:t>
                              </w:r>
                              <w:r>
                                <w:rPr>
                                  <w:rFonts w:ascii="Consolas"/>
                                  <w:color w:val="996E3A"/>
                                  <w:spacing w:val="-2"/>
                                </w:rPr>
                                <w:t>=</w:t>
                              </w:r>
                              <w:r>
                                <w:rPr>
                                  <w:rFonts w:ascii="Consolas"/>
                                  <w:color w:val="669900"/>
                                  <w:spacing w:val="-2"/>
                                </w:rPr>
                                <w:t>'SYSTEM'</w:t>
                              </w:r>
                            </w:p>
                            <w:p w14:paraId="04B90058" w14:textId="77777777" w:rsidR="00115BA5" w:rsidRDefault="00115BA5" w:rsidP="00115BA5">
                              <w:pPr>
                                <w:spacing w:before="145"/>
                                <w:rPr>
                                  <w:rFonts w:ascii="Consolas" w:hint="eastAsia"/>
                                </w:rPr>
                              </w:pPr>
                              <w:r>
                                <w:rPr>
                                  <w:rFonts w:ascii="新宋体"/>
                                  <w:color w:val="4E596F"/>
                                  <w:sz w:val="15"/>
                                </w:rPr>
                                <w:t>50</w:t>
                              </w:r>
                              <w:r>
                                <w:rPr>
                                  <w:rFonts w:ascii="新宋体"/>
                                  <w:color w:val="4E596F"/>
                                  <w:spacing w:val="67"/>
                                  <w:w w:val="150"/>
                                  <w:sz w:val="15"/>
                                </w:rPr>
                                <w:t xml:space="preserve"> </w:t>
                              </w:r>
                              <w:r>
                                <w:rPr>
                                  <w:rFonts w:ascii="Consolas"/>
                                  <w:color w:val="0077AA"/>
                                  <w:spacing w:val="-2"/>
                                </w:rPr>
                                <w:t>union</w:t>
                              </w:r>
                            </w:p>
                            <w:p w14:paraId="484EEB63" w14:textId="77777777" w:rsidR="00115BA5" w:rsidRDefault="00115BA5" w:rsidP="00115BA5">
                              <w:pPr>
                                <w:spacing w:before="144" w:line="264" w:lineRule="auto"/>
                                <w:ind w:left="330" w:hanging="331"/>
                                <w:rPr>
                                  <w:rFonts w:ascii="Consolas" w:hint="eastAsia"/>
                                </w:rPr>
                              </w:pPr>
                              <w:r>
                                <w:rPr>
                                  <w:rFonts w:ascii="新宋体"/>
                                  <w:color w:val="4E596F"/>
                                  <w:sz w:val="15"/>
                                </w:rPr>
                                <w:t>51</w:t>
                              </w:r>
                              <w:r>
                                <w:rPr>
                                  <w:rFonts w:ascii="新宋体"/>
                                  <w:color w:val="4E596F"/>
                                  <w:spacing w:val="80"/>
                                  <w:sz w:val="15"/>
                                </w:rPr>
                                <w:t xml:space="preserve"> </w:t>
                              </w:r>
                              <w:r>
                                <w:rPr>
                                  <w:rFonts w:ascii="Consolas"/>
                                  <w:color w:val="0077AA"/>
                                </w:rPr>
                                <w:t>select</w:t>
                              </w:r>
                              <w:r>
                                <w:rPr>
                                  <w:rFonts w:ascii="Consolas"/>
                                  <w:color w:val="0077AA"/>
                                  <w:spacing w:val="-2"/>
                                </w:rPr>
                                <w:t xml:space="preserve"> </w:t>
                              </w:r>
                              <w:r>
                                <w:rPr>
                                  <w:rFonts w:ascii="Consolas"/>
                                  <w:color w:val="40454A"/>
                                </w:rPr>
                                <w:t>privilege</w:t>
                              </w:r>
                              <w:r>
                                <w:rPr>
                                  <w:rFonts w:ascii="Consolas"/>
                                  <w:color w:val="40454A"/>
                                  <w:spacing w:val="-2"/>
                                </w:rPr>
                                <w:t xml:space="preserve"> </w:t>
                              </w:r>
                              <w:r>
                                <w:rPr>
                                  <w:rFonts w:ascii="Consolas"/>
                                  <w:color w:val="0077AA"/>
                                </w:rPr>
                                <w:t>from</w:t>
                              </w:r>
                              <w:r>
                                <w:rPr>
                                  <w:rFonts w:ascii="Consolas"/>
                                  <w:color w:val="0077AA"/>
                                  <w:spacing w:val="-1"/>
                                </w:rPr>
                                <w:t xml:space="preserve"> </w:t>
                              </w:r>
                              <w:r>
                                <w:rPr>
                                  <w:rFonts w:ascii="Consolas"/>
                                  <w:color w:val="40454A"/>
                                </w:rPr>
                                <w:t>dba_sys_privs</w:t>
                              </w:r>
                              <w:r>
                                <w:rPr>
                                  <w:rFonts w:ascii="Consolas"/>
                                  <w:color w:val="40454A"/>
                                  <w:spacing w:val="-1"/>
                                </w:rPr>
                                <w:t xml:space="preserve"> </w:t>
                              </w:r>
                              <w:r>
                                <w:rPr>
                                  <w:rFonts w:ascii="Consolas"/>
                                  <w:color w:val="0077AA"/>
                                </w:rPr>
                                <w:t>where</w:t>
                              </w:r>
                              <w:r>
                                <w:rPr>
                                  <w:rFonts w:ascii="Consolas"/>
                                  <w:color w:val="0077AA"/>
                                  <w:spacing w:val="-1"/>
                                </w:rPr>
                                <w:t xml:space="preserve"> </w:t>
                              </w:r>
                              <w:r>
                                <w:rPr>
                                  <w:rFonts w:ascii="Consolas"/>
                                  <w:color w:val="40454A"/>
                                </w:rPr>
                                <w:t>grantee</w:t>
                              </w:r>
                              <w:r>
                                <w:rPr>
                                  <w:rFonts w:ascii="Consolas"/>
                                  <w:color w:val="40454A"/>
                                  <w:spacing w:val="-2"/>
                                </w:rPr>
                                <w:t xml:space="preserve"> </w:t>
                              </w:r>
                              <w:r>
                                <w:rPr>
                                  <w:rFonts w:ascii="Consolas"/>
                                  <w:color w:val="996E3A"/>
                                </w:rPr>
                                <w:t>in</w:t>
                              </w:r>
                              <w:r>
                                <w:rPr>
                                  <w:rFonts w:ascii="Consolas"/>
                                  <w:color w:val="996E3A"/>
                                  <w:spacing w:val="-2"/>
                                </w:rPr>
                                <w:t xml:space="preserve"> </w:t>
                              </w:r>
                              <w:r>
                                <w:rPr>
                                  <w:rFonts w:ascii="Consolas"/>
                                  <w:color w:val="999999"/>
                                </w:rPr>
                                <w:t>(</w:t>
                              </w:r>
                              <w:r>
                                <w:rPr>
                                  <w:rFonts w:ascii="Consolas"/>
                                  <w:color w:val="0077AA"/>
                                </w:rPr>
                                <w:t>select</w:t>
                              </w:r>
                              <w:r>
                                <w:rPr>
                                  <w:rFonts w:ascii="Consolas"/>
                                  <w:color w:val="0077AA"/>
                                  <w:spacing w:val="-2"/>
                                </w:rPr>
                                <w:t xml:space="preserve"> </w:t>
                              </w:r>
                              <w:r>
                                <w:rPr>
                                  <w:rFonts w:ascii="Consolas"/>
                                  <w:color w:val="40454A"/>
                                </w:rPr>
                                <w:t>granted_role</w:t>
                              </w:r>
                              <w:r>
                                <w:rPr>
                                  <w:rFonts w:ascii="Consolas"/>
                                  <w:color w:val="40454A"/>
                                  <w:spacing w:val="-2"/>
                                </w:rPr>
                                <w:t xml:space="preserve"> </w:t>
                              </w:r>
                              <w:r>
                                <w:rPr>
                                  <w:rFonts w:ascii="Consolas"/>
                                  <w:color w:val="0077AA"/>
                                </w:rPr>
                                <w:t xml:space="preserve">from </w:t>
                              </w:r>
                              <w:r>
                                <w:rPr>
                                  <w:rFonts w:ascii="Consolas"/>
                                  <w:color w:val="40454A"/>
                                </w:rPr>
                                <w:t xml:space="preserve">dba_role_privs </w:t>
                              </w:r>
                              <w:r>
                                <w:rPr>
                                  <w:rFonts w:ascii="Consolas"/>
                                  <w:color w:val="0077AA"/>
                                </w:rPr>
                                <w:t xml:space="preserve">where </w:t>
                              </w:r>
                              <w:r>
                                <w:rPr>
                                  <w:rFonts w:ascii="Consolas"/>
                                  <w:color w:val="40454A"/>
                                </w:rPr>
                                <w:t>grantee</w:t>
                              </w:r>
                              <w:r>
                                <w:rPr>
                                  <w:rFonts w:ascii="Consolas"/>
                                  <w:color w:val="996E3A"/>
                                </w:rPr>
                                <w:t>=</w:t>
                              </w:r>
                              <w:r>
                                <w:rPr>
                                  <w:rFonts w:ascii="Consolas"/>
                                  <w:color w:val="669900"/>
                                </w:rPr>
                                <w:t xml:space="preserve">'SYSTEM' </w:t>
                              </w:r>
                              <w:r>
                                <w:rPr>
                                  <w:rFonts w:ascii="Consolas"/>
                                  <w:color w:val="999999"/>
                                </w:rPr>
                                <w:t>);</w:t>
                              </w:r>
                            </w:p>
                            <w:p w14:paraId="16A91061" w14:textId="77777777" w:rsidR="00115BA5" w:rsidRDefault="00115BA5" w:rsidP="00115BA5">
                              <w:pPr>
                                <w:spacing w:before="118" w:line="264" w:lineRule="exact"/>
                                <w:rPr>
                                  <w:rFonts w:ascii="新宋体" w:eastAsia="新宋体" w:hint="eastAsia"/>
                                </w:rPr>
                              </w:pPr>
                              <w:r>
                                <w:rPr>
                                  <w:rFonts w:ascii="新宋体" w:eastAsia="新宋体"/>
                                  <w:color w:val="4E596F"/>
                                  <w:sz w:val="15"/>
                                </w:rPr>
                                <w:t>52</w:t>
                              </w:r>
                              <w:r>
                                <w:rPr>
                                  <w:rFonts w:ascii="新宋体" w:eastAsia="新宋体"/>
                                  <w:color w:val="4E596F"/>
                                  <w:spacing w:val="51"/>
                                  <w:w w:val="150"/>
                                  <w:sz w:val="15"/>
                                </w:rPr>
                                <w:t xml:space="preserve"> </w:t>
                              </w:r>
                              <w:r>
                                <w:rPr>
                                  <w:rFonts w:ascii="Consolas" w:eastAsia="Consolas"/>
                                  <w:color w:val="990054"/>
                                </w:rPr>
                                <w:t>3</w:t>
                              </w:r>
                              <w:r>
                                <w:rPr>
                                  <w:rFonts w:ascii="新宋体" w:eastAsia="新宋体"/>
                                  <w:color w:val="40454A"/>
                                  <w:spacing w:val="-4"/>
                                </w:rPr>
                                <w:t>、 查询当前用户可以访问的所有数据字典视图。</w:t>
                              </w:r>
                            </w:p>
                          </w:txbxContent>
                        </wps:txbx>
                        <wps:bodyPr wrap="square" lIns="0" tIns="0" rIns="0" bIns="0" rtlCol="0">
                          <a:noAutofit/>
                        </wps:bodyPr>
                      </wps:wsp>
                      <wps:wsp>
                        <wps:cNvPr id="393" name="Textbox 393"/>
                        <wps:cNvSpPr txBox="1"/>
                        <wps:spPr>
                          <a:xfrm>
                            <a:off x="162075" y="3750669"/>
                            <a:ext cx="108585" cy="95885"/>
                          </a:xfrm>
                          <a:prstGeom prst="rect">
                            <a:avLst/>
                          </a:prstGeom>
                        </wps:spPr>
                        <wps:txbx>
                          <w:txbxContent>
                            <w:p w14:paraId="0DF7F253" w14:textId="77777777" w:rsidR="00115BA5" w:rsidRDefault="00115BA5" w:rsidP="00115BA5">
                              <w:pPr>
                                <w:spacing w:line="150" w:lineRule="exact"/>
                                <w:rPr>
                                  <w:rFonts w:ascii="新宋体" w:hint="eastAsia"/>
                                  <w:sz w:val="15"/>
                                </w:rPr>
                              </w:pPr>
                              <w:r>
                                <w:rPr>
                                  <w:rFonts w:ascii="新宋体"/>
                                  <w:color w:val="4E596F"/>
                                  <w:spacing w:val="-5"/>
                                  <w:sz w:val="15"/>
                                </w:rPr>
                                <w:t>53</w:t>
                              </w:r>
                            </w:p>
                          </w:txbxContent>
                        </wps:txbx>
                        <wps:bodyPr wrap="square" lIns="0" tIns="0" rIns="0" bIns="0" rtlCol="0">
                          <a:noAutofit/>
                        </wps:bodyPr>
                      </wps:wsp>
                      <wps:wsp>
                        <wps:cNvPr id="394" name="Textbox 394"/>
                        <wps:cNvSpPr txBox="1"/>
                        <wps:spPr>
                          <a:xfrm>
                            <a:off x="371819" y="3733473"/>
                            <a:ext cx="2433955" cy="629285"/>
                          </a:xfrm>
                          <a:prstGeom prst="rect">
                            <a:avLst/>
                          </a:prstGeom>
                        </wps:spPr>
                        <wps:txbx>
                          <w:txbxContent>
                            <w:p w14:paraId="4145B15E" w14:textId="77777777" w:rsidR="00115BA5" w:rsidRDefault="00115BA5" w:rsidP="00115BA5">
                              <w:pPr>
                                <w:spacing w:line="209" w:lineRule="exact"/>
                                <w:rPr>
                                  <w:rFonts w:ascii="Consolas" w:hint="eastAsia"/>
                                </w:rPr>
                              </w:pPr>
                              <w:r>
                                <w:rPr>
                                  <w:rFonts w:ascii="Consolas"/>
                                  <w:color w:val="0077AA"/>
                                </w:rPr>
                                <w:t>select</w:t>
                              </w:r>
                              <w:r>
                                <w:rPr>
                                  <w:rFonts w:ascii="Consolas"/>
                                  <w:color w:val="0077AA"/>
                                  <w:spacing w:val="-1"/>
                                </w:rPr>
                                <w:t xml:space="preserve"> </w:t>
                              </w:r>
                              <w:r>
                                <w:rPr>
                                  <w:rFonts w:ascii="Consolas"/>
                                  <w:color w:val="996E3A"/>
                                </w:rPr>
                                <w:t>*</w:t>
                              </w:r>
                              <w:r>
                                <w:rPr>
                                  <w:rFonts w:ascii="Consolas"/>
                                  <w:color w:val="996E3A"/>
                                  <w:spacing w:val="-1"/>
                                </w:rPr>
                                <w:t xml:space="preserve"> </w:t>
                              </w:r>
                              <w:r>
                                <w:rPr>
                                  <w:rFonts w:ascii="Consolas"/>
                                  <w:color w:val="0077AA"/>
                                </w:rPr>
                                <w:t xml:space="preserve">from </w:t>
                              </w:r>
                              <w:r>
                                <w:rPr>
                                  <w:rFonts w:ascii="Consolas"/>
                                  <w:color w:val="40454A"/>
                                </w:rPr>
                                <w:t>dict</w:t>
                              </w:r>
                              <w:r>
                                <w:rPr>
                                  <w:rFonts w:ascii="Consolas"/>
                                  <w:color w:val="40454A"/>
                                  <w:spacing w:val="-1"/>
                                </w:rPr>
                                <w:t xml:space="preserve"> </w:t>
                              </w:r>
                              <w:r>
                                <w:rPr>
                                  <w:rFonts w:ascii="Consolas"/>
                                  <w:color w:val="0077AA"/>
                                </w:rPr>
                                <w:t xml:space="preserve">where </w:t>
                              </w:r>
                              <w:r>
                                <w:rPr>
                                  <w:rFonts w:ascii="Consolas"/>
                                  <w:color w:val="40454A"/>
                                  <w:spacing w:val="-2"/>
                                </w:rPr>
                                <w:t>comments</w:t>
                              </w:r>
                            </w:p>
                            <w:p w14:paraId="29B242AF" w14:textId="77777777" w:rsidR="00115BA5" w:rsidRDefault="00115BA5" w:rsidP="00115BA5">
                              <w:pPr>
                                <w:spacing w:before="127"/>
                                <w:rPr>
                                  <w:rFonts w:ascii="新宋体" w:eastAsia="新宋体" w:hint="eastAsia"/>
                                </w:rPr>
                              </w:pPr>
                              <w:r>
                                <w:rPr>
                                  <w:rFonts w:ascii="Consolas" w:eastAsia="Consolas"/>
                                  <w:color w:val="990054"/>
                                  <w:spacing w:val="-4"/>
                                </w:rPr>
                                <w:t>4</w:t>
                              </w:r>
                              <w:r>
                                <w:rPr>
                                  <w:rFonts w:ascii="新宋体" w:eastAsia="新宋体"/>
                                  <w:color w:val="40454A"/>
                                  <w:spacing w:val="-5"/>
                                </w:rPr>
                                <w:t>、显示当前数据库的全称</w:t>
                              </w:r>
                            </w:p>
                            <w:p w14:paraId="36B4FDC1" w14:textId="77777777" w:rsidR="00115BA5" w:rsidRDefault="00115BA5" w:rsidP="00115BA5">
                              <w:pPr>
                                <w:spacing w:before="138"/>
                                <w:rPr>
                                  <w:rFonts w:ascii="Consolas" w:hint="eastAsia"/>
                                </w:rPr>
                              </w:pPr>
                              <w:r>
                                <w:rPr>
                                  <w:rFonts w:ascii="Consolas"/>
                                  <w:color w:val="0077AA"/>
                                </w:rPr>
                                <w:t>select</w:t>
                              </w:r>
                              <w:r>
                                <w:rPr>
                                  <w:rFonts w:ascii="Consolas"/>
                                  <w:color w:val="0077AA"/>
                                  <w:spacing w:val="-1"/>
                                </w:rPr>
                                <w:t xml:space="preserve"> </w:t>
                              </w:r>
                              <w:r>
                                <w:rPr>
                                  <w:rFonts w:ascii="Consolas"/>
                                  <w:color w:val="996E3A"/>
                                </w:rPr>
                                <w:t>*</w:t>
                              </w:r>
                              <w:r>
                                <w:rPr>
                                  <w:rFonts w:ascii="Consolas"/>
                                  <w:color w:val="996E3A"/>
                                  <w:spacing w:val="-1"/>
                                </w:rPr>
                                <w:t xml:space="preserve"> </w:t>
                              </w:r>
                              <w:r>
                                <w:rPr>
                                  <w:rFonts w:ascii="Consolas"/>
                                  <w:color w:val="0077AA"/>
                                </w:rPr>
                                <w:t xml:space="preserve">from </w:t>
                              </w:r>
                              <w:r>
                                <w:rPr>
                                  <w:rFonts w:ascii="Consolas"/>
                                  <w:color w:val="40454A"/>
                                  <w:spacing w:val="-2"/>
                                </w:rPr>
                                <w:t>global_name</w:t>
                              </w:r>
                              <w:r>
                                <w:rPr>
                                  <w:rFonts w:ascii="Consolas"/>
                                  <w:color w:val="999999"/>
                                  <w:spacing w:val="-2"/>
                                </w:rPr>
                                <w:t>;</w:t>
                              </w:r>
                            </w:p>
                          </w:txbxContent>
                        </wps:txbx>
                        <wps:bodyPr wrap="square" lIns="0" tIns="0" rIns="0" bIns="0" rtlCol="0">
                          <a:noAutofit/>
                        </wps:bodyPr>
                      </wps:wsp>
                      <wps:wsp>
                        <wps:cNvPr id="395" name="Textbox 395"/>
                        <wps:cNvSpPr txBox="1"/>
                        <wps:spPr>
                          <a:xfrm>
                            <a:off x="3233015" y="3733473"/>
                            <a:ext cx="746760" cy="133985"/>
                          </a:xfrm>
                          <a:prstGeom prst="rect">
                            <a:avLst/>
                          </a:prstGeom>
                        </wps:spPr>
                        <wps:txbx>
                          <w:txbxContent>
                            <w:p w14:paraId="017CE3F5" w14:textId="77777777" w:rsidR="00115BA5" w:rsidRDefault="00115BA5" w:rsidP="00115BA5">
                              <w:pPr>
                                <w:spacing w:line="209" w:lineRule="exact"/>
                                <w:rPr>
                                  <w:rFonts w:ascii="Consolas" w:hint="eastAsia"/>
                                </w:rPr>
                              </w:pPr>
                              <w:r>
                                <w:rPr>
                                  <w:rFonts w:ascii="Consolas"/>
                                  <w:color w:val="669900"/>
                                  <w:spacing w:val="-2"/>
                                </w:rPr>
                                <w:t>'%grant%'</w:t>
                              </w:r>
                              <w:r>
                                <w:rPr>
                                  <w:rFonts w:ascii="Consolas"/>
                                  <w:color w:val="999999"/>
                                  <w:spacing w:val="-2"/>
                                </w:rPr>
                                <w:t>;</w:t>
                              </w:r>
                            </w:p>
                          </w:txbxContent>
                        </wps:txbx>
                        <wps:bodyPr wrap="square" lIns="0" tIns="0" rIns="0" bIns="0" rtlCol="0">
                          <a:noAutofit/>
                        </wps:bodyPr>
                      </wps:wsp>
                      <wps:wsp>
                        <wps:cNvPr id="396" name="Textbox 396"/>
                        <wps:cNvSpPr txBox="1"/>
                        <wps:spPr>
                          <a:xfrm>
                            <a:off x="162075" y="3998549"/>
                            <a:ext cx="108585" cy="95885"/>
                          </a:xfrm>
                          <a:prstGeom prst="rect">
                            <a:avLst/>
                          </a:prstGeom>
                        </wps:spPr>
                        <wps:txbx>
                          <w:txbxContent>
                            <w:p w14:paraId="0B7A141F" w14:textId="77777777" w:rsidR="00115BA5" w:rsidRDefault="00115BA5" w:rsidP="00115BA5">
                              <w:pPr>
                                <w:spacing w:line="150" w:lineRule="exact"/>
                                <w:rPr>
                                  <w:rFonts w:ascii="新宋体" w:hint="eastAsia"/>
                                  <w:sz w:val="15"/>
                                </w:rPr>
                              </w:pPr>
                              <w:r>
                                <w:rPr>
                                  <w:rFonts w:ascii="新宋体"/>
                                  <w:color w:val="4E596F"/>
                                  <w:spacing w:val="-5"/>
                                  <w:sz w:val="15"/>
                                </w:rPr>
                                <w:t>54</w:t>
                              </w:r>
                            </w:p>
                          </w:txbxContent>
                        </wps:txbx>
                        <wps:bodyPr wrap="square" lIns="0" tIns="0" rIns="0" bIns="0" rtlCol="0">
                          <a:noAutofit/>
                        </wps:bodyPr>
                      </wps:wsp>
                      <wps:wsp>
                        <wps:cNvPr id="397" name="Textbox 397"/>
                        <wps:cNvSpPr txBox="1"/>
                        <wps:spPr>
                          <a:xfrm>
                            <a:off x="162075" y="4246429"/>
                            <a:ext cx="108585" cy="95885"/>
                          </a:xfrm>
                          <a:prstGeom prst="rect">
                            <a:avLst/>
                          </a:prstGeom>
                        </wps:spPr>
                        <wps:txbx>
                          <w:txbxContent>
                            <w:p w14:paraId="1441D378" w14:textId="77777777" w:rsidR="00115BA5" w:rsidRDefault="00115BA5" w:rsidP="00115BA5">
                              <w:pPr>
                                <w:spacing w:line="150" w:lineRule="exact"/>
                                <w:rPr>
                                  <w:rFonts w:ascii="新宋体" w:hint="eastAsia"/>
                                  <w:sz w:val="15"/>
                                </w:rPr>
                              </w:pPr>
                              <w:r>
                                <w:rPr>
                                  <w:rFonts w:ascii="新宋体"/>
                                  <w:color w:val="4E596F"/>
                                  <w:spacing w:val="-5"/>
                                  <w:sz w:val="15"/>
                                </w:rPr>
                                <w:t>55</w:t>
                              </w:r>
                            </w:p>
                          </w:txbxContent>
                        </wps:txbx>
                        <wps:bodyPr wrap="square" lIns="0" tIns="0" rIns="0" bIns="0" rtlCol="0">
                          <a:noAutofit/>
                        </wps:bodyPr>
                      </wps:wsp>
                      <wps:wsp>
                        <wps:cNvPr id="398" name="Textbox 398"/>
                        <wps:cNvSpPr txBox="1"/>
                        <wps:spPr>
                          <a:xfrm>
                            <a:off x="2869686" y="3708664"/>
                            <a:ext cx="286385" cy="162560"/>
                          </a:xfrm>
                          <a:prstGeom prst="rect">
                            <a:avLst/>
                          </a:prstGeom>
                          <a:solidFill>
                            <a:srgbClr val="FFFFFF">
                              <a:alpha val="50199"/>
                            </a:srgbClr>
                          </a:solidFill>
                        </wps:spPr>
                        <wps:txbx>
                          <w:txbxContent>
                            <w:p w14:paraId="6F7CAF87" w14:textId="77777777" w:rsidR="00115BA5" w:rsidRDefault="00115BA5" w:rsidP="00115BA5">
                              <w:pPr>
                                <w:spacing w:before="2"/>
                                <w:ind w:left="-6" w:right="-15"/>
                                <w:rPr>
                                  <w:rFonts w:ascii="Consolas" w:hint="eastAsia"/>
                                  <w:color w:val="000000"/>
                                </w:rPr>
                              </w:pPr>
                              <w:r>
                                <w:rPr>
                                  <w:rFonts w:ascii="Consolas"/>
                                  <w:color w:val="996E3A"/>
                                  <w:spacing w:val="-4"/>
                                </w:rPr>
                                <w:t>like</w:t>
                              </w:r>
                            </w:p>
                          </w:txbxContent>
                        </wps:txbx>
                        <wps:bodyPr wrap="square" lIns="0" tIns="0" rIns="0" bIns="0" rtlCol="0">
                          <a:noAutofit/>
                        </wps:bodyPr>
                      </wps:wsp>
                    </wpg:wgp>
                  </a:graphicData>
                </a:graphic>
              </wp:inline>
            </w:drawing>
          </mc:Choice>
          <mc:Fallback>
            <w:pict>
              <v:group w14:anchorId="5E5076C5" id="Group 349" o:spid="_x0000_s1043" style="width:539pt;height:367.85pt;mso-position-horizontal-relative:char;mso-position-vertical-relative:line" coordsize="68453,46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">
                <v:shape id="Graphic 350" o:spid="_x0000_s1044" style="position:absolute;width:68453;height:2482;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" path="m6845298,247879l,247879,,,6845298,r,247879xe" fillcolor="#f9fafa" stroked="f">
                  <v:path arrowok="t"/>
                </v:shape>
                <v:shape id="Graphic 351" o:spid="_x0000_s1045" style="position:absolute;width:68452;height:2482;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" path="m9537,l,,,247891r9537,l9537,xem6845300,r-9525,l6835775,247891r9525,l6845300,xe" fillcolor="#f0f2f5" stroked="f">
                  <v:path arrowok="t"/>
                </v:shape>
                <v:shape id="Graphic 352" o:spid="_x0000_s1046" style="position:absolute;left:8866;top:381;width:768;height:1625;visibility:visible;mso-wrap-style:square;v-text-anchor:top" coordsize="7683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" path="m76270,162075l,162075,,,76270,r,162075xe" stroked="f">
                  <v:fill opacity="32896f"/>
                  <v:path arrowok="t"/>
                </v:shape>
                <v:shape id="Graphic 353" o:spid="_x0000_s1047" style="position:absolute;top:2478;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" path="m6845298,247879l,247879,,,6845298,r,247879xe" fillcolor="#f9fafa" stroked="f">
                  <v:path arrowok="t"/>
                </v:shape>
                <v:shape id="Graphic 354" o:spid="_x0000_s1048" style="position:absolute;top:2478;width:68452;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" path="m9537,l,,,247878r9537,l9537,xem6845300,r-9525,l6835775,247878r9525,l6845300,xe" fillcolor="#f0f2f5" stroked="f">
                  <v:path arrowok="t"/>
                </v:shape>
                <v:shape id="Graphic 355" o:spid="_x0000_s1049" style="position:absolute;left:8866;top:2860;width:768;height:1625;visibility:visible;mso-wrap-style:square;v-text-anchor:top" coordsize="7683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" path="m76270,162075l,162075,,,76270,r,162075xe" stroked="f">
                  <v:fill opacity="32896f"/>
                  <v:path arrowok="t"/>
                </v:shape>
                <v:shape id="Graphic 356" o:spid="_x0000_s1050" style="position:absolute;top:4957;width:68453;height:2578;visibility:visible;mso-wrap-style:square;v-text-anchor:top" coordsize="684530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" path="m6845298,257413l,257413,,,6845298,r,257413xe" fillcolor="#f9fafa" stroked="f">
                  <v:path arrowok="t"/>
                </v:shape>
                <v:shape id="Graphic 357" o:spid="_x0000_s1051" style="position:absolute;top:4957;width:68452;height:2578;visibility:visible;mso-wrap-style:square;v-text-anchor:top" coordsize="684530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" path="m9537,l,,,257403r9537,l9537,xem6845300,r-9525,l6835775,257403r9525,l6845300,xe" fillcolor="#f0f2f5" stroked="f">
                  <v:path arrowok="t"/>
                </v:shape>
                <v:shape id="Graphic 358" o:spid="_x0000_s1052" style="position:absolute;left:8866;top:5338;width:768;height:1626;visibility:visible;mso-wrap-style:square;v-text-anchor:top" coordsize="7683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" path="m76270,162075l,162075,,,76270,r,162075xe" stroked="f">
                  <v:fill opacity="32896f"/>
                  <v:path arrowok="t"/>
                </v:shape>
                <v:shape id="Graphic 359" o:spid="_x0000_s1053" style="position:absolute;top:7531;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" path="m6845298,247879l,247879,,,6845298,r,247879xe" fillcolor="#f9fafa" stroked="f">
                  <v:path arrowok="t"/>
                </v:shape>
                <v:shape id="Graphic 360" o:spid="_x0000_s1054" style="position:absolute;top:7531;width:68452;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" path="m9537,l,,,247891r9537,l9537,xem6845300,r-9525,l6835775,247891r9525,l6845300,xe" fillcolor="#f0f2f5" stroked="f">
                  <v:path arrowok="t"/>
                </v:shape>
                <v:shape id="Graphic 361" o:spid="_x0000_s1055" style="position:absolute;top:10010;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" path="m6845298,247879l,247879,,,6845298,r,247879xe" fillcolor="#f9fafa" stroked="f">
                  <v:path arrowok="t"/>
                </v:shape>
                <v:shape id="Graphic 362" o:spid="_x0000_s1056" style="position:absolute;top:10010;width:68452;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" path="m9537,l,,,247878r9537,l9537,xem6845300,r-9525,l6835775,247878r9525,l6845300,xe" fillcolor="#f0f2f5" stroked="f">
                  <v:path arrowok="t"/>
                </v:shape>
                <v:shape id="Graphic 363" o:spid="_x0000_s1057" style="position:absolute;left:8866;top:10391;width:768;height:1626;visibility:visible;mso-wrap-style:square;v-text-anchor:top" coordsize="7683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" path="m76270,162075l,162075,,,76270,r,162075xe" stroked="f">
                  <v:fill opacity="32896f"/>
                  <v:path arrowok="t"/>
                </v:shape>
                <v:shape id="Graphic 364" o:spid="_x0000_s1058" style="position:absolute;top:12489;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" path="m6845298,247879l,247879,,,6845298,r,247879xe" fillcolor="#f9fafa" stroked="f">
                  <v:path arrowok="t"/>
                </v:shape>
                <v:shape id="Graphic 365" o:spid="_x0000_s1059" style="position:absolute;top:12489;width:68452;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" path="m9537,l,,,247878r9537,l9537,xem6845300,r-9525,l6835775,247878r9525,l6845300,xe" fillcolor="#f0f2f5" stroked="f">
                  <v:path arrowok="t"/>
                </v:shape>
                <v:shape id="Graphic 366" o:spid="_x0000_s1060" style="position:absolute;top:14968;width:68453;height:2482;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" path="m6845298,247879l,247879,,,6845298,r,247879xe" fillcolor="#f9fafa" stroked="f">
                  <v:path arrowok="t"/>
                </v:shape>
                <v:shape id="Graphic 367" o:spid="_x0000_s1061" style="position:absolute;top:14968;width:68452;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" path="m9537,l,,,247878r9537,l9537,xem6845300,r-9525,l6835775,247878r9525,l6845300,xe" fillcolor="#f0f2f5" stroked="f">
                  <v:path arrowok="t"/>
                </v:shape>
                <v:shape id="Graphic 368" o:spid="_x0000_s1062" style="position:absolute;top:17446;width:68453;height:2579;visibility:visible;mso-wrap-style:square;v-text-anchor:top" coordsize="684530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" path="m6845298,257413l,257413,,,6845298,r,257413xe" fillcolor="#f9fafa" stroked="f">
                  <v:path arrowok="t"/>
                </v:shape>
                <v:shape id="Graphic 369" o:spid="_x0000_s1063" style="position:absolute;top:17446;width:68452;height:2579;visibility:visible;mso-wrap-style:square;v-text-anchor:top" coordsize="684530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" path="m9537,l,,,257416r9537,l9537,xem6845300,r-9525,l6835775,257416r9525,l6845300,xe" fillcolor="#f0f2f5" stroked="f">
                  <v:path arrowok="t"/>
                </v:shape>
                <v:shape id="Graphic 370" o:spid="_x0000_s1064" style="position:absolute;top:20021;width:68453;height:2482;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" path="m6845298,247879l,247879,,,6845298,r,247879xe" fillcolor="#f9fafa" stroked="f">
                  <v:path arrowok="t"/>
                </v:shape>
                <v:shape id="Graphic 371" o:spid="_x0000_s1065" style="position:absolute;top:20021;width:68452;height:2482;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" path="m9537,l,,,247878r9537,l9537,xem6845300,r-9525,l6835775,247878r9525,l6845300,xe" fillcolor="#f0f2f5" stroked="f">
                  <v:path arrowok="t"/>
                </v:shape>
                <v:shape id="Graphic 372" o:spid="_x0000_s1066" style="position:absolute;top:22499;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" path="m6845298,247879l,247879,,,6845298,r,247879xe" fillcolor="#f9fafa" stroked="f">
                  <v:path arrowok="t"/>
                </v:shape>
                <v:shape id="Graphic 373" o:spid="_x0000_s1067" style="position:absolute;top:22499;width:68452;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" path="m9537,l,,,247878r9537,l9537,xem6845300,r-9525,l6835775,247878r9525,l6845300,xe" fillcolor="#f0f2f5" stroked="f">
                  <v:path arrowok="t"/>
                </v:shape>
                <v:shape id="Graphic 374" o:spid="_x0000_s1068" style="position:absolute;top:24978;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" path="m6845298,247879l,247879,,,6845298,r,247879xe" fillcolor="#f9fafa" stroked="f">
                  <v:path arrowok="t"/>
                </v:shape>
                <v:shape id="Graphic 375" o:spid="_x0000_s1069" style="position:absolute;top:24978;width:68452;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" path="m9537,l,,,247878r9537,l9537,xem6845300,r-9525,l6835775,247878r9525,l6845300,xe" fillcolor="#f0f2f5" stroked="f">
                  <v:path arrowok="t"/>
                </v:shape>
                <v:shape id="Graphic 376" o:spid="_x0000_s1070" style="position:absolute;left:39660;top:25360;width:769;height:1625;visibility:visible;mso-wrap-style:square;v-text-anchor:top" coordsize="7683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" path="m76270,162075l,162075,,,76270,r,162075xe" stroked="f">
                  <v:fill opacity="32896f"/>
                  <v:path arrowok="t"/>
                </v:shape>
                <v:shape id="Graphic 377" o:spid="_x0000_s1071" style="position:absolute;top:27457;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" path="m6845298,247879l,247879,,,6845298,r,247879xe" fillcolor="#f9fafa" stroked="f">
                  <v:path arrowok="t"/>
                </v:shape>
                <v:shape id="Graphic 378" o:spid="_x0000_s1072" style="position:absolute;top:27457;width:68452;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" path="m9537,l,,,247878r9537,l9537,xem6845300,r-9525,l6835775,247878r9525,l6845300,xe" fillcolor="#f0f2f5" stroked="f">
                  <v:path arrowok="t"/>
                </v:shape>
                <v:shape id="Graphic 379" o:spid="_x0000_s1073" style="position:absolute;top:29936;width:68453;height:4292;visibility:visible;mso-wrap-style:square;v-text-anchor:top" coordsize="6845300,429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" path="m6845298,429022l,429022,,,6845298,r,429022xe" fillcolor="#f9fafa" stroked="f">
                  <v:path arrowok="t"/>
                </v:shape>
                <v:shape id="Graphic 380" o:spid="_x0000_s1074" style="position:absolute;top:29936;width:68452;height:4292;visibility:visible;mso-wrap-style:square;v-text-anchor:top" coordsize="6845300,429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" path="m9537,l,,,429018r9537,l9537,xem6845300,r-9525,l6835775,429018r9525,l6845300,xe" fillcolor="#f0f2f5" stroked="f">
                  <v:path arrowok="t"/>
                </v:shape>
                <v:shape id="Graphic 381" o:spid="_x0000_s1075" style="position:absolute;left:24311;top:30317;width:17545;height:3340;visibility:visible;mso-wrap-style:square;v-text-anchor:top" coordsize="1754505,33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" path="m66738,171602l,171602,,333679r66738,l66738,171602xem1754225,l1611223,r,162077l1754225,162077,1754225,xe" stroked="f">
                  <v:fill opacity="32896f"/>
                  <v:path arrowok="t"/>
                </v:shape>
                <v:shape id="Graphic 382" o:spid="_x0000_s1076" style="position:absolute;top:34226;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" path="m6845298,247879l,247879,,,6845298,r,247879xe" fillcolor="#f9fafa" stroked="f">
                  <v:path arrowok="t"/>
                </v:shape>
                <v:shape id="Graphic 383" o:spid="_x0000_s1077" style="position:absolute;top:34226;width:68452;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" path="m9537,l,,,247891r9537,l9537,xem6845300,r-9525,l6835775,247891r9525,l6845300,xe" fillcolor="#f0f2f5" stroked="f">
                  <v:path arrowok="t"/>
                </v:shape>
                <v:shape id="Graphic 384" o:spid="_x0000_s1078" style="position:absolute;top:36705;width:68453;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" path="m6845298,247879l,247879,,,6845298,r,247879xe" fillcolor="#f9fafa" stroked="f">
                  <v:path arrowok="t"/>
                </v:shape>
                <v:shape id="Graphic 385" o:spid="_x0000_s1079" style="position:absolute;top:36705;width:68452;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" path="m9537,l,,,247878r9537,l9537,xem6845300,r-9525,l6835775,247878r9525,l6845300,xe" fillcolor="#f0f2f5" stroked="f">
                  <v:path arrowok="t"/>
                </v:shape>
                <v:shape id="Graphic 386" o:spid="_x0000_s1080" style="position:absolute;left:8866;top:37086;width:768;height:1626;visibility:visible;mso-wrap-style:square;v-text-anchor:top" coordsize="7683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" path="m76270,162075l,162075,,,76270,r,162075xe" stroked="f">
                  <v:fill opacity="32896f"/>
                  <v:path arrowok="t"/>
                </v:shape>
                <v:shape id="Graphic 387" o:spid="_x0000_s1081" style="position:absolute;top:39184;width:68453;height:2482;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" path="m6845298,247879l,247879,,,6845298,r,247879xe" fillcolor="#f9fafa" stroked="f">
                  <v:path arrowok="t"/>
                </v:shape>
                <v:shape id="Graphic 388" o:spid="_x0000_s1082" style="position:absolute;top:39184;width:68452;height:2483;visibility:visible;mso-wrap-style:square;v-text-anchor:top" coordsize="68453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" path="m9537,l,,,247878r9537,l9537,xem6845300,r-9525,l6835775,247878r9525,l6845300,xe" fillcolor="#f0f2f5" stroked="f">
                  <v:path arrowok="t"/>
                </v:shape>
                <v:shape id="Graphic 389" o:spid="_x0000_s1083" style="position:absolute;left:47;top:41662;width:68358;height:5011;visibility:visible;mso-wrap-style:square;v-text-anchor:top" coordsize="683577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" path="m6786771,500526r-6737778,l45583,500193,10749,480048,,451532r,-3442l,,6835764,r,451532l6817971,487589r-27790,12604l6786771,500526xe" fillcolor="#f9fafa" stroked="f">
                  <v:path arrowok="t"/>
                </v:shape>
                <v:shape id="Graphic 390" o:spid="_x0000_s1084" style="position:absolute;top:41662;width:68452;height:5055;visibility:visible;mso-wrap-style:square;v-text-anchor:top" coordsize="6845300,505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" path="m6845300,r-9525,l6835775,448081r-876,9512l6806400,492252r-18301,3492l57213,495744r-9512,-864l38912,492252r-8064,-4357l24003,482231r-496,-444l17399,474446r-4369,-8064l10414,457593r-877,-9512l9537,,,,,455663r1460,7290l28308,498017r21310,7252l6795681,505269r7302,-1448l6817004,498017r3391,-2273l6823189,493877r4877,-4877l6828549,488518r5359,-5360l6838048,476973r5804,-14020l6845300,455663,6845300,xe" fillcolor="#f0f2f5" stroked="f">
                  <v:path arrowok="t"/>
                </v:shape>
                <v:shape id="Graphic 391" o:spid="_x0000_s1085" style="position:absolute;left:8866;top:42044;width:768;height:1625;visibility:visible;mso-wrap-style:square;v-text-anchor:top" coordsize="7683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" path="m76270,162075l,162075,,,76270,r,162075xe" stroked="f">
                  <v:fill opacity="32896f"/>
                  <v:path arrowok="t"/>
                </v:shape>
                <v:shape id="Textbox 392" o:spid="_x0000_s1086" type="#_x0000_t202" style="position:absolute;left:1620;top:629;width:59455;height:35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" filled="f" stroked="f">
                  <v:textbox inset="0,0,0,0">
                    <w:txbxContent>
                      <w:p w14:paraId="6298D5A8" w14:textId="77777777" w:rsidR="00115BA5" w:rsidRDefault="00115BA5" w:rsidP="00115BA5">
                        <w:pPr>
                          <w:spacing w:line="209" w:lineRule="exact"/>
                          <w:rPr>
                            <w:rFonts w:ascii="Consolas" w:hint="eastAsia"/>
                          </w:rPr>
                        </w:pPr>
                        <w:r>
                          <w:rPr>
                            <w:rFonts w:ascii="新宋体"/>
                            <w:color w:val="4E596F"/>
                            <w:sz w:val="15"/>
                          </w:rPr>
                          <w:t>39</w:t>
                        </w:r>
                        <w:r>
                          <w:rPr>
                            <w:rFonts w:ascii="新宋体"/>
                            <w:color w:val="4E596F"/>
                            <w:spacing w:val="65"/>
                            <w:w w:val="150"/>
                            <w:sz w:val="15"/>
                          </w:rPr>
                          <w:t xml:space="preserve"> </w:t>
                        </w:r>
                        <w:r>
                          <w:rPr>
                            <w:rFonts w:ascii="Consolas"/>
                            <w:color w:val="0077AA"/>
                          </w:rPr>
                          <w:t>select</w:t>
                        </w:r>
                        <w:r>
                          <w:rPr>
                            <w:rFonts w:ascii="Consolas"/>
                            <w:color w:val="0077AA"/>
                            <w:spacing w:val="-1"/>
                          </w:rPr>
                          <w:t xml:space="preserve"> </w:t>
                        </w:r>
                        <w:r>
                          <w:rPr>
                            <w:rFonts w:ascii="Consolas"/>
                            <w:color w:val="996E3A"/>
                          </w:rPr>
                          <w:t>*</w:t>
                        </w:r>
                        <w:r>
                          <w:rPr>
                            <w:rFonts w:ascii="Consolas"/>
                            <w:color w:val="996E3A"/>
                            <w:spacing w:val="-1"/>
                          </w:rPr>
                          <w:t xml:space="preserve"> </w:t>
                        </w:r>
                        <w:r>
                          <w:rPr>
                            <w:rFonts w:ascii="Consolas"/>
                            <w:color w:val="0077AA"/>
                          </w:rPr>
                          <w:t xml:space="preserve">from </w:t>
                        </w:r>
                        <w:r>
                          <w:rPr>
                            <w:rFonts w:ascii="Consolas"/>
                            <w:color w:val="40454A"/>
                            <w:spacing w:val="-2"/>
                          </w:rPr>
                          <w:t>dba_tab_privs</w:t>
                        </w:r>
                        <w:r>
                          <w:rPr>
                            <w:rFonts w:ascii="Consolas"/>
                            <w:color w:val="999999"/>
                            <w:spacing w:val="-2"/>
                          </w:rPr>
                          <w:t>;</w:t>
                        </w:r>
                      </w:p>
                      <w:p w14:paraId="1C496B05" w14:textId="77777777" w:rsidR="00115BA5" w:rsidRDefault="00115BA5" w:rsidP="00115BA5">
                        <w:pPr>
                          <w:spacing w:before="144"/>
                          <w:rPr>
                            <w:rFonts w:ascii="Consolas" w:hint="eastAsia"/>
                          </w:rPr>
                        </w:pPr>
                        <w:r>
                          <w:rPr>
                            <w:rFonts w:ascii="新宋体"/>
                            <w:color w:val="4E596F"/>
                            <w:sz w:val="15"/>
                          </w:rPr>
                          <w:t>40</w:t>
                        </w:r>
                        <w:r>
                          <w:rPr>
                            <w:rFonts w:ascii="新宋体"/>
                            <w:color w:val="4E596F"/>
                            <w:spacing w:val="65"/>
                            <w:w w:val="150"/>
                            <w:sz w:val="15"/>
                          </w:rPr>
                          <w:t xml:space="preserve"> </w:t>
                        </w:r>
                        <w:r>
                          <w:rPr>
                            <w:rFonts w:ascii="Consolas"/>
                            <w:color w:val="0077AA"/>
                          </w:rPr>
                          <w:t>select</w:t>
                        </w:r>
                        <w:r>
                          <w:rPr>
                            <w:rFonts w:ascii="Consolas"/>
                            <w:color w:val="0077AA"/>
                            <w:spacing w:val="-1"/>
                          </w:rPr>
                          <w:t xml:space="preserve"> </w:t>
                        </w:r>
                        <w:r>
                          <w:rPr>
                            <w:rFonts w:ascii="Consolas"/>
                            <w:color w:val="996E3A"/>
                          </w:rPr>
                          <w:t>*</w:t>
                        </w:r>
                        <w:r>
                          <w:rPr>
                            <w:rFonts w:ascii="Consolas"/>
                            <w:color w:val="996E3A"/>
                            <w:spacing w:val="-1"/>
                          </w:rPr>
                          <w:t xml:space="preserve"> </w:t>
                        </w:r>
                        <w:r>
                          <w:rPr>
                            <w:rFonts w:ascii="Consolas"/>
                            <w:color w:val="0077AA"/>
                          </w:rPr>
                          <w:t xml:space="preserve">from </w:t>
                        </w:r>
                        <w:r>
                          <w:rPr>
                            <w:rFonts w:ascii="Consolas"/>
                            <w:color w:val="40454A"/>
                            <w:spacing w:val="-2"/>
                          </w:rPr>
                          <w:t>all_tab_privs</w:t>
                        </w:r>
                        <w:r>
                          <w:rPr>
                            <w:rFonts w:ascii="Consolas"/>
                            <w:color w:val="999999"/>
                            <w:spacing w:val="-2"/>
                          </w:rPr>
                          <w:t>;</w:t>
                        </w:r>
                      </w:p>
                      <w:p w14:paraId="479B6240" w14:textId="77777777" w:rsidR="00115BA5" w:rsidRDefault="00115BA5" w:rsidP="00115BA5">
                        <w:pPr>
                          <w:spacing w:before="145"/>
                          <w:rPr>
                            <w:rFonts w:ascii="Consolas" w:hint="eastAsia"/>
                          </w:rPr>
                        </w:pPr>
                        <w:r>
                          <w:rPr>
                            <w:rFonts w:ascii="新宋体"/>
                            <w:color w:val="4E596F"/>
                            <w:sz w:val="15"/>
                          </w:rPr>
                          <w:t>41</w:t>
                        </w:r>
                        <w:r>
                          <w:rPr>
                            <w:rFonts w:ascii="新宋体"/>
                            <w:color w:val="4E596F"/>
                            <w:spacing w:val="67"/>
                            <w:w w:val="150"/>
                            <w:sz w:val="15"/>
                          </w:rPr>
                          <w:t xml:space="preserve"> </w:t>
                        </w:r>
                        <w:r>
                          <w:rPr>
                            <w:rFonts w:ascii="Consolas"/>
                            <w:color w:val="0077AA"/>
                          </w:rPr>
                          <w:t>select</w:t>
                        </w:r>
                        <w:r>
                          <w:rPr>
                            <w:rFonts w:ascii="Consolas"/>
                            <w:color w:val="0077AA"/>
                            <w:spacing w:val="-1"/>
                          </w:rPr>
                          <w:t xml:space="preserve"> </w:t>
                        </w:r>
                        <w:r>
                          <w:rPr>
                            <w:rFonts w:ascii="Consolas"/>
                            <w:color w:val="996E3A"/>
                          </w:rPr>
                          <w:t>*</w:t>
                        </w:r>
                        <w:r>
                          <w:rPr>
                            <w:rFonts w:ascii="Consolas"/>
                            <w:color w:val="996E3A"/>
                            <w:spacing w:val="-1"/>
                          </w:rPr>
                          <w:t xml:space="preserve"> </w:t>
                        </w:r>
                        <w:r>
                          <w:rPr>
                            <w:rFonts w:ascii="Consolas"/>
                            <w:color w:val="0077AA"/>
                          </w:rPr>
                          <w:t xml:space="preserve">from </w:t>
                        </w:r>
                        <w:r>
                          <w:rPr>
                            <w:rFonts w:ascii="Consolas"/>
                            <w:color w:val="40454A"/>
                            <w:spacing w:val="-2"/>
                          </w:rPr>
                          <w:t>user_tab_privs</w:t>
                        </w:r>
                        <w:r>
                          <w:rPr>
                            <w:rFonts w:ascii="Consolas"/>
                            <w:color w:val="999999"/>
                            <w:spacing w:val="-2"/>
                          </w:rPr>
                          <w:t>;</w:t>
                        </w:r>
                      </w:p>
                      <w:p w14:paraId="2F151D5F" w14:textId="77777777" w:rsidR="00115BA5" w:rsidRDefault="00115BA5" w:rsidP="00115BA5">
                        <w:pPr>
                          <w:spacing w:before="142"/>
                          <w:rPr>
                            <w:rFonts w:ascii="Consolas" w:eastAsia="Consolas"/>
                          </w:rPr>
                        </w:pPr>
                        <w:r>
                          <w:rPr>
                            <w:rFonts w:ascii="新宋体" w:eastAsia="新宋体"/>
                            <w:color w:val="4E596F"/>
                            <w:sz w:val="15"/>
                          </w:rPr>
                          <w:t>42</w:t>
                        </w:r>
                        <w:r>
                          <w:rPr>
                            <w:rFonts w:ascii="新宋体" w:eastAsia="新宋体"/>
                            <w:color w:val="4E596F"/>
                            <w:spacing w:val="64"/>
                            <w:w w:val="150"/>
                            <w:sz w:val="15"/>
                          </w:rPr>
                          <w:t xml:space="preserve"> </w:t>
                        </w:r>
                        <w:r>
                          <w:rPr>
                            <w:rFonts w:ascii="Consolas" w:eastAsia="Consolas"/>
                            <w:color w:val="990054"/>
                          </w:rPr>
                          <w:t>4.</w:t>
                        </w:r>
                        <w:r>
                          <w:rPr>
                            <w:rFonts w:ascii="新宋体" w:eastAsia="新宋体"/>
                            <w:color w:val="40454A"/>
                          </w:rPr>
                          <w:t>查看哪些用户有</w:t>
                        </w:r>
                        <w:r>
                          <w:rPr>
                            <w:rFonts w:ascii="Consolas" w:eastAsia="Consolas"/>
                            <w:color w:val="40454A"/>
                          </w:rPr>
                          <w:t>sysdba</w:t>
                        </w:r>
                        <w:r>
                          <w:rPr>
                            <w:rFonts w:ascii="新宋体" w:eastAsia="新宋体"/>
                            <w:color w:val="40454A"/>
                          </w:rPr>
                          <w:t>或</w:t>
                        </w:r>
                        <w:r>
                          <w:rPr>
                            <w:rFonts w:ascii="Consolas" w:eastAsia="Consolas"/>
                            <w:color w:val="40454A"/>
                          </w:rPr>
                          <w:t>sysoper</w:t>
                        </w:r>
                        <w:r>
                          <w:rPr>
                            <w:rFonts w:ascii="新宋体" w:eastAsia="新宋体"/>
                            <w:color w:val="40454A"/>
                          </w:rPr>
                          <w:t>系统权限</w:t>
                        </w:r>
                        <w:r>
                          <w:rPr>
                            <w:rFonts w:ascii="Consolas" w:eastAsia="Consolas"/>
                            <w:color w:val="999999"/>
                          </w:rPr>
                          <w:t>(</w:t>
                        </w:r>
                        <w:r>
                          <w:rPr>
                            <w:rFonts w:ascii="新宋体" w:eastAsia="新宋体"/>
                            <w:color w:val="40454A"/>
                          </w:rPr>
                          <w:t>查询时需要相应权限</w:t>
                        </w:r>
                        <w:r>
                          <w:rPr>
                            <w:rFonts w:ascii="Consolas" w:eastAsia="Consolas"/>
                            <w:color w:val="999999"/>
                            <w:spacing w:val="-10"/>
                          </w:rPr>
                          <w:t>)</w:t>
                        </w:r>
                      </w:p>
                      <w:p w14:paraId="5814A378" w14:textId="77777777" w:rsidR="00115BA5" w:rsidRDefault="00115BA5" w:rsidP="00115BA5">
                        <w:pPr>
                          <w:spacing w:before="138"/>
                          <w:rPr>
                            <w:rFonts w:ascii="Consolas" w:hint="eastAsia"/>
                          </w:rPr>
                        </w:pPr>
                        <w:r>
                          <w:rPr>
                            <w:rFonts w:ascii="新宋体"/>
                            <w:color w:val="4E596F"/>
                            <w:sz w:val="15"/>
                          </w:rPr>
                          <w:t>43</w:t>
                        </w:r>
                        <w:r>
                          <w:rPr>
                            <w:rFonts w:ascii="新宋体"/>
                            <w:color w:val="4E596F"/>
                            <w:spacing w:val="67"/>
                            <w:w w:val="150"/>
                            <w:sz w:val="15"/>
                          </w:rPr>
                          <w:t xml:space="preserve"> </w:t>
                        </w:r>
                        <w:r>
                          <w:rPr>
                            <w:rFonts w:ascii="Consolas"/>
                            <w:color w:val="0077AA"/>
                          </w:rPr>
                          <w:t>select</w:t>
                        </w:r>
                        <w:r>
                          <w:rPr>
                            <w:rFonts w:ascii="Consolas"/>
                            <w:color w:val="0077AA"/>
                            <w:spacing w:val="-1"/>
                          </w:rPr>
                          <w:t xml:space="preserve"> </w:t>
                        </w:r>
                        <w:r>
                          <w:rPr>
                            <w:rFonts w:ascii="Consolas"/>
                            <w:color w:val="996E3A"/>
                          </w:rPr>
                          <w:t>*</w:t>
                        </w:r>
                        <w:r>
                          <w:rPr>
                            <w:rFonts w:ascii="Consolas"/>
                            <w:color w:val="996E3A"/>
                            <w:spacing w:val="-1"/>
                          </w:rPr>
                          <w:t xml:space="preserve"> </w:t>
                        </w:r>
                        <w:r>
                          <w:rPr>
                            <w:rFonts w:ascii="Consolas"/>
                            <w:color w:val="0077AA"/>
                          </w:rPr>
                          <w:t xml:space="preserve">from </w:t>
                        </w:r>
                        <w:r>
                          <w:rPr>
                            <w:rFonts w:ascii="Consolas"/>
                            <w:color w:val="40454A"/>
                            <w:spacing w:val="-2"/>
                          </w:rPr>
                          <w:t>v$pwfile_users</w:t>
                        </w:r>
                        <w:r>
                          <w:rPr>
                            <w:rFonts w:ascii="Consolas"/>
                            <w:color w:val="999999"/>
                            <w:spacing w:val="-2"/>
                          </w:rPr>
                          <w:t>;</w:t>
                        </w:r>
                      </w:p>
                      <w:p w14:paraId="2AD02A41" w14:textId="77777777" w:rsidR="00115BA5" w:rsidRDefault="00115BA5" w:rsidP="00115BA5">
                        <w:pPr>
                          <w:spacing w:before="188"/>
                          <w:rPr>
                            <w:rFonts w:ascii="新宋体" w:hint="eastAsia"/>
                            <w:sz w:val="15"/>
                          </w:rPr>
                        </w:pPr>
                        <w:r>
                          <w:rPr>
                            <w:rFonts w:ascii="新宋体"/>
                            <w:color w:val="4E596F"/>
                            <w:spacing w:val="-5"/>
                            <w:sz w:val="15"/>
                          </w:rPr>
                          <w:t>44</w:t>
                        </w:r>
                      </w:p>
                      <w:p w14:paraId="0EF1DC87" w14:textId="77777777" w:rsidR="00115BA5" w:rsidRDefault="00115BA5" w:rsidP="00115BA5">
                        <w:pPr>
                          <w:spacing w:before="138"/>
                          <w:rPr>
                            <w:rFonts w:ascii="新宋体" w:eastAsia="新宋体" w:hint="eastAsia"/>
                          </w:rPr>
                        </w:pPr>
                        <w:r>
                          <w:rPr>
                            <w:rFonts w:ascii="新宋体" w:eastAsia="新宋体"/>
                            <w:color w:val="4E596F"/>
                            <w:sz w:val="15"/>
                          </w:rPr>
                          <w:t>45</w:t>
                        </w:r>
                        <w:r>
                          <w:rPr>
                            <w:rFonts w:ascii="新宋体" w:eastAsia="新宋体"/>
                            <w:color w:val="4E596F"/>
                            <w:spacing w:val="62"/>
                            <w:w w:val="150"/>
                            <w:sz w:val="15"/>
                          </w:rPr>
                          <w:t xml:space="preserve"> </w:t>
                        </w:r>
                        <w:r>
                          <w:rPr>
                            <w:rFonts w:ascii="新宋体" w:eastAsia="新宋体"/>
                            <w:color w:val="40454A"/>
                            <w:spacing w:val="-5"/>
                          </w:rPr>
                          <w:t>补充</w:t>
                        </w:r>
                      </w:p>
                      <w:p w14:paraId="6FA5E382" w14:textId="77777777" w:rsidR="00115BA5" w:rsidRDefault="00115BA5" w:rsidP="00115BA5">
                        <w:pPr>
                          <w:spacing w:before="122"/>
                          <w:rPr>
                            <w:rFonts w:ascii="新宋体" w:eastAsia="新宋体" w:hint="eastAsia"/>
                          </w:rPr>
                        </w:pPr>
                        <w:r>
                          <w:rPr>
                            <w:rFonts w:ascii="新宋体" w:eastAsia="新宋体"/>
                            <w:color w:val="4E596F"/>
                            <w:sz w:val="15"/>
                          </w:rPr>
                          <w:t>46</w:t>
                        </w:r>
                        <w:r>
                          <w:rPr>
                            <w:rFonts w:ascii="新宋体" w:eastAsia="新宋体"/>
                            <w:color w:val="4E596F"/>
                            <w:spacing w:val="54"/>
                            <w:w w:val="150"/>
                            <w:sz w:val="15"/>
                          </w:rPr>
                          <w:t xml:space="preserve"> </w:t>
                        </w:r>
                        <w:r>
                          <w:rPr>
                            <w:rFonts w:ascii="Consolas" w:eastAsia="Consolas"/>
                            <w:color w:val="990054"/>
                          </w:rPr>
                          <w:t>1</w:t>
                        </w:r>
                        <w:r>
                          <w:rPr>
                            <w:rFonts w:ascii="新宋体" w:eastAsia="新宋体"/>
                            <w:color w:val="40454A"/>
                          </w:rPr>
                          <w:t>、以下语句可以查看</w:t>
                        </w:r>
                        <w:r>
                          <w:rPr>
                            <w:rFonts w:ascii="Consolas" w:eastAsia="Consolas"/>
                            <w:color w:val="40454A"/>
                          </w:rPr>
                          <w:t>Oracle</w:t>
                        </w:r>
                        <w:r>
                          <w:rPr>
                            <w:rFonts w:ascii="新宋体" w:eastAsia="新宋体"/>
                            <w:color w:val="40454A"/>
                            <w:spacing w:val="-2"/>
                          </w:rPr>
                          <w:t>提供的系统权限</w:t>
                        </w:r>
                      </w:p>
                      <w:p w14:paraId="4A15E278" w14:textId="77777777" w:rsidR="00115BA5" w:rsidRDefault="00115BA5" w:rsidP="00115BA5">
                        <w:pPr>
                          <w:spacing w:before="153"/>
                          <w:rPr>
                            <w:rFonts w:ascii="Consolas" w:hint="eastAsia"/>
                          </w:rPr>
                        </w:pPr>
                        <w:r>
                          <w:rPr>
                            <w:rFonts w:ascii="新宋体"/>
                            <w:color w:val="4E596F"/>
                            <w:sz w:val="15"/>
                          </w:rPr>
                          <w:t>47</w:t>
                        </w:r>
                        <w:r>
                          <w:rPr>
                            <w:rFonts w:ascii="新宋体"/>
                            <w:color w:val="4E596F"/>
                            <w:spacing w:val="65"/>
                            <w:w w:val="150"/>
                            <w:sz w:val="15"/>
                          </w:rPr>
                          <w:t xml:space="preserve"> </w:t>
                        </w:r>
                        <w:r>
                          <w:rPr>
                            <w:rFonts w:ascii="Consolas"/>
                            <w:color w:val="0077AA"/>
                          </w:rPr>
                          <w:t>select</w:t>
                        </w:r>
                        <w:r>
                          <w:rPr>
                            <w:rFonts w:ascii="Consolas"/>
                            <w:color w:val="0077AA"/>
                            <w:spacing w:val="-1"/>
                          </w:rPr>
                          <w:t xml:space="preserve"> </w:t>
                        </w:r>
                        <w:r>
                          <w:rPr>
                            <w:rFonts w:ascii="Consolas"/>
                            <w:color w:val="40454A"/>
                          </w:rPr>
                          <w:t>name</w:t>
                        </w:r>
                        <w:r>
                          <w:rPr>
                            <w:rFonts w:ascii="Consolas"/>
                            <w:color w:val="40454A"/>
                            <w:spacing w:val="-1"/>
                          </w:rPr>
                          <w:t xml:space="preserve"> </w:t>
                        </w:r>
                        <w:r>
                          <w:rPr>
                            <w:rFonts w:ascii="Consolas"/>
                            <w:color w:val="0077AA"/>
                          </w:rPr>
                          <w:t xml:space="preserve">from </w:t>
                        </w:r>
                        <w:r>
                          <w:rPr>
                            <w:rFonts w:ascii="Consolas"/>
                            <w:color w:val="40454A"/>
                            <w:spacing w:val="-2"/>
                          </w:rPr>
                          <w:t>sys</w:t>
                        </w:r>
                        <w:r>
                          <w:rPr>
                            <w:rFonts w:ascii="Consolas"/>
                            <w:color w:val="999999"/>
                            <w:spacing w:val="-2"/>
                          </w:rPr>
                          <w:t>.</w:t>
                        </w:r>
                        <w:r>
                          <w:rPr>
                            <w:rFonts w:ascii="Consolas"/>
                            <w:color w:val="40454A"/>
                            <w:spacing w:val="-2"/>
                          </w:rPr>
                          <w:t>system_privilege_map</w:t>
                        </w:r>
                      </w:p>
                      <w:p w14:paraId="449DF354" w14:textId="77777777" w:rsidR="00115BA5" w:rsidRDefault="00115BA5" w:rsidP="00115BA5">
                        <w:pPr>
                          <w:spacing w:before="127"/>
                          <w:rPr>
                            <w:rFonts w:ascii="Consolas" w:eastAsia="Consolas"/>
                          </w:rPr>
                        </w:pPr>
                        <w:r>
                          <w:rPr>
                            <w:rFonts w:ascii="新宋体" w:eastAsia="新宋体"/>
                            <w:color w:val="4E596F"/>
                            <w:sz w:val="15"/>
                          </w:rPr>
                          <w:t>48</w:t>
                        </w:r>
                        <w:r>
                          <w:rPr>
                            <w:rFonts w:ascii="新宋体" w:eastAsia="新宋体"/>
                            <w:color w:val="4E596F"/>
                            <w:spacing w:val="65"/>
                            <w:w w:val="150"/>
                            <w:sz w:val="15"/>
                          </w:rPr>
                          <w:t xml:space="preserve"> </w:t>
                        </w:r>
                        <w:r>
                          <w:rPr>
                            <w:rFonts w:ascii="Consolas" w:eastAsia="Consolas"/>
                            <w:color w:val="990054"/>
                          </w:rPr>
                          <w:t>2</w:t>
                        </w:r>
                        <w:r>
                          <w:rPr>
                            <w:rFonts w:ascii="新宋体" w:eastAsia="新宋体"/>
                            <w:color w:val="40454A"/>
                          </w:rPr>
                          <w:t>、查看一个用户的所有系统权限</w:t>
                        </w:r>
                        <w:r>
                          <w:rPr>
                            <w:rFonts w:ascii="Consolas" w:eastAsia="Consolas"/>
                            <w:color w:val="999999"/>
                          </w:rPr>
                          <w:t>(</w:t>
                        </w:r>
                        <w:r>
                          <w:rPr>
                            <w:rFonts w:ascii="新宋体" w:eastAsia="新宋体"/>
                            <w:color w:val="40454A"/>
                          </w:rPr>
                          <w:t>包含角色的系统权限</w:t>
                        </w:r>
                        <w:r>
                          <w:rPr>
                            <w:rFonts w:ascii="Consolas" w:eastAsia="Consolas"/>
                            <w:color w:val="999999"/>
                            <w:spacing w:val="-10"/>
                          </w:rPr>
                          <w:t>)</w:t>
                        </w:r>
                      </w:p>
                      <w:p w14:paraId="7A8CC045" w14:textId="77777777" w:rsidR="00115BA5" w:rsidRDefault="00115BA5" w:rsidP="00115BA5">
                        <w:pPr>
                          <w:spacing w:before="138"/>
                          <w:rPr>
                            <w:rFonts w:ascii="Consolas" w:hint="eastAsia"/>
                          </w:rPr>
                        </w:pPr>
                        <w:r>
                          <w:rPr>
                            <w:rFonts w:ascii="新宋体"/>
                            <w:color w:val="4E596F"/>
                            <w:sz w:val="15"/>
                          </w:rPr>
                          <w:t>49</w:t>
                        </w:r>
                        <w:r>
                          <w:rPr>
                            <w:rFonts w:ascii="新宋体"/>
                            <w:color w:val="4E596F"/>
                            <w:spacing w:val="67"/>
                            <w:w w:val="150"/>
                            <w:sz w:val="15"/>
                          </w:rPr>
                          <w:t xml:space="preserve"> </w:t>
                        </w:r>
                        <w:r>
                          <w:rPr>
                            <w:rFonts w:ascii="Consolas"/>
                            <w:color w:val="0077AA"/>
                          </w:rPr>
                          <w:t>select</w:t>
                        </w:r>
                        <w:r>
                          <w:rPr>
                            <w:rFonts w:ascii="Consolas"/>
                            <w:color w:val="0077AA"/>
                            <w:spacing w:val="-1"/>
                          </w:rPr>
                          <w:t xml:space="preserve"> </w:t>
                        </w:r>
                        <w:r>
                          <w:rPr>
                            <w:rFonts w:ascii="Consolas"/>
                            <w:color w:val="40454A"/>
                          </w:rPr>
                          <w:t>privilege</w:t>
                        </w:r>
                        <w:r>
                          <w:rPr>
                            <w:rFonts w:ascii="Consolas"/>
                            <w:color w:val="40454A"/>
                            <w:spacing w:val="-1"/>
                          </w:rPr>
                          <w:t xml:space="preserve"> </w:t>
                        </w:r>
                        <w:r>
                          <w:rPr>
                            <w:rFonts w:ascii="Consolas"/>
                            <w:color w:val="0077AA"/>
                          </w:rPr>
                          <w:t xml:space="preserve">from </w:t>
                        </w:r>
                        <w:r>
                          <w:rPr>
                            <w:rFonts w:ascii="Consolas"/>
                            <w:color w:val="40454A"/>
                          </w:rPr>
                          <w:t xml:space="preserve">dba_sys_privs </w:t>
                        </w:r>
                        <w:r>
                          <w:rPr>
                            <w:rFonts w:ascii="Consolas"/>
                            <w:color w:val="0077AA"/>
                          </w:rPr>
                          <w:t xml:space="preserve">where </w:t>
                        </w:r>
                        <w:r>
                          <w:rPr>
                            <w:rFonts w:ascii="Consolas"/>
                            <w:color w:val="40454A"/>
                            <w:spacing w:val="-2"/>
                          </w:rPr>
                          <w:t>grantee</w:t>
                        </w:r>
                        <w:r>
                          <w:rPr>
                            <w:rFonts w:ascii="Consolas"/>
                            <w:color w:val="996E3A"/>
                            <w:spacing w:val="-2"/>
                          </w:rPr>
                          <w:t>=</w:t>
                        </w:r>
                        <w:r>
                          <w:rPr>
                            <w:rFonts w:ascii="Consolas"/>
                            <w:color w:val="669900"/>
                            <w:spacing w:val="-2"/>
                          </w:rPr>
                          <w:t>'SYSTEM'</w:t>
                        </w:r>
                      </w:p>
                      <w:p w14:paraId="04B90058" w14:textId="77777777" w:rsidR="00115BA5" w:rsidRDefault="00115BA5" w:rsidP="00115BA5">
                        <w:pPr>
                          <w:spacing w:before="145"/>
                          <w:rPr>
                            <w:rFonts w:ascii="Consolas" w:hint="eastAsia"/>
                          </w:rPr>
                        </w:pPr>
                        <w:r>
                          <w:rPr>
                            <w:rFonts w:ascii="新宋体"/>
                            <w:color w:val="4E596F"/>
                            <w:sz w:val="15"/>
                          </w:rPr>
                          <w:t>50</w:t>
                        </w:r>
                        <w:r>
                          <w:rPr>
                            <w:rFonts w:ascii="新宋体"/>
                            <w:color w:val="4E596F"/>
                            <w:spacing w:val="67"/>
                            <w:w w:val="150"/>
                            <w:sz w:val="15"/>
                          </w:rPr>
                          <w:t xml:space="preserve"> </w:t>
                        </w:r>
                        <w:r>
                          <w:rPr>
                            <w:rFonts w:ascii="Consolas"/>
                            <w:color w:val="0077AA"/>
                            <w:spacing w:val="-2"/>
                          </w:rPr>
                          <w:t>union</w:t>
                        </w:r>
                      </w:p>
                      <w:p w14:paraId="484EEB63" w14:textId="77777777" w:rsidR="00115BA5" w:rsidRDefault="00115BA5" w:rsidP="00115BA5">
                        <w:pPr>
                          <w:spacing w:before="144" w:line="264" w:lineRule="auto"/>
                          <w:ind w:left="330" w:hanging="331"/>
                          <w:rPr>
                            <w:rFonts w:ascii="Consolas" w:hint="eastAsia"/>
                          </w:rPr>
                        </w:pPr>
                        <w:r>
                          <w:rPr>
                            <w:rFonts w:ascii="新宋体"/>
                            <w:color w:val="4E596F"/>
                            <w:sz w:val="15"/>
                          </w:rPr>
                          <w:t>51</w:t>
                        </w:r>
                        <w:r>
                          <w:rPr>
                            <w:rFonts w:ascii="新宋体"/>
                            <w:color w:val="4E596F"/>
                            <w:spacing w:val="80"/>
                            <w:sz w:val="15"/>
                          </w:rPr>
                          <w:t xml:space="preserve"> </w:t>
                        </w:r>
                        <w:r>
                          <w:rPr>
                            <w:rFonts w:ascii="Consolas"/>
                            <w:color w:val="0077AA"/>
                          </w:rPr>
                          <w:t>select</w:t>
                        </w:r>
                        <w:r>
                          <w:rPr>
                            <w:rFonts w:ascii="Consolas"/>
                            <w:color w:val="0077AA"/>
                            <w:spacing w:val="-2"/>
                          </w:rPr>
                          <w:t xml:space="preserve"> </w:t>
                        </w:r>
                        <w:r>
                          <w:rPr>
                            <w:rFonts w:ascii="Consolas"/>
                            <w:color w:val="40454A"/>
                          </w:rPr>
                          <w:t>privilege</w:t>
                        </w:r>
                        <w:r>
                          <w:rPr>
                            <w:rFonts w:ascii="Consolas"/>
                            <w:color w:val="40454A"/>
                            <w:spacing w:val="-2"/>
                          </w:rPr>
                          <w:t xml:space="preserve"> </w:t>
                        </w:r>
                        <w:r>
                          <w:rPr>
                            <w:rFonts w:ascii="Consolas"/>
                            <w:color w:val="0077AA"/>
                          </w:rPr>
                          <w:t>from</w:t>
                        </w:r>
                        <w:r>
                          <w:rPr>
                            <w:rFonts w:ascii="Consolas"/>
                            <w:color w:val="0077AA"/>
                            <w:spacing w:val="-1"/>
                          </w:rPr>
                          <w:t xml:space="preserve"> </w:t>
                        </w:r>
                        <w:r>
                          <w:rPr>
                            <w:rFonts w:ascii="Consolas"/>
                            <w:color w:val="40454A"/>
                          </w:rPr>
                          <w:t>dba_sys_privs</w:t>
                        </w:r>
                        <w:r>
                          <w:rPr>
                            <w:rFonts w:ascii="Consolas"/>
                            <w:color w:val="40454A"/>
                            <w:spacing w:val="-1"/>
                          </w:rPr>
                          <w:t xml:space="preserve"> </w:t>
                        </w:r>
                        <w:r>
                          <w:rPr>
                            <w:rFonts w:ascii="Consolas"/>
                            <w:color w:val="0077AA"/>
                          </w:rPr>
                          <w:t>where</w:t>
                        </w:r>
                        <w:r>
                          <w:rPr>
                            <w:rFonts w:ascii="Consolas"/>
                            <w:color w:val="0077AA"/>
                            <w:spacing w:val="-1"/>
                          </w:rPr>
                          <w:t xml:space="preserve"> </w:t>
                        </w:r>
                        <w:r>
                          <w:rPr>
                            <w:rFonts w:ascii="Consolas"/>
                            <w:color w:val="40454A"/>
                          </w:rPr>
                          <w:t>grantee</w:t>
                        </w:r>
                        <w:r>
                          <w:rPr>
                            <w:rFonts w:ascii="Consolas"/>
                            <w:color w:val="40454A"/>
                            <w:spacing w:val="-2"/>
                          </w:rPr>
                          <w:t xml:space="preserve"> </w:t>
                        </w:r>
                        <w:r>
                          <w:rPr>
                            <w:rFonts w:ascii="Consolas"/>
                            <w:color w:val="996E3A"/>
                          </w:rPr>
                          <w:t>in</w:t>
                        </w:r>
                        <w:r>
                          <w:rPr>
                            <w:rFonts w:ascii="Consolas"/>
                            <w:color w:val="996E3A"/>
                            <w:spacing w:val="-2"/>
                          </w:rPr>
                          <w:t xml:space="preserve"> </w:t>
                        </w:r>
                        <w:r>
                          <w:rPr>
                            <w:rFonts w:ascii="Consolas"/>
                            <w:color w:val="999999"/>
                          </w:rPr>
                          <w:t>(</w:t>
                        </w:r>
                        <w:r>
                          <w:rPr>
                            <w:rFonts w:ascii="Consolas"/>
                            <w:color w:val="0077AA"/>
                          </w:rPr>
                          <w:t>select</w:t>
                        </w:r>
                        <w:r>
                          <w:rPr>
                            <w:rFonts w:ascii="Consolas"/>
                            <w:color w:val="0077AA"/>
                            <w:spacing w:val="-2"/>
                          </w:rPr>
                          <w:t xml:space="preserve"> </w:t>
                        </w:r>
                        <w:r>
                          <w:rPr>
                            <w:rFonts w:ascii="Consolas"/>
                            <w:color w:val="40454A"/>
                          </w:rPr>
                          <w:t>granted_role</w:t>
                        </w:r>
                        <w:r>
                          <w:rPr>
                            <w:rFonts w:ascii="Consolas"/>
                            <w:color w:val="40454A"/>
                            <w:spacing w:val="-2"/>
                          </w:rPr>
                          <w:t xml:space="preserve"> </w:t>
                        </w:r>
                        <w:r>
                          <w:rPr>
                            <w:rFonts w:ascii="Consolas"/>
                            <w:color w:val="0077AA"/>
                          </w:rPr>
                          <w:t xml:space="preserve">from </w:t>
                        </w:r>
                        <w:r>
                          <w:rPr>
                            <w:rFonts w:ascii="Consolas"/>
                            <w:color w:val="40454A"/>
                          </w:rPr>
                          <w:t xml:space="preserve">dba_role_privs </w:t>
                        </w:r>
                        <w:r>
                          <w:rPr>
                            <w:rFonts w:ascii="Consolas"/>
                            <w:color w:val="0077AA"/>
                          </w:rPr>
                          <w:t xml:space="preserve">where </w:t>
                        </w:r>
                        <w:r>
                          <w:rPr>
                            <w:rFonts w:ascii="Consolas"/>
                            <w:color w:val="40454A"/>
                          </w:rPr>
                          <w:t>grantee</w:t>
                        </w:r>
                        <w:r>
                          <w:rPr>
                            <w:rFonts w:ascii="Consolas"/>
                            <w:color w:val="996E3A"/>
                          </w:rPr>
                          <w:t>=</w:t>
                        </w:r>
                        <w:r>
                          <w:rPr>
                            <w:rFonts w:ascii="Consolas"/>
                            <w:color w:val="669900"/>
                          </w:rPr>
                          <w:t xml:space="preserve">'SYSTEM' </w:t>
                        </w:r>
                        <w:r>
                          <w:rPr>
                            <w:rFonts w:ascii="Consolas"/>
                            <w:color w:val="999999"/>
                          </w:rPr>
                          <w:t>);</w:t>
                        </w:r>
                      </w:p>
                      <w:p w14:paraId="16A91061" w14:textId="77777777" w:rsidR="00115BA5" w:rsidRDefault="00115BA5" w:rsidP="00115BA5">
                        <w:pPr>
                          <w:spacing w:before="118" w:line="264" w:lineRule="exact"/>
                          <w:rPr>
                            <w:rFonts w:ascii="新宋体" w:eastAsia="新宋体" w:hint="eastAsia"/>
                          </w:rPr>
                        </w:pPr>
                        <w:r>
                          <w:rPr>
                            <w:rFonts w:ascii="新宋体" w:eastAsia="新宋体"/>
                            <w:color w:val="4E596F"/>
                            <w:sz w:val="15"/>
                          </w:rPr>
                          <w:t>52</w:t>
                        </w:r>
                        <w:r>
                          <w:rPr>
                            <w:rFonts w:ascii="新宋体" w:eastAsia="新宋体"/>
                            <w:color w:val="4E596F"/>
                            <w:spacing w:val="51"/>
                            <w:w w:val="150"/>
                            <w:sz w:val="15"/>
                          </w:rPr>
                          <w:t xml:space="preserve"> </w:t>
                        </w:r>
                        <w:r>
                          <w:rPr>
                            <w:rFonts w:ascii="Consolas" w:eastAsia="Consolas"/>
                            <w:color w:val="990054"/>
                          </w:rPr>
                          <w:t>3</w:t>
                        </w:r>
                        <w:r>
                          <w:rPr>
                            <w:rFonts w:ascii="新宋体" w:eastAsia="新宋体"/>
                            <w:color w:val="40454A"/>
                            <w:spacing w:val="-4"/>
                          </w:rPr>
                          <w:t>、 查询当前用户可以访问的所有数据字典视图。</w:t>
                        </w:r>
                      </w:p>
                    </w:txbxContent>
                  </v:textbox>
                </v:shape>
                <v:shape id="Textbox 393" o:spid="_x0000_s1087" type="#_x0000_t202" style="position:absolute;left:1620;top:37506;width:1086;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" filled="f" stroked="f">
                  <v:textbox inset="0,0,0,0">
                    <w:txbxContent>
                      <w:p w14:paraId="0DF7F253" w14:textId="77777777" w:rsidR="00115BA5" w:rsidRDefault="00115BA5" w:rsidP="00115BA5">
                        <w:pPr>
                          <w:spacing w:line="150" w:lineRule="exact"/>
                          <w:rPr>
                            <w:rFonts w:ascii="新宋体" w:hint="eastAsia"/>
                            <w:sz w:val="15"/>
                          </w:rPr>
                        </w:pPr>
                        <w:r>
                          <w:rPr>
                            <w:rFonts w:ascii="新宋体"/>
                            <w:color w:val="4E596F"/>
                            <w:spacing w:val="-5"/>
                            <w:sz w:val="15"/>
                          </w:rPr>
                          <w:t>53</w:t>
                        </w:r>
                      </w:p>
                    </w:txbxContent>
                  </v:textbox>
                </v:shape>
                <v:shape id="Textbox 394" o:spid="_x0000_s1088" type="#_x0000_t202" style="position:absolute;left:3718;top:37334;width:24339;height:6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6yKxQAAANwAAAAPAAAAZHJzL2Rvd25yZXYueG1sRI9Ba8JA&#10;FITvBf/D8oTe6sZWRF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BbK6yKxQAAANwAAAAP&#10;AAAAAAAAAAAAAAAAAAcCAABkcnMvZG93bnJldi54bWxQSwUGAAAAAAMAAwC3AAAA+QIAAAAA&#10;" filled="f" stroked="f">
                  <v:textbox inset="0,0,0,0">
                    <w:txbxContent>
                      <w:p w14:paraId="4145B15E" w14:textId="77777777" w:rsidR="00115BA5" w:rsidRDefault="00115BA5" w:rsidP="00115BA5">
                        <w:pPr>
                          <w:spacing w:line="209" w:lineRule="exact"/>
                          <w:rPr>
                            <w:rFonts w:ascii="Consolas" w:hint="eastAsia"/>
                          </w:rPr>
                        </w:pPr>
                        <w:r>
                          <w:rPr>
                            <w:rFonts w:ascii="Consolas"/>
                            <w:color w:val="0077AA"/>
                          </w:rPr>
                          <w:t>select</w:t>
                        </w:r>
                        <w:r>
                          <w:rPr>
                            <w:rFonts w:ascii="Consolas"/>
                            <w:color w:val="0077AA"/>
                            <w:spacing w:val="-1"/>
                          </w:rPr>
                          <w:t xml:space="preserve"> </w:t>
                        </w:r>
                        <w:r>
                          <w:rPr>
                            <w:rFonts w:ascii="Consolas"/>
                            <w:color w:val="996E3A"/>
                          </w:rPr>
                          <w:t>*</w:t>
                        </w:r>
                        <w:r>
                          <w:rPr>
                            <w:rFonts w:ascii="Consolas"/>
                            <w:color w:val="996E3A"/>
                            <w:spacing w:val="-1"/>
                          </w:rPr>
                          <w:t xml:space="preserve"> </w:t>
                        </w:r>
                        <w:r>
                          <w:rPr>
                            <w:rFonts w:ascii="Consolas"/>
                            <w:color w:val="0077AA"/>
                          </w:rPr>
                          <w:t xml:space="preserve">from </w:t>
                        </w:r>
                        <w:r>
                          <w:rPr>
                            <w:rFonts w:ascii="Consolas"/>
                            <w:color w:val="40454A"/>
                          </w:rPr>
                          <w:t>dict</w:t>
                        </w:r>
                        <w:r>
                          <w:rPr>
                            <w:rFonts w:ascii="Consolas"/>
                            <w:color w:val="40454A"/>
                            <w:spacing w:val="-1"/>
                          </w:rPr>
                          <w:t xml:space="preserve"> </w:t>
                        </w:r>
                        <w:r>
                          <w:rPr>
                            <w:rFonts w:ascii="Consolas"/>
                            <w:color w:val="0077AA"/>
                          </w:rPr>
                          <w:t xml:space="preserve">where </w:t>
                        </w:r>
                        <w:r>
                          <w:rPr>
                            <w:rFonts w:ascii="Consolas"/>
                            <w:color w:val="40454A"/>
                            <w:spacing w:val="-2"/>
                          </w:rPr>
                          <w:t>comments</w:t>
                        </w:r>
                      </w:p>
                      <w:p w14:paraId="29B242AF" w14:textId="77777777" w:rsidR="00115BA5" w:rsidRDefault="00115BA5" w:rsidP="00115BA5">
                        <w:pPr>
                          <w:spacing w:before="127"/>
                          <w:rPr>
                            <w:rFonts w:ascii="新宋体" w:eastAsia="新宋体" w:hint="eastAsia"/>
                          </w:rPr>
                        </w:pPr>
                        <w:r>
                          <w:rPr>
                            <w:rFonts w:ascii="Consolas" w:eastAsia="Consolas"/>
                            <w:color w:val="990054"/>
                            <w:spacing w:val="-4"/>
                          </w:rPr>
                          <w:t>4</w:t>
                        </w:r>
                        <w:r>
                          <w:rPr>
                            <w:rFonts w:ascii="新宋体" w:eastAsia="新宋体"/>
                            <w:color w:val="40454A"/>
                            <w:spacing w:val="-5"/>
                          </w:rPr>
                          <w:t>、显示当前数据库的全称</w:t>
                        </w:r>
                      </w:p>
                      <w:p w14:paraId="36B4FDC1" w14:textId="77777777" w:rsidR="00115BA5" w:rsidRDefault="00115BA5" w:rsidP="00115BA5">
                        <w:pPr>
                          <w:spacing w:before="138"/>
                          <w:rPr>
                            <w:rFonts w:ascii="Consolas" w:hint="eastAsia"/>
                          </w:rPr>
                        </w:pPr>
                        <w:r>
                          <w:rPr>
                            <w:rFonts w:ascii="Consolas"/>
                            <w:color w:val="0077AA"/>
                          </w:rPr>
                          <w:t>select</w:t>
                        </w:r>
                        <w:r>
                          <w:rPr>
                            <w:rFonts w:ascii="Consolas"/>
                            <w:color w:val="0077AA"/>
                            <w:spacing w:val="-1"/>
                          </w:rPr>
                          <w:t xml:space="preserve"> </w:t>
                        </w:r>
                        <w:r>
                          <w:rPr>
                            <w:rFonts w:ascii="Consolas"/>
                            <w:color w:val="996E3A"/>
                          </w:rPr>
                          <w:t>*</w:t>
                        </w:r>
                        <w:r>
                          <w:rPr>
                            <w:rFonts w:ascii="Consolas"/>
                            <w:color w:val="996E3A"/>
                            <w:spacing w:val="-1"/>
                          </w:rPr>
                          <w:t xml:space="preserve"> </w:t>
                        </w:r>
                        <w:r>
                          <w:rPr>
                            <w:rFonts w:ascii="Consolas"/>
                            <w:color w:val="0077AA"/>
                          </w:rPr>
                          <w:t xml:space="preserve">from </w:t>
                        </w:r>
                        <w:r>
                          <w:rPr>
                            <w:rFonts w:ascii="Consolas"/>
                            <w:color w:val="40454A"/>
                            <w:spacing w:val="-2"/>
                          </w:rPr>
                          <w:t>global_name</w:t>
                        </w:r>
                        <w:r>
                          <w:rPr>
                            <w:rFonts w:ascii="Consolas"/>
                            <w:color w:val="999999"/>
                            <w:spacing w:val="-2"/>
                          </w:rPr>
                          <w:t>;</w:t>
                        </w:r>
                      </w:p>
                    </w:txbxContent>
                  </v:textbox>
                </v:shape>
                <v:shape id="Textbox 395" o:spid="_x0000_s1089" type="#_x0000_t202" style="position:absolute;left:32330;top:37334;width:7467;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wkRxQAAANwAAAAPAAAAZHJzL2Rvd25yZXYueG1sRI9Ba8JA&#10;FITvBf/D8oTe6sYWRV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A0ZwkRxQAAANwAAAAP&#10;AAAAAAAAAAAAAAAAAAcCAABkcnMvZG93bnJldi54bWxQSwUGAAAAAAMAAwC3AAAA+QIAAAAA&#10;" filled="f" stroked="f">
                  <v:textbox inset="0,0,0,0">
                    <w:txbxContent>
                      <w:p w14:paraId="017CE3F5" w14:textId="77777777" w:rsidR="00115BA5" w:rsidRDefault="00115BA5" w:rsidP="00115BA5">
                        <w:pPr>
                          <w:spacing w:line="209" w:lineRule="exact"/>
                          <w:rPr>
                            <w:rFonts w:ascii="Consolas" w:hint="eastAsia"/>
                          </w:rPr>
                        </w:pPr>
                        <w:r>
                          <w:rPr>
                            <w:rFonts w:ascii="Consolas"/>
                            <w:color w:val="669900"/>
                            <w:spacing w:val="-2"/>
                          </w:rPr>
                          <w:t>'%grant%'</w:t>
                        </w:r>
                        <w:r>
                          <w:rPr>
                            <w:rFonts w:ascii="Consolas"/>
                            <w:color w:val="999999"/>
                            <w:spacing w:val="-2"/>
                          </w:rPr>
                          <w:t>;</w:t>
                        </w:r>
                      </w:p>
                    </w:txbxContent>
                  </v:textbox>
                </v:shape>
                <v:shape id="Textbox 396" o:spid="_x0000_s1090" type="#_x0000_t202" style="position:absolute;left:1620;top:39985;width:1086;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" filled="f" stroked="f">
                  <v:textbox inset="0,0,0,0">
                    <w:txbxContent>
                      <w:p w14:paraId="0B7A141F" w14:textId="77777777" w:rsidR="00115BA5" w:rsidRDefault="00115BA5" w:rsidP="00115BA5">
                        <w:pPr>
                          <w:spacing w:line="150" w:lineRule="exact"/>
                          <w:rPr>
                            <w:rFonts w:ascii="新宋体" w:hint="eastAsia"/>
                            <w:sz w:val="15"/>
                          </w:rPr>
                        </w:pPr>
                        <w:r>
                          <w:rPr>
                            <w:rFonts w:ascii="新宋体"/>
                            <w:color w:val="4E596F"/>
                            <w:spacing w:val="-5"/>
                            <w:sz w:val="15"/>
                          </w:rPr>
                          <w:t>54</w:t>
                        </w:r>
                      </w:p>
                    </w:txbxContent>
                  </v:textbox>
                </v:shape>
                <v:shape id="Textbox 397" o:spid="_x0000_s1091" type="#_x0000_t202" style="position:absolute;left:1620;top:42464;width:1086;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L9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" filled="f" stroked="f">
                  <v:textbox inset="0,0,0,0">
                    <w:txbxContent>
                      <w:p w14:paraId="1441D378" w14:textId="77777777" w:rsidR="00115BA5" w:rsidRDefault="00115BA5" w:rsidP="00115BA5">
                        <w:pPr>
                          <w:spacing w:line="150" w:lineRule="exact"/>
                          <w:rPr>
                            <w:rFonts w:ascii="新宋体" w:hint="eastAsia"/>
                            <w:sz w:val="15"/>
                          </w:rPr>
                        </w:pPr>
                        <w:r>
                          <w:rPr>
                            <w:rFonts w:ascii="新宋体"/>
                            <w:color w:val="4E596F"/>
                            <w:spacing w:val="-5"/>
                            <w:sz w:val="15"/>
                          </w:rPr>
                          <w:t>55</w:t>
                        </w:r>
                      </w:p>
                    </w:txbxContent>
                  </v:textbox>
                </v:shape>
                <v:shape id="Textbox 398" o:spid="_x0000_s1092" type="#_x0000_t202" style="position:absolute;left:28696;top:37086;width:2864;height:1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" stroked="f">
                  <v:fill opacity="32896f"/>
                  <v:textbox inset="0,0,0,0">
                    <w:txbxContent>
                      <w:p w14:paraId="6F7CAF87" w14:textId="77777777" w:rsidR="00115BA5" w:rsidRDefault="00115BA5" w:rsidP="00115BA5">
                        <w:pPr>
                          <w:spacing w:before="2"/>
                          <w:ind w:left="-6" w:right="-15"/>
                          <w:rPr>
                            <w:rFonts w:ascii="Consolas" w:hint="eastAsia"/>
                            <w:color w:val="000000"/>
                          </w:rPr>
                        </w:pPr>
                        <w:r>
                          <w:rPr>
                            <w:rFonts w:ascii="Consolas"/>
                            <w:color w:val="996E3A"/>
                            <w:spacing w:val="-4"/>
                          </w:rPr>
                          <w:t>like</w:t>
                        </w:r>
                      </w:p>
                    </w:txbxContent>
                  </v:textbox>
                </v:shape>
                <w10:anchorlock/>
              </v:group>
            </w:pict>
          </mc:Fallback>
        </mc:AlternateContent>
      </w:r>
    </w:p>
    <w:p w14:paraId="0CC21F16" w14:textId="77777777" w:rsidR="00115BA5" w:rsidRDefault="00115BA5" w:rsidP="00115BA5">
      <w:pPr>
        <w:spacing w:before="306"/>
        <w:ind w:left="134"/>
        <w:rPr>
          <w:rFonts w:hint="eastAsia"/>
          <w:b/>
          <w:sz w:val="30"/>
        </w:rPr>
      </w:pPr>
      <w:r>
        <w:rPr>
          <w:b/>
          <w:spacing w:val="-2"/>
          <w:sz w:val="30"/>
        </w:rPr>
        <w:t>取消用户权限</w:t>
      </w:r>
    </w:p>
    <w:p w14:paraId="0E2F392E" w14:textId="77777777" w:rsidR="00115BA5" w:rsidRDefault="00115BA5" w:rsidP="00115BA5">
      <w:pPr>
        <w:pStyle w:val="af1"/>
        <w:spacing w:before="2"/>
        <w:ind w:left="0"/>
        <w:rPr>
          <w:rFonts w:hint="eastAsia"/>
          <w:b/>
          <w:sz w:val="18"/>
        </w:rPr>
      </w:pPr>
    </w:p>
    <w:tbl>
      <w:tblPr>
        <w:tblStyle w:val="TableNormal"/>
        <w:tblW w:w="0" w:type="auto"/>
        <w:tblInd w:w="179" w:type="dxa"/>
        <w:tblLayout w:type="fixed"/>
        <w:tblLook w:val="01E0" w:firstRow="1" w:lastRow="1" w:firstColumn="1" w:lastColumn="1" w:noHBand="0" w:noVBand="0"/>
      </w:tblPr>
      <w:tblGrid>
        <w:gridCol w:w="477"/>
        <w:gridCol w:w="10266"/>
      </w:tblGrid>
      <w:tr w:rsidR="00115BA5" w14:paraId="47F435B3" w14:textId="77777777" w:rsidTr="00794DC7">
        <w:trPr>
          <w:trHeight w:val="785"/>
        </w:trPr>
        <w:tc>
          <w:tcPr>
            <w:tcW w:w="477" w:type="dxa"/>
            <w:tcBorders>
              <w:left w:val="single" w:sz="18" w:space="0" w:color="F0F2F5"/>
            </w:tcBorders>
          </w:tcPr>
          <w:p w14:paraId="44B1574D" w14:textId="77777777" w:rsidR="00115BA5" w:rsidRDefault="00115BA5" w:rsidP="00794DC7">
            <w:pPr>
              <w:pStyle w:val="TableParagraph"/>
              <w:spacing w:before="208"/>
              <w:rPr>
                <w:rFonts w:ascii="微软雅黑"/>
                <w:b/>
                <w:sz w:val="15"/>
              </w:rPr>
            </w:pPr>
          </w:p>
          <w:p w14:paraId="626F0AA6" w14:textId="77777777" w:rsidR="00115BA5" w:rsidRDefault="00115BA5" w:rsidP="00794DC7">
            <w:pPr>
              <w:pStyle w:val="TableParagraph"/>
              <w:ind w:right="69"/>
              <w:jc w:val="right"/>
              <w:rPr>
                <w:rFonts w:ascii="新宋体"/>
                <w:sz w:val="15"/>
              </w:rPr>
            </w:pPr>
            <w:r>
              <w:rPr>
                <w:rFonts w:ascii="新宋体"/>
                <w:noProof/>
                <w:sz w:val="15"/>
              </w:rPr>
              <mc:AlternateContent>
                <mc:Choice Requires="wpg">
                  <w:drawing>
                    <wp:anchor distT="0" distB="0" distL="0" distR="0" simplePos="0" relativeHeight="251662336" behindDoc="1" locked="0" layoutInCell="1" allowOverlap="1" wp14:anchorId="423EAC72" wp14:editId="0BFED152">
                      <wp:simplePos x="0" y="0"/>
                      <wp:positionH relativeFrom="column">
                        <wp:posOffset>-7239</wp:posOffset>
                      </wp:positionH>
                      <wp:positionV relativeFrom="paragraph">
                        <wp:posOffset>-324245</wp:posOffset>
                      </wp:positionV>
                      <wp:extent cx="6835775" cy="514984"/>
                      <wp:effectExtent l="0" t="0" r="0" b="0"/>
                      <wp:wrapNone/>
                      <wp:docPr id="399" name="Group 3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5775" cy="514984"/>
                                <a:chOff x="0" y="0"/>
                                <a:chExt cx="6835775" cy="514984"/>
                              </a:xfrm>
                            </wpg:grpSpPr>
                            <wps:wsp>
                              <wps:cNvPr id="400" name="Graphic 400"/>
                              <wps:cNvSpPr/>
                              <wps:spPr>
                                <a:xfrm>
                                  <a:off x="0" y="4776"/>
                                  <a:ext cx="6835775" cy="510540"/>
                                </a:xfrm>
                                <a:custGeom>
                                  <a:avLst/>
                                  <a:gdLst/>
                                  <a:ahLst/>
                                  <a:cxnLst/>
                                  <a:rect l="l" t="t" r="r" b="b"/>
                                  <a:pathLst>
                                    <a:path w="6835775" h="510540">
                                      <a:moveTo>
                                        <a:pt x="6835764" y="510060"/>
                                      </a:moveTo>
                                      <a:lnTo>
                                        <a:pt x="0" y="510060"/>
                                      </a:lnTo>
                                      <a:lnTo>
                                        <a:pt x="0" y="48994"/>
                                      </a:lnTo>
                                      <a:lnTo>
                                        <a:pt x="17792" y="12908"/>
                                      </a:lnTo>
                                      <a:lnTo>
                                        <a:pt x="48993" y="0"/>
                                      </a:lnTo>
                                      <a:lnTo>
                                        <a:pt x="6786771" y="0"/>
                                      </a:lnTo>
                                      <a:lnTo>
                                        <a:pt x="6822840" y="17780"/>
                                      </a:lnTo>
                                      <a:lnTo>
                                        <a:pt x="6835764" y="510060"/>
                                      </a:lnTo>
                                      <a:close/>
                                    </a:path>
                                  </a:pathLst>
                                </a:custGeom>
                                <a:solidFill>
                                  <a:srgbClr val="F9FAFA"/>
                                </a:solidFill>
                              </wps:spPr>
                              <wps:bodyPr wrap="square" lIns="0" tIns="0" rIns="0" bIns="0" rtlCol="0">
                                <a:prstTxWarp prst="textNoShape">
                                  <a:avLst/>
                                </a:prstTxWarp>
                                <a:noAutofit/>
                              </wps:bodyPr>
                            </wps:wsp>
                            <wps:wsp>
                              <wps:cNvPr id="401" name="Graphic 401"/>
                              <wps:cNvSpPr/>
                              <wps:spPr>
                                <a:xfrm>
                                  <a:off x="11988" y="0"/>
                                  <a:ext cx="6812280" cy="23495"/>
                                </a:xfrm>
                                <a:custGeom>
                                  <a:avLst/>
                                  <a:gdLst/>
                                  <a:ahLst/>
                                  <a:cxnLst/>
                                  <a:rect l="l" t="t" r="r" b="b"/>
                                  <a:pathLst>
                                    <a:path w="6812280" h="23495">
                                      <a:moveTo>
                                        <a:pt x="6737" y="23488"/>
                                      </a:moveTo>
                                      <a:lnTo>
                                        <a:pt x="0" y="16752"/>
                                      </a:lnTo>
                                      <a:lnTo>
                                        <a:pt x="5362" y="11389"/>
                                      </a:lnTo>
                                      <a:lnTo>
                                        <a:pt x="11548" y="7256"/>
                                      </a:lnTo>
                                      <a:lnTo>
                                        <a:pt x="25564" y="1451"/>
                                      </a:lnTo>
                                      <a:lnTo>
                                        <a:pt x="32861" y="0"/>
                                      </a:lnTo>
                                      <a:lnTo>
                                        <a:pt x="6778925" y="0"/>
                                      </a:lnTo>
                                      <a:lnTo>
                                        <a:pt x="6786223" y="1451"/>
                                      </a:lnTo>
                                      <a:lnTo>
                                        <a:pt x="6800238" y="7256"/>
                                      </a:lnTo>
                                      <a:lnTo>
                                        <a:pt x="6803633" y="9524"/>
                                      </a:lnTo>
                                      <a:lnTo>
                                        <a:pt x="40447" y="9524"/>
                                      </a:lnTo>
                                      <a:lnTo>
                                        <a:pt x="30936" y="10397"/>
                                      </a:lnTo>
                                      <a:lnTo>
                                        <a:pt x="22147" y="13015"/>
                                      </a:lnTo>
                                      <a:lnTo>
                                        <a:pt x="14082" y="17378"/>
                                      </a:lnTo>
                                      <a:lnTo>
                                        <a:pt x="6737" y="23488"/>
                                      </a:lnTo>
                                      <a:close/>
                                    </a:path>
                                    <a:path w="6812280" h="23495">
                                      <a:moveTo>
                                        <a:pt x="6805049" y="23488"/>
                                      </a:moveTo>
                                      <a:lnTo>
                                        <a:pt x="6797704" y="17378"/>
                                      </a:lnTo>
                                      <a:lnTo>
                                        <a:pt x="6789639" y="13015"/>
                                      </a:lnTo>
                                      <a:lnTo>
                                        <a:pt x="6780851" y="10397"/>
                                      </a:lnTo>
                                      <a:lnTo>
                                        <a:pt x="6771340" y="9524"/>
                                      </a:lnTo>
                                      <a:lnTo>
                                        <a:pt x="6803633" y="9524"/>
                                      </a:lnTo>
                                      <a:lnTo>
                                        <a:pt x="6806424" y="11389"/>
                                      </a:lnTo>
                                      <a:lnTo>
                                        <a:pt x="6811786" y="16752"/>
                                      </a:lnTo>
                                      <a:lnTo>
                                        <a:pt x="6805049" y="23488"/>
                                      </a:lnTo>
                                      <a:close/>
                                    </a:path>
                                  </a:pathLst>
                                </a:custGeom>
                                <a:solidFill>
                                  <a:srgbClr val="F0F2F5"/>
                                </a:solidFill>
                              </wps:spPr>
                              <wps:bodyPr wrap="square" lIns="0" tIns="0" rIns="0" bIns="0" rtlCol="0">
                                <a:prstTxWarp prst="textNoShape">
                                  <a:avLst/>
                                </a:prstTxWarp>
                                <a:noAutofit/>
                              </wps:bodyPr>
                            </wps:wsp>
                          </wpg:wgp>
                        </a:graphicData>
                      </a:graphic>
                    </wp:anchor>
                  </w:drawing>
                </mc:Choice>
                <mc:Fallback>
                  <w:pict>
                    <v:group w14:anchorId="6220ACEC" id="Group 399" o:spid="_x0000_s1026" style="position:absolute;margin-left:-.55pt;margin-top:-25.55pt;width:538.25pt;height:40.55pt;z-index:-251654144;mso-wrap-distance-left:0;mso-wrap-distance-right:0" coordsize="68357,5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">
                      <v:shape id="Graphic 400" o:spid="_x0000_s1027" style="position:absolute;top:47;width:68357;height:5106;visibility:visible;mso-wrap-style:square;v-text-anchor:top" coordsize="6835775,51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" path="m6835764,510060l,510060,,48994,17792,12908,48993,,6786771,r36069,17780l6835764,510060xe" fillcolor="#f9fafa" stroked="f">
                        <v:path arrowok="t"/>
                      </v:shape>
                      <v:shape id="Graphic 401" o:spid="_x0000_s1028" style="position:absolute;left:119;width:68123;height:234;visibility:visible;mso-wrap-style:square;v-text-anchor:top" coordsize="681228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" path="m6737,23488l,16752,5362,11389,11548,7256,25564,1451,32861,,6778925,r7298,1451l6800238,7256r3395,2268l40447,9524r-9511,873l22147,13015r-8065,4363l6737,23488xem6805049,23488r-7345,-6110l6789639,13015r-8788,-2618l6771340,9524r32293,l6806424,11389r5362,5363l6805049,23488xe" fillcolor="#f0f2f5" stroked="f">
                        <v:path arrowok="t"/>
                      </v:shape>
                    </v:group>
                  </w:pict>
                </mc:Fallback>
              </mc:AlternateContent>
            </w:r>
            <w:r>
              <w:rPr>
                <w:rFonts w:ascii="新宋体"/>
                <w:color w:val="4E596F"/>
                <w:spacing w:val="-10"/>
                <w:sz w:val="15"/>
              </w:rPr>
              <w:t>1</w:t>
            </w:r>
          </w:p>
        </w:tc>
        <w:tc>
          <w:tcPr>
            <w:tcW w:w="10266" w:type="dxa"/>
            <w:tcBorders>
              <w:right w:val="single" w:sz="18" w:space="0" w:color="F0F2F5"/>
            </w:tcBorders>
          </w:tcPr>
          <w:p w14:paraId="58F86ECD" w14:textId="77777777" w:rsidR="00115BA5" w:rsidRDefault="00115BA5" w:rsidP="00794DC7">
            <w:pPr>
              <w:pStyle w:val="TableParagraph"/>
              <w:spacing w:before="37"/>
              <w:rPr>
                <w:rFonts w:ascii="微软雅黑"/>
                <w:b/>
                <w:sz w:val="21"/>
              </w:rPr>
            </w:pPr>
          </w:p>
          <w:p w14:paraId="4DBF88E9" w14:textId="77777777" w:rsidR="00115BA5" w:rsidRDefault="00115BA5" w:rsidP="00794DC7">
            <w:pPr>
              <w:pStyle w:val="TableParagraph"/>
              <w:spacing w:before="1"/>
              <w:ind w:left="108"/>
              <w:rPr>
                <w:rFonts w:ascii="新宋体" w:eastAsia="新宋体"/>
                <w:sz w:val="21"/>
              </w:rPr>
            </w:pPr>
            <w:r>
              <w:rPr>
                <w:color w:val="6F808F"/>
                <w:sz w:val="21"/>
              </w:rPr>
              <w:t xml:space="preserve">-- Revoke </w:t>
            </w:r>
            <w:r>
              <w:rPr>
                <w:rFonts w:ascii="新宋体" w:eastAsia="新宋体"/>
                <w:color w:val="6F808F"/>
                <w:spacing w:val="2"/>
                <w:sz w:val="21"/>
              </w:rPr>
              <w:t xml:space="preserve">对象权限 </w:t>
            </w:r>
            <w:r>
              <w:rPr>
                <w:color w:val="6F808F"/>
                <w:sz w:val="21"/>
              </w:rPr>
              <w:t xml:space="preserve">on </w:t>
            </w:r>
            <w:r>
              <w:rPr>
                <w:rFonts w:ascii="新宋体" w:eastAsia="新宋体"/>
                <w:color w:val="6F808F"/>
                <w:spacing w:val="3"/>
                <w:sz w:val="21"/>
              </w:rPr>
              <w:t xml:space="preserve">对象 </w:t>
            </w:r>
            <w:r>
              <w:rPr>
                <w:color w:val="6F808F"/>
                <w:sz w:val="21"/>
              </w:rPr>
              <w:t xml:space="preserve">from </w:t>
            </w:r>
            <w:r>
              <w:rPr>
                <w:rFonts w:ascii="新宋体" w:eastAsia="新宋体"/>
                <w:color w:val="6F808F"/>
                <w:spacing w:val="-5"/>
                <w:sz w:val="21"/>
              </w:rPr>
              <w:t>用户</w:t>
            </w:r>
          </w:p>
        </w:tc>
      </w:tr>
      <w:tr w:rsidR="00115BA5" w14:paraId="109182F7" w14:textId="77777777" w:rsidTr="00794DC7">
        <w:trPr>
          <w:trHeight w:val="412"/>
        </w:trPr>
        <w:tc>
          <w:tcPr>
            <w:tcW w:w="477" w:type="dxa"/>
            <w:tcBorders>
              <w:left w:val="single" w:sz="6" w:space="0" w:color="F0F2F5"/>
            </w:tcBorders>
            <w:shd w:val="clear" w:color="auto" w:fill="F9FAFA"/>
          </w:tcPr>
          <w:p w14:paraId="7EBCF2CF" w14:textId="77777777" w:rsidR="00115BA5" w:rsidRDefault="00115BA5" w:rsidP="00794DC7">
            <w:pPr>
              <w:pStyle w:val="TableParagraph"/>
              <w:spacing w:before="105"/>
              <w:ind w:right="69"/>
              <w:jc w:val="right"/>
              <w:rPr>
                <w:rFonts w:ascii="新宋体"/>
                <w:sz w:val="15"/>
              </w:rPr>
            </w:pPr>
            <w:r>
              <w:rPr>
                <w:rFonts w:ascii="新宋体"/>
                <w:color w:val="4E596F"/>
                <w:spacing w:val="-10"/>
                <w:sz w:val="15"/>
              </w:rPr>
              <w:t>2</w:t>
            </w:r>
          </w:p>
        </w:tc>
        <w:tc>
          <w:tcPr>
            <w:tcW w:w="10266" w:type="dxa"/>
            <w:tcBorders>
              <w:right w:val="single" w:sz="6" w:space="0" w:color="F0F2F5"/>
            </w:tcBorders>
            <w:shd w:val="clear" w:color="auto" w:fill="F9FAFA"/>
          </w:tcPr>
          <w:p w14:paraId="31BBE6C9" w14:textId="77777777" w:rsidR="00115BA5" w:rsidRDefault="00115BA5" w:rsidP="00794DC7">
            <w:pPr>
              <w:pStyle w:val="TableParagraph"/>
              <w:spacing w:before="62"/>
              <w:ind w:left="108"/>
              <w:rPr>
                <w:sz w:val="21"/>
              </w:rPr>
            </w:pPr>
            <w:r>
              <w:rPr>
                <w:color w:val="0077AA"/>
                <w:sz w:val="21"/>
              </w:rPr>
              <w:t>revoke</w:t>
            </w:r>
            <w:r>
              <w:rPr>
                <w:color w:val="0077AA"/>
                <w:spacing w:val="-4"/>
                <w:sz w:val="21"/>
              </w:rPr>
              <w:t xml:space="preserve"> </w:t>
            </w:r>
            <w:r>
              <w:rPr>
                <w:color w:val="0077AA"/>
                <w:sz w:val="21"/>
              </w:rPr>
              <w:t>select</w:t>
            </w:r>
            <w:r>
              <w:rPr>
                <w:color w:val="999999"/>
                <w:sz w:val="21"/>
              </w:rPr>
              <w:t>,</w:t>
            </w:r>
            <w:r>
              <w:rPr>
                <w:color w:val="999999"/>
                <w:spacing w:val="-1"/>
                <w:sz w:val="21"/>
              </w:rPr>
              <w:t xml:space="preserve"> </w:t>
            </w:r>
            <w:r>
              <w:rPr>
                <w:color w:val="0077AA"/>
                <w:sz w:val="21"/>
              </w:rPr>
              <w:t>insert</w:t>
            </w:r>
            <w:r>
              <w:rPr>
                <w:color w:val="999999"/>
                <w:sz w:val="21"/>
              </w:rPr>
              <w:t>,</w:t>
            </w:r>
            <w:r>
              <w:rPr>
                <w:color w:val="999999"/>
                <w:spacing w:val="-2"/>
                <w:sz w:val="21"/>
              </w:rPr>
              <w:t xml:space="preserve"> </w:t>
            </w:r>
            <w:r>
              <w:rPr>
                <w:color w:val="0077AA"/>
                <w:sz w:val="21"/>
              </w:rPr>
              <w:t>update</w:t>
            </w:r>
            <w:r>
              <w:rPr>
                <w:color w:val="999999"/>
                <w:sz w:val="21"/>
              </w:rPr>
              <w:t>,</w:t>
            </w:r>
            <w:r>
              <w:rPr>
                <w:color w:val="999999"/>
                <w:spacing w:val="-1"/>
                <w:sz w:val="21"/>
              </w:rPr>
              <w:t xml:space="preserve"> </w:t>
            </w:r>
            <w:r>
              <w:rPr>
                <w:color w:val="0077AA"/>
                <w:sz w:val="21"/>
              </w:rPr>
              <w:t>delete</w:t>
            </w:r>
            <w:r>
              <w:rPr>
                <w:color w:val="0077AA"/>
                <w:spacing w:val="-1"/>
                <w:sz w:val="21"/>
              </w:rPr>
              <w:t xml:space="preserve"> </w:t>
            </w:r>
            <w:r>
              <w:rPr>
                <w:color w:val="0077AA"/>
                <w:sz w:val="21"/>
              </w:rPr>
              <w:t>on</w:t>
            </w:r>
            <w:r>
              <w:rPr>
                <w:color w:val="0077AA"/>
                <w:spacing w:val="-1"/>
                <w:sz w:val="21"/>
              </w:rPr>
              <w:t xml:space="preserve"> </w:t>
            </w:r>
            <w:r>
              <w:rPr>
                <w:color w:val="40454A"/>
                <w:sz w:val="21"/>
              </w:rPr>
              <w:t xml:space="preserve">emp </w:t>
            </w:r>
            <w:r>
              <w:rPr>
                <w:color w:val="0077AA"/>
                <w:sz w:val="21"/>
              </w:rPr>
              <w:t xml:space="preserve">from </w:t>
            </w:r>
            <w:r>
              <w:rPr>
                <w:color w:val="40454A"/>
                <w:spacing w:val="-2"/>
                <w:sz w:val="21"/>
              </w:rPr>
              <w:t>C</w:t>
            </w:r>
            <w:r>
              <w:rPr>
                <w:color w:val="6F808F"/>
                <w:spacing w:val="-2"/>
                <w:sz w:val="21"/>
              </w:rPr>
              <w:t>##fox;</w:t>
            </w:r>
          </w:p>
        </w:tc>
      </w:tr>
      <w:tr w:rsidR="00115BA5" w14:paraId="2634735B" w14:textId="77777777" w:rsidTr="00794DC7">
        <w:trPr>
          <w:trHeight w:val="348"/>
        </w:trPr>
        <w:tc>
          <w:tcPr>
            <w:tcW w:w="477" w:type="dxa"/>
            <w:tcBorders>
              <w:left w:val="single" w:sz="6" w:space="0" w:color="F0F2F5"/>
            </w:tcBorders>
            <w:shd w:val="clear" w:color="auto" w:fill="F9FAFA"/>
          </w:tcPr>
          <w:p w14:paraId="3959FE52" w14:textId="77777777" w:rsidR="00115BA5" w:rsidRDefault="00115BA5" w:rsidP="00794DC7">
            <w:pPr>
              <w:pStyle w:val="TableParagraph"/>
              <w:spacing w:before="82"/>
              <w:ind w:right="69"/>
              <w:jc w:val="right"/>
              <w:rPr>
                <w:rFonts w:ascii="新宋体"/>
                <w:sz w:val="15"/>
              </w:rPr>
            </w:pPr>
            <w:r>
              <w:rPr>
                <w:rFonts w:ascii="新宋体"/>
                <w:color w:val="4E596F"/>
                <w:spacing w:val="-10"/>
                <w:sz w:val="15"/>
              </w:rPr>
              <w:t>3</w:t>
            </w:r>
          </w:p>
        </w:tc>
        <w:tc>
          <w:tcPr>
            <w:tcW w:w="10266" w:type="dxa"/>
            <w:tcBorders>
              <w:right w:val="single" w:sz="6" w:space="0" w:color="F0F2F5"/>
            </w:tcBorders>
            <w:shd w:val="clear" w:color="auto" w:fill="F9FAFA"/>
          </w:tcPr>
          <w:p w14:paraId="4C7E594B" w14:textId="77777777" w:rsidR="00115BA5" w:rsidRDefault="00115BA5" w:rsidP="00794DC7">
            <w:pPr>
              <w:pStyle w:val="TableParagraph"/>
              <w:rPr>
                <w:rFonts w:ascii="Times New Roman"/>
                <w:sz w:val="20"/>
              </w:rPr>
            </w:pPr>
          </w:p>
        </w:tc>
      </w:tr>
      <w:tr w:rsidR="00115BA5" w14:paraId="67B0EBB2" w14:textId="77777777" w:rsidTr="00794DC7">
        <w:trPr>
          <w:trHeight w:val="406"/>
        </w:trPr>
        <w:tc>
          <w:tcPr>
            <w:tcW w:w="477" w:type="dxa"/>
            <w:tcBorders>
              <w:left w:val="single" w:sz="6" w:space="0" w:color="F0F2F5"/>
            </w:tcBorders>
            <w:shd w:val="clear" w:color="auto" w:fill="F9FAFA"/>
          </w:tcPr>
          <w:p w14:paraId="453A2D1F" w14:textId="77777777" w:rsidR="00115BA5" w:rsidRDefault="00115BA5" w:rsidP="00794DC7">
            <w:pPr>
              <w:pStyle w:val="TableParagraph"/>
              <w:spacing w:before="125"/>
              <w:ind w:right="69"/>
              <w:jc w:val="right"/>
              <w:rPr>
                <w:rFonts w:ascii="新宋体"/>
                <w:sz w:val="15"/>
              </w:rPr>
            </w:pPr>
            <w:r>
              <w:rPr>
                <w:rFonts w:ascii="新宋体"/>
                <w:color w:val="4E596F"/>
                <w:spacing w:val="-10"/>
                <w:sz w:val="15"/>
              </w:rPr>
              <w:t>4</w:t>
            </w:r>
          </w:p>
        </w:tc>
        <w:tc>
          <w:tcPr>
            <w:tcW w:w="10266" w:type="dxa"/>
            <w:tcBorders>
              <w:right w:val="single" w:sz="6" w:space="0" w:color="F0F2F5"/>
            </w:tcBorders>
            <w:shd w:val="clear" w:color="auto" w:fill="F9FAFA"/>
          </w:tcPr>
          <w:p w14:paraId="63E1C78A" w14:textId="77777777" w:rsidR="00115BA5" w:rsidRDefault="00115BA5" w:rsidP="00794DC7">
            <w:pPr>
              <w:pStyle w:val="TableParagraph"/>
              <w:spacing w:before="65"/>
              <w:ind w:left="108"/>
              <w:rPr>
                <w:rFonts w:ascii="新宋体" w:eastAsia="新宋体"/>
                <w:sz w:val="21"/>
              </w:rPr>
            </w:pPr>
            <w:r>
              <w:rPr>
                <w:color w:val="6F808F"/>
                <w:sz w:val="21"/>
              </w:rPr>
              <w:t xml:space="preserve">-- Revoke </w:t>
            </w:r>
            <w:r>
              <w:rPr>
                <w:rFonts w:ascii="新宋体" w:eastAsia="新宋体"/>
                <w:color w:val="6F808F"/>
                <w:sz w:val="21"/>
              </w:rPr>
              <w:t>系统权限</w:t>
            </w:r>
            <w:r>
              <w:rPr>
                <w:rFonts w:ascii="新宋体" w:eastAsia="新宋体"/>
                <w:color w:val="6F808F"/>
                <w:spacing w:val="73"/>
                <w:w w:val="150"/>
                <w:sz w:val="21"/>
              </w:rPr>
              <w:t xml:space="preserve"> </w:t>
            </w:r>
            <w:r>
              <w:rPr>
                <w:color w:val="6F808F"/>
                <w:sz w:val="21"/>
              </w:rPr>
              <w:t xml:space="preserve">from </w:t>
            </w:r>
            <w:r>
              <w:rPr>
                <w:rFonts w:ascii="新宋体" w:eastAsia="新宋体"/>
                <w:color w:val="6F808F"/>
                <w:spacing w:val="-5"/>
                <w:sz w:val="21"/>
              </w:rPr>
              <w:t>用户</w:t>
            </w:r>
          </w:p>
        </w:tc>
      </w:tr>
      <w:tr w:rsidR="00115BA5" w14:paraId="510E4560" w14:textId="77777777" w:rsidTr="00794DC7">
        <w:trPr>
          <w:trHeight w:val="402"/>
        </w:trPr>
        <w:tc>
          <w:tcPr>
            <w:tcW w:w="477" w:type="dxa"/>
            <w:tcBorders>
              <w:left w:val="single" w:sz="6" w:space="0" w:color="F0F2F5"/>
            </w:tcBorders>
            <w:shd w:val="clear" w:color="auto" w:fill="F9FAFA"/>
          </w:tcPr>
          <w:p w14:paraId="094F0174" w14:textId="77777777" w:rsidR="00115BA5" w:rsidRDefault="00115BA5" w:rsidP="00794DC7">
            <w:pPr>
              <w:pStyle w:val="TableParagraph"/>
              <w:spacing w:before="108"/>
              <w:ind w:right="69"/>
              <w:jc w:val="right"/>
              <w:rPr>
                <w:rFonts w:ascii="新宋体"/>
                <w:sz w:val="15"/>
              </w:rPr>
            </w:pPr>
            <w:r>
              <w:rPr>
                <w:rFonts w:ascii="新宋体"/>
                <w:color w:val="4E596F"/>
                <w:spacing w:val="-10"/>
                <w:sz w:val="15"/>
              </w:rPr>
              <w:t>5</w:t>
            </w:r>
          </w:p>
        </w:tc>
        <w:tc>
          <w:tcPr>
            <w:tcW w:w="10266" w:type="dxa"/>
            <w:tcBorders>
              <w:right w:val="single" w:sz="6" w:space="0" w:color="F0F2F5"/>
            </w:tcBorders>
            <w:shd w:val="clear" w:color="auto" w:fill="F9FAFA"/>
          </w:tcPr>
          <w:p w14:paraId="36F7874C" w14:textId="77777777" w:rsidR="00115BA5" w:rsidRDefault="00115BA5" w:rsidP="00794DC7">
            <w:pPr>
              <w:pStyle w:val="TableParagraph"/>
              <w:spacing w:before="48"/>
              <w:ind w:left="108"/>
              <w:rPr>
                <w:rFonts w:ascii="新宋体" w:eastAsia="新宋体"/>
                <w:sz w:val="21"/>
              </w:rPr>
            </w:pPr>
            <w:r>
              <w:rPr>
                <w:color w:val="0077AA"/>
                <w:sz w:val="21"/>
              </w:rPr>
              <w:t>grant</w:t>
            </w:r>
            <w:r>
              <w:rPr>
                <w:color w:val="0077AA"/>
                <w:spacing w:val="-2"/>
                <w:sz w:val="21"/>
              </w:rPr>
              <w:t xml:space="preserve"> </w:t>
            </w:r>
            <w:r>
              <w:rPr>
                <w:color w:val="0077AA"/>
                <w:sz w:val="21"/>
              </w:rPr>
              <w:t>create</w:t>
            </w:r>
            <w:r>
              <w:rPr>
                <w:color w:val="0077AA"/>
                <w:spacing w:val="-1"/>
                <w:sz w:val="21"/>
              </w:rPr>
              <w:t xml:space="preserve"> </w:t>
            </w:r>
            <w:r>
              <w:rPr>
                <w:color w:val="0077AA"/>
                <w:sz w:val="21"/>
              </w:rPr>
              <w:t>session</w:t>
            </w:r>
            <w:r>
              <w:rPr>
                <w:color w:val="0077AA"/>
                <w:spacing w:val="-1"/>
                <w:sz w:val="21"/>
              </w:rPr>
              <w:t xml:space="preserve"> </w:t>
            </w:r>
            <w:r>
              <w:rPr>
                <w:color w:val="0077AA"/>
                <w:sz w:val="21"/>
              </w:rPr>
              <w:t xml:space="preserve">to </w:t>
            </w:r>
            <w:r>
              <w:rPr>
                <w:color w:val="40454A"/>
                <w:sz w:val="21"/>
              </w:rPr>
              <w:t>C</w:t>
            </w:r>
            <w:r>
              <w:rPr>
                <w:color w:val="6F808F"/>
                <w:sz w:val="21"/>
              </w:rPr>
              <w:t xml:space="preserve">##fox; -- </w:t>
            </w:r>
            <w:r>
              <w:rPr>
                <w:rFonts w:ascii="新宋体" w:eastAsia="新宋体"/>
                <w:color w:val="6F808F"/>
                <w:spacing w:val="-1"/>
                <w:sz w:val="21"/>
              </w:rPr>
              <w:t>授予用户登录数据库的权限</w:t>
            </w:r>
          </w:p>
        </w:tc>
      </w:tr>
      <w:tr w:rsidR="00115BA5" w14:paraId="279EA589" w14:textId="77777777" w:rsidTr="00794DC7">
        <w:trPr>
          <w:trHeight w:val="411"/>
        </w:trPr>
        <w:tc>
          <w:tcPr>
            <w:tcW w:w="477" w:type="dxa"/>
            <w:tcBorders>
              <w:left w:val="single" w:sz="6" w:space="0" w:color="F0F2F5"/>
            </w:tcBorders>
            <w:shd w:val="clear" w:color="auto" w:fill="F9FAFA"/>
          </w:tcPr>
          <w:p w14:paraId="2B885AC1" w14:textId="77777777" w:rsidR="00115BA5" w:rsidRDefault="00115BA5" w:rsidP="00794DC7">
            <w:pPr>
              <w:pStyle w:val="TableParagraph"/>
              <w:spacing w:before="96"/>
              <w:ind w:right="69"/>
              <w:jc w:val="right"/>
              <w:rPr>
                <w:rFonts w:ascii="新宋体"/>
                <w:sz w:val="15"/>
              </w:rPr>
            </w:pPr>
            <w:r>
              <w:rPr>
                <w:rFonts w:ascii="新宋体"/>
                <w:color w:val="4E596F"/>
                <w:spacing w:val="-10"/>
                <w:sz w:val="15"/>
              </w:rPr>
              <w:t>6</w:t>
            </w:r>
          </w:p>
        </w:tc>
        <w:tc>
          <w:tcPr>
            <w:tcW w:w="10266" w:type="dxa"/>
            <w:tcBorders>
              <w:right w:val="single" w:sz="6" w:space="0" w:color="F0F2F5"/>
            </w:tcBorders>
            <w:shd w:val="clear" w:color="auto" w:fill="F9FAFA"/>
          </w:tcPr>
          <w:p w14:paraId="290E60A7" w14:textId="77777777" w:rsidR="00115BA5" w:rsidRDefault="00115BA5" w:rsidP="00794DC7">
            <w:pPr>
              <w:pStyle w:val="TableParagraph"/>
              <w:spacing w:before="53"/>
              <w:ind w:left="108"/>
              <w:rPr>
                <w:sz w:val="21"/>
              </w:rPr>
            </w:pPr>
            <w:r>
              <w:rPr>
                <w:color w:val="0077AA"/>
                <w:sz w:val="21"/>
              </w:rPr>
              <w:t>revoke</w:t>
            </w:r>
            <w:r>
              <w:rPr>
                <w:color w:val="0077AA"/>
                <w:spacing w:val="-1"/>
                <w:sz w:val="21"/>
              </w:rPr>
              <w:t xml:space="preserve"> </w:t>
            </w:r>
            <w:r>
              <w:rPr>
                <w:color w:val="0077AA"/>
                <w:sz w:val="21"/>
              </w:rPr>
              <w:t>SELECT</w:t>
            </w:r>
            <w:r>
              <w:rPr>
                <w:color w:val="0077AA"/>
                <w:spacing w:val="-1"/>
                <w:sz w:val="21"/>
              </w:rPr>
              <w:t xml:space="preserve"> </w:t>
            </w:r>
            <w:r>
              <w:rPr>
                <w:color w:val="0077AA"/>
                <w:sz w:val="21"/>
              </w:rPr>
              <w:t>ANY</w:t>
            </w:r>
            <w:r>
              <w:rPr>
                <w:color w:val="0077AA"/>
                <w:spacing w:val="-1"/>
                <w:sz w:val="21"/>
              </w:rPr>
              <w:t xml:space="preserve"> </w:t>
            </w:r>
            <w:r>
              <w:rPr>
                <w:color w:val="0077AA"/>
                <w:sz w:val="21"/>
              </w:rPr>
              <w:t>TABLE</w:t>
            </w:r>
            <w:r>
              <w:rPr>
                <w:color w:val="0077AA"/>
                <w:spacing w:val="-1"/>
                <w:sz w:val="21"/>
              </w:rPr>
              <w:t xml:space="preserve"> </w:t>
            </w:r>
            <w:r>
              <w:rPr>
                <w:color w:val="0077AA"/>
                <w:sz w:val="21"/>
              </w:rPr>
              <w:t xml:space="preserve">from </w:t>
            </w:r>
            <w:r>
              <w:rPr>
                <w:color w:val="40454A"/>
                <w:spacing w:val="-2"/>
                <w:sz w:val="21"/>
              </w:rPr>
              <w:t>C</w:t>
            </w:r>
            <w:r>
              <w:rPr>
                <w:color w:val="6F808F"/>
                <w:spacing w:val="-2"/>
                <w:sz w:val="21"/>
              </w:rPr>
              <w:t>##fox;</w:t>
            </w:r>
          </w:p>
        </w:tc>
      </w:tr>
      <w:tr w:rsidR="00115BA5" w14:paraId="4281C525" w14:textId="77777777" w:rsidTr="00794DC7">
        <w:trPr>
          <w:trHeight w:val="355"/>
        </w:trPr>
        <w:tc>
          <w:tcPr>
            <w:tcW w:w="477" w:type="dxa"/>
            <w:tcBorders>
              <w:left w:val="single" w:sz="6" w:space="0" w:color="F0F2F5"/>
            </w:tcBorders>
            <w:shd w:val="clear" w:color="auto" w:fill="F9FAFA"/>
          </w:tcPr>
          <w:p w14:paraId="0C413B76" w14:textId="77777777" w:rsidR="00115BA5" w:rsidRDefault="00115BA5" w:rsidP="00794DC7">
            <w:pPr>
              <w:pStyle w:val="TableParagraph"/>
              <w:spacing w:before="90"/>
              <w:ind w:right="69"/>
              <w:jc w:val="right"/>
              <w:rPr>
                <w:rFonts w:ascii="新宋体"/>
                <w:sz w:val="15"/>
              </w:rPr>
            </w:pPr>
            <w:r>
              <w:rPr>
                <w:rFonts w:ascii="新宋体"/>
                <w:color w:val="4E596F"/>
                <w:spacing w:val="-10"/>
                <w:sz w:val="15"/>
              </w:rPr>
              <w:t>7</w:t>
            </w:r>
          </w:p>
        </w:tc>
        <w:tc>
          <w:tcPr>
            <w:tcW w:w="10266" w:type="dxa"/>
            <w:tcBorders>
              <w:right w:val="single" w:sz="6" w:space="0" w:color="F0F2F5"/>
            </w:tcBorders>
            <w:shd w:val="clear" w:color="auto" w:fill="F9FAFA"/>
          </w:tcPr>
          <w:p w14:paraId="3D92C44E" w14:textId="77777777" w:rsidR="00115BA5" w:rsidRDefault="00115BA5" w:rsidP="00794DC7">
            <w:pPr>
              <w:pStyle w:val="TableParagraph"/>
              <w:rPr>
                <w:rFonts w:ascii="Times New Roman"/>
                <w:sz w:val="20"/>
              </w:rPr>
            </w:pPr>
          </w:p>
        </w:tc>
      </w:tr>
      <w:tr w:rsidR="00115BA5" w14:paraId="0D193D57" w14:textId="77777777" w:rsidTr="00794DC7">
        <w:trPr>
          <w:trHeight w:val="410"/>
        </w:trPr>
        <w:tc>
          <w:tcPr>
            <w:tcW w:w="477" w:type="dxa"/>
            <w:tcBorders>
              <w:left w:val="single" w:sz="6" w:space="0" w:color="F0F2F5"/>
            </w:tcBorders>
            <w:shd w:val="clear" w:color="auto" w:fill="F9FAFA"/>
          </w:tcPr>
          <w:p w14:paraId="0774E9FF" w14:textId="77777777" w:rsidR="00115BA5" w:rsidRDefault="00115BA5" w:rsidP="00794DC7">
            <w:pPr>
              <w:pStyle w:val="TableParagraph"/>
              <w:spacing w:before="125"/>
              <w:ind w:right="69"/>
              <w:jc w:val="right"/>
              <w:rPr>
                <w:rFonts w:ascii="新宋体"/>
                <w:sz w:val="15"/>
              </w:rPr>
            </w:pPr>
            <w:r>
              <w:rPr>
                <w:rFonts w:ascii="新宋体"/>
                <w:color w:val="4E596F"/>
                <w:spacing w:val="-10"/>
                <w:sz w:val="15"/>
              </w:rPr>
              <w:t>8</w:t>
            </w:r>
          </w:p>
        </w:tc>
        <w:tc>
          <w:tcPr>
            <w:tcW w:w="10266" w:type="dxa"/>
            <w:tcBorders>
              <w:right w:val="single" w:sz="6" w:space="0" w:color="F0F2F5"/>
            </w:tcBorders>
            <w:shd w:val="clear" w:color="auto" w:fill="F9FAFA"/>
          </w:tcPr>
          <w:p w14:paraId="2B418F0A" w14:textId="77777777" w:rsidR="00115BA5" w:rsidRDefault="00115BA5" w:rsidP="00794DC7">
            <w:pPr>
              <w:pStyle w:val="TableParagraph"/>
              <w:spacing w:before="65"/>
              <w:ind w:left="108"/>
              <w:rPr>
                <w:rFonts w:ascii="新宋体" w:eastAsia="新宋体"/>
                <w:sz w:val="21"/>
              </w:rPr>
            </w:pPr>
            <w:r>
              <w:rPr>
                <w:color w:val="6F808F"/>
                <w:sz w:val="21"/>
              </w:rPr>
              <w:t xml:space="preserve">-- Revoke </w:t>
            </w:r>
            <w:r>
              <w:rPr>
                <w:rFonts w:ascii="新宋体" w:eastAsia="新宋体"/>
                <w:color w:val="6F808F"/>
                <w:sz w:val="21"/>
              </w:rPr>
              <w:t>角色（</w:t>
            </w:r>
            <w:r>
              <w:rPr>
                <w:color w:val="6F808F"/>
                <w:sz w:val="21"/>
              </w:rPr>
              <w:t>role</w:t>
            </w:r>
            <w:r>
              <w:rPr>
                <w:rFonts w:ascii="新宋体" w:eastAsia="新宋体"/>
                <w:color w:val="6F808F"/>
                <w:sz w:val="21"/>
              </w:rPr>
              <w:t>）</w:t>
            </w:r>
            <w:r>
              <w:rPr>
                <w:rFonts w:ascii="新宋体" w:eastAsia="新宋体"/>
                <w:color w:val="6F808F"/>
                <w:spacing w:val="10"/>
                <w:sz w:val="21"/>
              </w:rPr>
              <w:t xml:space="preserve"> </w:t>
            </w:r>
            <w:r>
              <w:rPr>
                <w:color w:val="6F808F"/>
                <w:sz w:val="21"/>
              </w:rPr>
              <w:t xml:space="preserve">from </w:t>
            </w:r>
            <w:r>
              <w:rPr>
                <w:rFonts w:ascii="新宋体" w:eastAsia="新宋体"/>
                <w:color w:val="6F808F"/>
                <w:spacing w:val="-5"/>
                <w:sz w:val="21"/>
              </w:rPr>
              <w:t>用户</w:t>
            </w:r>
          </w:p>
        </w:tc>
      </w:tr>
      <w:tr w:rsidR="00115BA5" w14:paraId="74EDF900" w14:textId="77777777" w:rsidTr="00794DC7">
        <w:trPr>
          <w:trHeight w:val="770"/>
        </w:trPr>
        <w:tc>
          <w:tcPr>
            <w:tcW w:w="477" w:type="dxa"/>
            <w:tcBorders>
              <w:left w:val="single" w:sz="18" w:space="0" w:color="F0F2F5"/>
            </w:tcBorders>
          </w:tcPr>
          <w:p w14:paraId="1C52E9C1" w14:textId="77777777" w:rsidR="00115BA5" w:rsidRDefault="00115BA5" w:rsidP="00794DC7">
            <w:pPr>
              <w:pStyle w:val="TableParagraph"/>
              <w:spacing w:before="105"/>
              <w:ind w:right="69"/>
              <w:jc w:val="right"/>
              <w:rPr>
                <w:rFonts w:ascii="新宋体"/>
                <w:sz w:val="15"/>
              </w:rPr>
            </w:pPr>
            <w:r>
              <w:rPr>
                <w:rFonts w:ascii="新宋体"/>
                <w:noProof/>
                <w:sz w:val="15"/>
              </w:rPr>
              <mc:AlternateContent>
                <mc:Choice Requires="wpg">
                  <w:drawing>
                    <wp:anchor distT="0" distB="0" distL="0" distR="0" simplePos="0" relativeHeight="251663360" behindDoc="1" locked="0" layoutInCell="1" allowOverlap="1" wp14:anchorId="00AA64EC" wp14:editId="49B0F9ED">
                      <wp:simplePos x="0" y="0"/>
                      <wp:positionH relativeFrom="column">
                        <wp:posOffset>-7239</wp:posOffset>
                      </wp:positionH>
                      <wp:positionV relativeFrom="paragraph">
                        <wp:posOffset>-147</wp:posOffset>
                      </wp:positionV>
                      <wp:extent cx="6835775" cy="505459"/>
                      <wp:effectExtent l="0" t="0" r="0" b="0"/>
                      <wp:wrapNone/>
                      <wp:docPr id="402"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5775" cy="505459"/>
                                <a:chOff x="0" y="0"/>
                                <a:chExt cx="6835775" cy="505459"/>
                              </a:xfrm>
                            </wpg:grpSpPr>
                            <wps:wsp>
                              <wps:cNvPr id="403" name="Graphic 403"/>
                              <wps:cNvSpPr/>
                              <wps:spPr>
                                <a:xfrm>
                                  <a:off x="0" y="0"/>
                                  <a:ext cx="6835775" cy="501015"/>
                                </a:xfrm>
                                <a:custGeom>
                                  <a:avLst/>
                                  <a:gdLst/>
                                  <a:ahLst/>
                                  <a:cxnLst/>
                                  <a:rect l="l" t="t" r="r" b="b"/>
                                  <a:pathLst>
                                    <a:path w="6835775" h="501015">
                                      <a:moveTo>
                                        <a:pt x="6786771" y="500526"/>
                                      </a:moveTo>
                                      <a:lnTo>
                                        <a:pt x="48993" y="500526"/>
                                      </a:lnTo>
                                      <a:lnTo>
                                        <a:pt x="45583" y="500193"/>
                                      </a:lnTo>
                                      <a:lnTo>
                                        <a:pt x="10749" y="480067"/>
                                      </a:lnTo>
                                      <a:lnTo>
                                        <a:pt x="0" y="451532"/>
                                      </a:lnTo>
                                      <a:lnTo>
                                        <a:pt x="0" y="448090"/>
                                      </a:lnTo>
                                      <a:lnTo>
                                        <a:pt x="0" y="0"/>
                                      </a:lnTo>
                                      <a:lnTo>
                                        <a:pt x="6835764" y="0"/>
                                      </a:lnTo>
                                      <a:lnTo>
                                        <a:pt x="6835764" y="451532"/>
                                      </a:lnTo>
                                      <a:lnTo>
                                        <a:pt x="6817971" y="487608"/>
                                      </a:lnTo>
                                      <a:lnTo>
                                        <a:pt x="6790181" y="500193"/>
                                      </a:lnTo>
                                      <a:lnTo>
                                        <a:pt x="6786771" y="500526"/>
                                      </a:lnTo>
                                      <a:close/>
                                    </a:path>
                                  </a:pathLst>
                                </a:custGeom>
                                <a:solidFill>
                                  <a:srgbClr val="F9FAFA"/>
                                </a:solidFill>
                              </wps:spPr>
                              <wps:bodyPr wrap="square" lIns="0" tIns="0" rIns="0" bIns="0" rtlCol="0">
                                <a:prstTxWarp prst="textNoShape">
                                  <a:avLst/>
                                </a:prstTxWarp>
                                <a:noAutofit/>
                              </wps:bodyPr>
                            </wps:wsp>
                            <wps:wsp>
                              <wps:cNvPr id="404" name="Graphic 404"/>
                              <wps:cNvSpPr/>
                              <wps:spPr>
                                <a:xfrm>
                                  <a:off x="11984" y="481781"/>
                                  <a:ext cx="6812280" cy="24130"/>
                                </a:xfrm>
                                <a:custGeom>
                                  <a:avLst/>
                                  <a:gdLst/>
                                  <a:ahLst/>
                                  <a:cxnLst/>
                                  <a:rect l="l" t="t" r="r" b="b"/>
                                  <a:pathLst>
                                    <a:path w="6812280" h="24130">
                                      <a:moveTo>
                                        <a:pt x="6778930" y="23509"/>
                                      </a:moveTo>
                                      <a:lnTo>
                                        <a:pt x="32866" y="23509"/>
                                      </a:lnTo>
                                      <a:lnTo>
                                        <a:pt x="25569" y="22057"/>
                                      </a:lnTo>
                                      <a:lnTo>
                                        <a:pt x="11553" y="16251"/>
                                      </a:lnTo>
                                      <a:lnTo>
                                        <a:pt x="5367" y="12118"/>
                                      </a:lnTo>
                                      <a:lnTo>
                                        <a:pt x="0" y="6750"/>
                                      </a:lnTo>
                                      <a:lnTo>
                                        <a:pt x="6746" y="0"/>
                                      </a:lnTo>
                                      <a:lnTo>
                                        <a:pt x="14087" y="6106"/>
                                      </a:lnTo>
                                      <a:lnTo>
                                        <a:pt x="22152" y="10469"/>
                                      </a:lnTo>
                                      <a:lnTo>
                                        <a:pt x="30940" y="13087"/>
                                      </a:lnTo>
                                      <a:lnTo>
                                        <a:pt x="40452" y="13960"/>
                                      </a:lnTo>
                                      <a:lnTo>
                                        <a:pt x="6803671" y="13960"/>
                                      </a:lnTo>
                                      <a:lnTo>
                                        <a:pt x="6800243" y="16251"/>
                                      </a:lnTo>
                                      <a:lnTo>
                                        <a:pt x="6786227" y="22057"/>
                                      </a:lnTo>
                                      <a:lnTo>
                                        <a:pt x="6778930" y="23509"/>
                                      </a:lnTo>
                                      <a:close/>
                                    </a:path>
                                    <a:path w="6812280" h="24130">
                                      <a:moveTo>
                                        <a:pt x="6803671" y="13960"/>
                                      </a:moveTo>
                                      <a:lnTo>
                                        <a:pt x="6771345" y="13960"/>
                                      </a:lnTo>
                                      <a:lnTo>
                                        <a:pt x="6780855" y="13087"/>
                                      </a:lnTo>
                                      <a:lnTo>
                                        <a:pt x="6789643" y="10469"/>
                                      </a:lnTo>
                                      <a:lnTo>
                                        <a:pt x="6797709" y="6106"/>
                                      </a:lnTo>
                                      <a:lnTo>
                                        <a:pt x="6805050" y="0"/>
                                      </a:lnTo>
                                      <a:lnTo>
                                        <a:pt x="6811796" y="6750"/>
                                      </a:lnTo>
                                      <a:lnTo>
                                        <a:pt x="6806429" y="12118"/>
                                      </a:lnTo>
                                      <a:lnTo>
                                        <a:pt x="6803671" y="13960"/>
                                      </a:lnTo>
                                      <a:close/>
                                    </a:path>
                                  </a:pathLst>
                                </a:custGeom>
                                <a:solidFill>
                                  <a:srgbClr val="F0F2F5"/>
                                </a:solidFill>
                              </wps:spPr>
                              <wps:bodyPr wrap="square" lIns="0" tIns="0" rIns="0" bIns="0" rtlCol="0">
                                <a:prstTxWarp prst="textNoShape">
                                  <a:avLst/>
                                </a:prstTxWarp>
                                <a:noAutofit/>
                              </wps:bodyPr>
                            </wps:wsp>
                          </wpg:wgp>
                        </a:graphicData>
                      </a:graphic>
                    </wp:anchor>
                  </w:drawing>
                </mc:Choice>
                <mc:Fallback>
                  <w:pict>
                    <v:group w14:anchorId="67FD7C4B" id="Group 402" o:spid="_x0000_s1026" style="position:absolute;margin-left:-.55pt;margin-top:0;width:538.25pt;height:39.8pt;z-index:-251653120;mso-wrap-distance-left:0;mso-wrap-distance-right:0" coordsize="68357,5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">
                      <v:shape id="Graphic 403" o:spid="_x0000_s1027" style="position:absolute;width:68357;height:5010;visibility:visible;mso-wrap-style:square;v-text-anchor:top" coordsize="683577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" path="m6786771,500526r-6737778,l45583,500193,10749,480067,,451532r,-3442l,,6835764,r,451532l6817971,487608r-27790,12585l6786771,500526xe" fillcolor="#f9fafa" stroked="f">
                        <v:path arrowok="t"/>
                      </v:shape>
                      <v:shape id="Graphic 404" o:spid="_x0000_s1028" style="position:absolute;left:119;top:4817;width:68123;height:242;visibility:visible;mso-wrap-style:square;v-text-anchor:top" coordsize="681228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" path="m6778930,23509r-6746064,l25569,22057,11553,16251,5367,12118,,6750,6746,r7341,6106l22152,10469r8788,2618l40452,13960r6763219,l6800243,16251r-14016,5806l6778930,23509xem6803671,13960r-32326,l6780855,13087r8788,-2618l6797709,6106,6805050,r6746,6750l6806429,12118r-2758,1842xe" fillcolor="#f0f2f5" stroked="f">
                        <v:path arrowok="t"/>
                      </v:shape>
                    </v:group>
                  </w:pict>
                </mc:Fallback>
              </mc:AlternateContent>
            </w:r>
            <w:r>
              <w:rPr>
                <w:rFonts w:ascii="新宋体"/>
                <w:color w:val="4E596F"/>
                <w:spacing w:val="-10"/>
                <w:sz w:val="15"/>
              </w:rPr>
              <w:t>9</w:t>
            </w:r>
          </w:p>
        </w:tc>
        <w:tc>
          <w:tcPr>
            <w:tcW w:w="10266" w:type="dxa"/>
            <w:tcBorders>
              <w:right w:val="single" w:sz="18" w:space="0" w:color="F0F2F5"/>
            </w:tcBorders>
          </w:tcPr>
          <w:p w14:paraId="33DE5EF7" w14:textId="77777777" w:rsidR="00115BA5" w:rsidRDefault="00115BA5" w:rsidP="00794DC7">
            <w:pPr>
              <w:pStyle w:val="TableParagraph"/>
              <w:spacing w:before="62"/>
              <w:ind w:left="108"/>
              <w:rPr>
                <w:sz w:val="21"/>
              </w:rPr>
            </w:pPr>
            <w:r>
              <w:rPr>
                <w:color w:val="0077AA"/>
                <w:sz w:val="21"/>
              </w:rPr>
              <w:t>revoke</w:t>
            </w:r>
            <w:r>
              <w:rPr>
                <w:color w:val="0077AA"/>
                <w:spacing w:val="-1"/>
                <w:sz w:val="21"/>
              </w:rPr>
              <w:t xml:space="preserve"> </w:t>
            </w:r>
            <w:r>
              <w:rPr>
                <w:color w:val="40454A"/>
                <w:sz w:val="21"/>
              </w:rPr>
              <w:t xml:space="preserve">RESOURCE </w:t>
            </w:r>
            <w:r>
              <w:rPr>
                <w:color w:val="0077AA"/>
                <w:sz w:val="21"/>
              </w:rPr>
              <w:t xml:space="preserve">from </w:t>
            </w:r>
            <w:r>
              <w:rPr>
                <w:color w:val="40454A"/>
                <w:spacing w:val="-2"/>
                <w:sz w:val="21"/>
              </w:rPr>
              <w:t>C</w:t>
            </w:r>
            <w:r>
              <w:rPr>
                <w:color w:val="6F808F"/>
                <w:spacing w:val="-2"/>
                <w:sz w:val="21"/>
              </w:rPr>
              <w:t>##fox;</w:t>
            </w:r>
          </w:p>
        </w:tc>
      </w:tr>
    </w:tbl>
    <w:p w14:paraId="2068C25F" w14:textId="77777777" w:rsidR="00115BA5" w:rsidRDefault="00115BA5">
      <w:pPr>
        <w:widowControl/>
        <w:jc w:val="left"/>
        <w:rPr>
          <w:rFonts w:hint="eastAsia"/>
        </w:rPr>
      </w:pPr>
    </w:p>
    <w:p w14:paraId="1ADC5B2F" w14:textId="24DDC1CE" w:rsidR="007E4CF9" w:rsidRDefault="007E4CF9">
      <w:pPr>
        <w:widowControl/>
        <w:jc w:val="left"/>
        <w:rPr>
          <w:rFonts w:hint="eastAsia"/>
        </w:rPr>
      </w:pPr>
      <w:r>
        <w:rPr>
          <w:noProof/>
        </w:rPr>
        <w:lastRenderedPageBreak/>
        <w:drawing>
          <wp:inline distT="0" distB="0" distL="0" distR="0" wp14:anchorId="6A60BCCC" wp14:editId="72717D62">
            <wp:extent cx="5274310" cy="3386455"/>
            <wp:effectExtent l="0" t="0" r="2540" b="4445"/>
            <wp:docPr id="962422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22892" name=""/>
                    <pic:cNvPicPr/>
                  </pic:nvPicPr>
                  <pic:blipFill>
                    <a:blip r:embed="rId61"/>
                    <a:stretch>
                      <a:fillRect/>
                    </a:stretch>
                  </pic:blipFill>
                  <pic:spPr>
                    <a:xfrm>
                      <a:off x="0" y="0"/>
                      <a:ext cx="5274310" cy="3386455"/>
                    </a:xfrm>
                    <a:prstGeom prst="rect">
                      <a:avLst/>
                    </a:prstGeom>
                  </pic:spPr>
                </pic:pic>
              </a:graphicData>
            </a:graphic>
          </wp:inline>
        </w:drawing>
      </w:r>
    </w:p>
    <w:p w14:paraId="7311FCA0" w14:textId="2A4BED85" w:rsidR="007E4CF9" w:rsidRPr="002F58C0" w:rsidRDefault="007E4CF9">
      <w:pPr>
        <w:widowControl/>
        <w:jc w:val="left"/>
        <w:rPr>
          <w:rFonts w:hint="eastAsia"/>
        </w:rPr>
      </w:pPr>
      <w:r>
        <w:rPr>
          <w:noProof/>
        </w:rPr>
        <w:drawing>
          <wp:inline distT="0" distB="0" distL="0" distR="0" wp14:anchorId="01333792" wp14:editId="77A55F0C">
            <wp:extent cx="5274310" cy="2444115"/>
            <wp:effectExtent l="0" t="0" r="2540" b="0"/>
            <wp:docPr id="1779554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54750" name=""/>
                    <pic:cNvPicPr/>
                  </pic:nvPicPr>
                  <pic:blipFill>
                    <a:blip r:embed="rId62"/>
                    <a:stretch>
                      <a:fillRect/>
                    </a:stretch>
                  </pic:blipFill>
                  <pic:spPr>
                    <a:xfrm>
                      <a:off x="0" y="0"/>
                      <a:ext cx="5274310" cy="2444115"/>
                    </a:xfrm>
                    <a:prstGeom prst="rect">
                      <a:avLst/>
                    </a:prstGeom>
                  </pic:spPr>
                </pic:pic>
              </a:graphicData>
            </a:graphic>
          </wp:inline>
        </w:drawing>
      </w:r>
    </w:p>
    <w:sectPr w:rsidR="007E4CF9" w:rsidRPr="002F58C0" w:rsidSect="003F02C8">
      <w:headerReference w:type="default" r:id="rId63"/>
      <w:footerReference w:type="default" r:id="rId64"/>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ED25D" w14:textId="77777777" w:rsidR="00CF1705" w:rsidRDefault="00CF1705" w:rsidP="00253E18">
      <w:pPr>
        <w:rPr>
          <w:rFonts w:hint="eastAsia"/>
        </w:rPr>
      </w:pPr>
      <w:r>
        <w:separator/>
      </w:r>
    </w:p>
  </w:endnote>
  <w:endnote w:type="continuationSeparator" w:id="0">
    <w:p w14:paraId="0A0AEAD7" w14:textId="77777777" w:rsidR="00CF1705" w:rsidRDefault="00CF1705" w:rsidP="00253E1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1036134"/>
      <w:docPartObj>
        <w:docPartGallery w:val="Page Numbers (Bottom of Page)"/>
        <w:docPartUnique/>
      </w:docPartObj>
    </w:sdtPr>
    <w:sdtContent>
      <w:p w14:paraId="7B1B664B" w14:textId="77777777" w:rsidR="00253E18" w:rsidRDefault="00253E18">
        <w:pPr>
          <w:pStyle w:val="a9"/>
          <w:jc w:val="center"/>
          <w:rPr>
            <w:rFonts w:hint="eastAsia"/>
          </w:rPr>
        </w:pPr>
        <w:r>
          <w:fldChar w:fldCharType="begin"/>
        </w:r>
        <w:r>
          <w:instrText>PAGE   \* MERGEFORMAT</w:instrText>
        </w:r>
        <w:r>
          <w:fldChar w:fldCharType="separate"/>
        </w:r>
        <w:r>
          <w:rPr>
            <w:lang w:val="zh-CN"/>
          </w:rPr>
          <w:t>2</w:t>
        </w:r>
        <w:r>
          <w:fldChar w:fldCharType="end"/>
        </w:r>
      </w:p>
    </w:sdtContent>
  </w:sdt>
  <w:p w14:paraId="653050FE" w14:textId="77777777" w:rsidR="00253E18" w:rsidRDefault="00253E18">
    <w:pPr>
      <w:pStyle w:val="a9"/>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430E0" w14:textId="77777777" w:rsidR="00CF1705" w:rsidRDefault="00CF1705" w:rsidP="00253E18">
      <w:pPr>
        <w:rPr>
          <w:rFonts w:hint="eastAsia"/>
        </w:rPr>
      </w:pPr>
      <w:r>
        <w:separator/>
      </w:r>
    </w:p>
  </w:footnote>
  <w:footnote w:type="continuationSeparator" w:id="0">
    <w:p w14:paraId="62EC7A62" w14:textId="77777777" w:rsidR="00CF1705" w:rsidRDefault="00CF1705" w:rsidP="00253E18">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1DED0" w14:textId="77777777" w:rsidR="00253E18" w:rsidRDefault="00253E18">
    <w:pPr>
      <w:pStyle w:val="a7"/>
      <w:rPr>
        <w:rFonts w:hint="eastAsia"/>
      </w:rPr>
    </w:pPr>
    <w:r>
      <w:rPr>
        <w:rFonts w:hint="eastAsia"/>
        <w:color w:val="4472C4" w:themeColor="accent1"/>
        <w:sz w:val="20"/>
        <w:szCs w:val="20"/>
      </w:rPr>
      <w:t>运维文档</w:t>
    </w:r>
    <w:r w:rsidRPr="00253E18">
      <w:rPr>
        <w:color w:val="4472C4" w:themeColor="accent1"/>
        <w:sz w:val="20"/>
        <w:szCs w:val="20"/>
      </w:rPr>
      <w:ptab w:relativeTo="margin" w:alignment="center" w:leader="none"/>
    </w:r>
    <w:r w:rsidRPr="00253E18">
      <w:rPr>
        <w:color w:val="4472C4" w:themeColor="accent1"/>
        <w:sz w:val="20"/>
        <w:szCs w:val="20"/>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3E6EEE5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0" o:spid="_x0000_i1025" type="#_x0000_t75" style="width:3.75pt;height:3.75pt;visibility:visible;mso-wrap-style:square">
            <v:imagedata r:id="rId1" o:title=""/>
            <o:lock v:ext="edit" aspectratio="f"/>
          </v:shape>
        </w:pict>
      </mc:Choice>
      <mc:Fallback>
        <w:drawing>
          <wp:inline distT="0" distB="0" distL="0" distR="0" wp14:anchorId="440DBEF1" wp14:editId="5E630089">
            <wp:extent cx="47669" cy="47664"/>
            <wp:effectExtent l="0" t="0" r="0" b="0"/>
            <wp:docPr id="443077591"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 cstate="print"/>
                    <a:stretch>
                      <a:fillRect/>
                    </a:stretch>
                  </pic:blipFill>
                  <pic:spPr>
                    <a:xfrm>
                      <a:off x="0" y="0"/>
                      <a:ext cx="47669" cy="47664"/>
                    </a:xfrm>
                    <a:prstGeom prst="rect">
                      <a:avLst/>
                    </a:prstGeom>
                  </pic:spPr>
                </pic:pic>
              </a:graphicData>
            </a:graphic>
          </wp:inline>
        </w:drawing>
      </mc:Fallback>
    </mc:AlternateContent>
  </w:numPicBullet>
  <w:numPicBullet w:numPicBulletId="1">
    <mc:AlternateContent>
      <mc:Choice Requires="v">
        <w:pict>
          <v:shape w14:anchorId="45E057EF" id="Image 45" o:spid="_x0000_i1025" type="#_x0000_t75" style="width:3.75pt;height:3.75pt;visibility:visible;mso-wrap-style:square">
            <v:imagedata r:id="rId3" o:title=""/>
            <o:lock v:ext="edit" aspectratio="f"/>
          </v:shape>
        </w:pict>
      </mc:Choice>
      <mc:Fallback>
        <w:drawing>
          <wp:inline distT="0" distB="0" distL="0" distR="0" wp14:anchorId="17187192" wp14:editId="1FC9B3CD">
            <wp:extent cx="47669" cy="47664"/>
            <wp:effectExtent l="0" t="0" r="0" b="0"/>
            <wp:docPr id="1190078346"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 cstate="print"/>
                    <a:stretch>
                      <a:fillRect/>
                    </a:stretch>
                  </pic:blipFill>
                  <pic:spPr>
                    <a:xfrm>
                      <a:off x="0" y="0"/>
                      <a:ext cx="47669" cy="47664"/>
                    </a:xfrm>
                    <a:prstGeom prst="rect">
                      <a:avLst/>
                    </a:prstGeom>
                  </pic:spPr>
                </pic:pic>
              </a:graphicData>
            </a:graphic>
          </wp:inline>
        </w:drawing>
      </mc:Fallback>
    </mc:AlternateContent>
  </w:numPicBullet>
  <w:numPicBullet w:numPicBulletId="2">
    <mc:AlternateContent>
      <mc:Choice Requires="v">
        <w:pict>
          <v:shape w14:anchorId="1404FC69" id="Image 76" o:spid="_x0000_i1025" type="#_x0000_t75" style="width:3.75pt;height:3.75pt;visibility:visible;mso-wrap-style:square">
            <v:imagedata r:id="rId5" o:title=""/>
            <o:lock v:ext="edit" aspectratio="f"/>
          </v:shape>
        </w:pict>
      </mc:Choice>
      <mc:Fallback>
        <w:drawing>
          <wp:inline distT="0" distB="0" distL="0" distR="0" wp14:anchorId="18037712" wp14:editId="57FBBED6">
            <wp:extent cx="47669" cy="47669"/>
            <wp:effectExtent l="0" t="0" r="0" b="0"/>
            <wp:docPr id="259148462"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6" cstate="print"/>
                    <a:stretch>
                      <a:fillRect/>
                    </a:stretch>
                  </pic:blipFill>
                  <pic:spPr>
                    <a:xfrm>
                      <a:off x="0" y="0"/>
                      <a:ext cx="47669" cy="47669"/>
                    </a:xfrm>
                    <a:prstGeom prst="rect">
                      <a:avLst/>
                    </a:prstGeom>
                  </pic:spPr>
                </pic:pic>
              </a:graphicData>
            </a:graphic>
          </wp:inline>
        </w:drawing>
      </mc:Fallback>
    </mc:AlternateContent>
  </w:numPicBullet>
  <w:numPicBullet w:numPicBulletId="3">
    <mc:AlternateContent>
      <mc:Choice Requires="v">
        <w:pict>
          <v:shape w14:anchorId="3EBB5734" id="Image 48" o:spid="_x0000_i1025" type="#_x0000_t75" style="width:3.75pt;height:3.75pt;visibility:visible;mso-wrap-style:square">
            <v:imagedata r:id="rId7" o:title=""/>
            <o:lock v:ext="edit" aspectratio="f"/>
          </v:shape>
        </w:pict>
      </mc:Choice>
      <mc:Fallback>
        <w:drawing>
          <wp:inline distT="0" distB="0" distL="0" distR="0" wp14:anchorId="6FD4F4A7" wp14:editId="57BA8D7F">
            <wp:extent cx="47669" cy="47664"/>
            <wp:effectExtent l="0" t="0" r="0" b="0"/>
            <wp:docPr id="190575460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8" cstate="print"/>
                    <a:stretch>
                      <a:fillRect/>
                    </a:stretch>
                  </pic:blipFill>
                  <pic:spPr>
                    <a:xfrm>
                      <a:off x="0" y="0"/>
                      <a:ext cx="47669" cy="47664"/>
                    </a:xfrm>
                    <a:prstGeom prst="rect">
                      <a:avLst/>
                    </a:prstGeom>
                  </pic:spPr>
                </pic:pic>
              </a:graphicData>
            </a:graphic>
          </wp:inline>
        </w:drawing>
      </mc:Fallback>
    </mc:AlternateContent>
  </w:numPicBullet>
  <w:numPicBullet w:numPicBulletId="4">
    <mc:AlternateContent>
      <mc:Choice Requires="v">
        <w:pict>
          <v:shape w14:anchorId="7F15462D" id="Image 50" o:spid="_x0000_i1025" type="#_x0000_t75" style="width:3.75pt;height:3.75pt;visibility:visible;mso-wrap-style:square">
            <v:imagedata r:id="rId9" o:title=""/>
            <o:lock v:ext="edit" aspectratio="f"/>
          </v:shape>
        </w:pict>
      </mc:Choice>
      <mc:Fallback>
        <w:drawing>
          <wp:inline distT="0" distB="0" distL="0" distR="0" wp14:anchorId="2AD33175" wp14:editId="031D13B3">
            <wp:extent cx="47669" cy="47664"/>
            <wp:effectExtent l="0" t="0" r="0" b="0"/>
            <wp:docPr id="1896347629"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0" cstate="print"/>
                    <a:stretch>
                      <a:fillRect/>
                    </a:stretch>
                  </pic:blipFill>
                  <pic:spPr>
                    <a:xfrm>
                      <a:off x="0" y="0"/>
                      <a:ext cx="47669" cy="47664"/>
                    </a:xfrm>
                    <a:prstGeom prst="rect">
                      <a:avLst/>
                    </a:prstGeom>
                  </pic:spPr>
                </pic:pic>
              </a:graphicData>
            </a:graphic>
          </wp:inline>
        </w:drawing>
      </mc:Fallback>
    </mc:AlternateContent>
  </w:numPicBullet>
  <w:abstractNum w:abstractNumId="0" w15:restartNumberingAfterBreak="0">
    <w:nsid w:val="011351BA"/>
    <w:multiLevelType w:val="hybridMultilevel"/>
    <w:tmpl w:val="889C2FE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30A42C9"/>
    <w:multiLevelType w:val="multilevel"/>
    <w:tmpl w:val="87900BCE"/>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 w15:restartNumberingAfterBreak="0">
    <w:nsid w:val="06ED6670"/>
    <w:multiLevelType w:val="multilevel"/>
    <w:tmpl w:val="5612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830C2"/>
    <w:multiLevelType w:val="hybridMultilevel"/>
    <w:tmpl w:val="5A0A912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7E7608C"/>
    <w:multiLevelType w:val="hybridMultilevel"/>
    <w:tmpl w:val="45845574"/>
    <w:lvl w:ilvl="0" w:tplc="0409000B">
      <w:start w:val="1"/>
      <w:numFmt w:val="bullet"/>
      <w:lvlText w:val=""/>
      <w:lvlJc w:val="left"/>
      <w:pPr>
        <w:ind w:left="440" w:hanging="440"/>
      </w:pPr>
      <w:rPr>
        <w:rFonts w:ascii="Wingdings" w:hAnsi="Wingdings" w:hint="default"/>
        <w:lang w:val="ca-ES" w:eastAsia="en-US" w:bidi="ar-S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0FC816A5"/>
    <w:multiLevelType w:val="multilevel"/>
    <w:tmpl w:val="32E27540"/>
    <w:lvl w:ilvl="0">
      <w:start w:val="1"/>
      <w:numFmt w:val="decimal"/>
      <w:lvlText w:val="%1."/>
      <w:lvlJc w:val="left"/>
      <w:pPr>
        <w:tabs>
          <w:tab w:val="num" w:pos="360"/>
        </w:tabs>
        <w:ind w:left="360" w:hanging="360"/>
      </w:pPr>
    </w:lvl>
    <w:lvl w:ilvl="1">
      <w:numFmt w:val="bullet"/>
      <w:lvlText w:val="•"/>
      <w:lvlJc w:val="left"/>
      <w:pPr>
        <w:ind w:left="1520" w:hanging="440"/>
      </w:pPr>
      <w:rPr>
        <w:rFonts w:hint="default"/>
        <w:lang w:val="ca-ES"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EC51F2"/>
    <w:multiLevelType w:val="multilevel"/>
    <w:tmpl w:val="0D361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6C511D"/>
    <w:multiLevelType w:val="hybridMultilevel"/>
    <w:tmpl w:val="02F8510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238842C8"/>
    <w:multiLevelType w:val="multilevel"/>
    <w:tmpl w:val="8E72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C4B6D"/>
    <w:multiLevelType w:val="hybridMultilevel"/>
    <w:tmpl w:val="D6FE83A6"/>
    <w:lvl w:ilvl="0" w:tplc="7CBE1E1C">
      <w:start w:val="1"/>
      <w:numFmt w:val="bullet"/>
      <w:lvlText w:val=""/>
      <w:lvlPicBulletId w:val="1"/>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270932C0"/>
    <w:multiLevelType w:val="hybridMultilevel"/>
    <w:tmpl w:val="31E804E8"/>
    <w:lvl w:ilvl="0" w:tplc="0409000B">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1" w15:restartNumberingAfterBreak="0">
    <w:nsid w:val="27D95B71"/>
    <w:multiLevelType w:val="multilevel"/>
    <w:tmpl w:val="733A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F0AC0"/>
    <w:multiLevelType w:val="multilevel"/>
    <w:tmpl w:val="8124B1A2"/>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632D02"/>
    <w:multiLevelType w:val="hybridMultilevel"/>
    <w:tmpl w:val="9B3AAEA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33852AC8"/>
    <w:multiLevelType w:val="multilevel"/>
    <w:tmpl w:val="DCECF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A3233B"/>
    <w:multiLevelType w:val="hybridMultilevel"/>
    <w:tmpl w:val="7F7AF1EE"/>
    <w:lvl w:ilvl="0" w:tplc="DB5E4F2A">
      <w:start w:val="1"/>
      <w:numFmt w:val="decimal"/>
      <w:lvlText w:val="%1."/>
      <w:lvlJc w:val="left"/>
      <w:pPr>
        <w:ind w:left="519" w:hanging="325"/>
      </w:pPr>
      <w:rPr>
        <w:rFonts w:ascii="Consolas" w:eastAsia="Consolas" w:hAnsi="Consolas" w:cs="Consolas" w:hint="default"/>
        <w:b w:val="0"/>
        <w:bCs w:val="0"/>
        <w:i w:val="0"/>
        <w:iCs w:val="0"/>
        <w:color w:val="5382FE"/>
        <w:spacing w:val="0"/>
        <w:w w:val="100"/>
        <w:sz w:val="24"/>
        <w:szCs w:val="24"/>
        <w:lang w:val="ca-ES" w:eastAsia="en-US" w:bidi="ar-SA"/>
      </w:rPr>
    </w:lvl>
    <w:lvl w:ilvl="1" w:tplc="5BF40612">
      <w:numFmt w:val="bullet"/>
      <w:lvlText w:val="•"/>
      <w:lvlJc w:val="left"/>
      <w:pPr>
        <w:ind w:left="1572" w:hanging="325"/>
      </w:pPr>
      <w:rPr>
        <w:rFonts w:hint="default"/>
        <w:lang w:val="ca-ES" w:eastAsia="en-US" w:bidi="ar-SA"/>
      </w:rPr>
    </w:lvl>
    <w:lvl w:ilvl="2" w:tplc="248ED816">
      <w:numFmt w:val="bullet"/>
      <w:lvlText w:val="•"/>
      <w:lvlJc w:val="left"/>
      <w:pPr>
        <w:ind w:left="2625" w:hanging="325"/>
      </w:pPr>
      <w:rPr>
        <w:rFonts w:hint="default"/>
        <w:lang w:val="ca-ES" w:eastAsia="en-US" w:bidi="ar-SA"/>
      </w:rPr>
    </w:lvl>
    <w:lvl w:ilvl="3" w:tplc="82C2D3DC">
      <w:numFmt w:val="bullet"/>
      <w:lvlText w:val="•"/>
      <w:lvlJc w:val="left"/>
      <w:pPr>
        <w:ind w:left="3678" w:hanging="325"/>
      </w:pPr>
      <w:rPr>
        <w:rFonts w:hint="default"/>
        <w:lang w:val="ca-ES" w:eastAsia="en-US" w:bidi="ar-SA"/>
      </w:rPr>
    </w:lvl>
    <w:lvl w:ilvl="4" w:tplc="27681D92">
      <w:numFmt w:val="bullet"/>
      <w:lvlText w:val="•"/>
      <w:lvlJc w:val="left"/>
      <w:pPr>
        <w:ind w:left="4731" w:hanging="325"/>
      </w:pPr>
      <w:rPr>
        <w:rFonts w:hint="default"/>
        <w:lang w:val="ca-ES" w:eastAsia="en-US" w:bidi="ar-SA"/>
      </w:rPr>
    </w:lvl>
    <w:lvl w:ilvl="5" w:tplc="D9701C4A">
      <w:numFmt w:val="bullet"/>
      <w:lvlText w:val="•"/>
      <w:lvlJc w:val="left"/>
      <w:pPr>
        <w:ind w:left="5784" w:hanging="325"/>
      </w:pPr>
      <w:rPr>
        <w:rFonts w:hint="default"/>
        <w:lang w:val="ca-ES" w:eastAsia="en-US" w:bidi="ar-SA"/>
      </w:rPr>
    </w:lvl>
    <w:lvl w:ilvl="6" w:tplc="BE94CE70">
      <w:numFmt w:val="bullet"/>
      <w:lvlText w:val="•"/>
      <w:lvlJc w:val="left"/>
      <w:pPr>
        <w:ind w:left="6837" w:hanging="325"/>
      </w:pPr>
      <w:rPr>
        <w:rFonts w:hint="default"/>
        <w:lang w:val="ca-ES" w:eastAsia="en-US" w:bidi="ar-SA"/>
      </w:rPr>
    </w:lvl>
    <w:lvl w:ilvl="7" w:tplc="2FA2B2FA">
      <w:numFmt w:val="bullet"/>
      <w:lvlText w:val="•"/>
      <w:lvlJc w:val="left"/>
      <w:pPr>
        <w:ind w:left="7890" w:hanging="325"/>
      </w:pPr>
      <w:rPr>
        <w:rFonts w:hint="default"/>
        <w:lang w:val="ca-ES" w:eastAsia="en-US" w:bidi="ar-SA"/>
      </w:rPr>
    </w:lvl>
    <w:lvl w:ilvl="8" w:tplc="8CBA4928">
      <w:numFmt w:val="bullet"/>
      <w:lvlText w:val="•"/>
      <w:lvlJc w:val="left"/>
      <w:pPr>
        <w:ind w:left="8943" w:hanging="325"/>
      </w:pPr>
      <w:rPr>
        <w:rFonts w:hint="default"/>
        <w:lang w:val="ca-ES" w:eastAsia="en-US" w:bidi="ar-SA"/>
      </w:rPr>
    </w:lvl>
  </w:abstractNum>
  <w:abstractNum w:abstractNumId="16" w15:restartNumberingAfterBreak="0">
    <w:nsid w:val="38666B16"/>
    <w:multiLevelType w:val="hybridMultilevel"/>
    <w:tmpl w:val="8BCC7766"/>
    <w:lvl w:ilvl="0" w:tplc="3880E5CC">
      <w:numFmt w:val="bullet"/>
      <w:lvlText w:val="•"/>
      <w:lvlJc w:val="left"/>
      <w:pPr>
        <w:ind w:left="440" w:hanging="440"/>
      </w:pPr>
      <w:rPr>
        <w:rFonts w:hint="default"/>
        <w:lang w:val="ca-ES" w:eastAsia="en-US" w:bidi="ar-S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7" w15:restartNumberingAfterBreak="0">
    <w:nsid w:val="3B1B46BE"/>
    <w:multiLevelType w:val="multilevel"/>
    <w:tmpl w:val="2A6617F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520" w:hanging="440"/>
      </w:pPr>
      <w:rPr>
        <w:rFonts w:hint="default"/>
        <w:lang w:val="ca-ES"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1F4EDA"/>
    <w:multiLevelType w:val="hybridMultilevel"/>
    <w:tmpl w:val="18E8CB76"/>
    <w:lvl w:ilvl="0" w:tplc="7CBE1E1C">
      <w:start w:val="1"/>
      <w:numFmt w:val="bullet"/>
      <w:lvlText w:val=""/>
      <w:lvlPicBulletId w:val="1"/>
      <w:lvlJc w:val="left"/>
      <w:pPr>
        <w:ind w:left="440" w:hanging="440"/>
      </w:pPr>
      <w:rPr>
        <w:rFonts w:ascii="Symbol" w:hAnsi="Symbo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9" w15:restartNumberingAfterBreak="0">
    <w:nsid w:val="3D564AFC"/>
    <w:multiLevelType w:val="multilevel"/>
    <w:tmpl w:val="2A6617F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520" w:hanging="440"/>
      </w:pPr>
      <w:rPr>
        <w:rFonts w:hint="default"/>
        <w:lang w:val="ca-ES"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A41056"/>
    <w:multiLevelType w:val="hybridMultilevel"/>
    <w:tmpl w:val="B414E11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3DDA1884"/>
    <w:multiLevelType w:val="hybridMultilevel"/>
    <w:tmpl w:val="4D78585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3F962069"/>
    <w:multiLevelType w:val="hybridMultilevel"/>
    <w:tmpl w:val="442EE9FE"/>
    <w:lvl w:ilvl="0" w:tplc="FFFFFFFF">
      <w:start w:val="1"/>
      <w:numFmt w:val="bullet"/>
      <w:lvlText w:val=""/>
      <w:lvlPicBulletId w:val="1"/>
      <w:lvlJc w:val="left"/>
      <w:pPr>
        <w:tabs>
          <w:tab w:val="num" w:pos="880"/>
        </w:tabs>
        <w:ind w:left="880" w:firstLine="0"/>
      </w:pPr>
      <w:rPr>
        <w:rFonts w:ascii="Symbol" w:hAnsi="Symbol" w:hint="default"/>
      </w:rPr>
    </w:lvl>
    <w:lvl w:ilvl="1" w:tplc="7CBE1E1C">
      <w:start w:val="1"/>
      <w:numFmt w:val="bullet"/>
      <w:lvlText w:val=""/>
      <w:lvlPicBulletId w:val="1"/>
      <w:lvlJc w:val="left"/>
      <w:pPr>
        <w:ind w:left="1320" w:hanging="440"/>
      </w:pPr>
      <w:rPr>
        <w:rFonts w:ascii="Symbol" w:hAnsi="Symbol"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3" w15:restartNumberingAfterBreak="0">
    <w:nsid w:val="4034395B"/>
    <w:multiLevelType w:val="hybridMultilevel"/>
    <w:tmpl w:val="442CB610"/>
    <w:lvl w:ilvl="0" w:tplc="1022581A">
      <w:start w:val="1"/>
      <w:numFmt w:val="decimal"/>
      <w:lvlText w:val="%1."/>
      <w:lvlJc w:val="left"/>
      <w:pPr>
        <w:ind w:left="519" w:hanging="325"/>
      </w:pPr>
      <w:rPr>
        <w:rFonts w:ascii="Consolas" w:eastAsia="Consolas" w:hAnsi="Consolas" w:cs="Consolas" w:hint="default"/>
        <w:b w:val="0"/>
        <w:bCs w:val="0"/>
        <w:i w:val="0"/>
        <w:iCs w:val="0"/>
        <w:color w:val="5382FE"/>
        <w:spacing w:val="0"/>
        <w:w w:val="100"/>
        <w:sz w:val="24"/>
        <w:szCs w:val="24"/>
        <w:lang w:val="ca-ES" w:eastAsia="en-US" w:bidi="ar-SA"/>
      </w:rPr>
    </w:lvl>
    <w:lvl w:ilvl="1" w:tplc="3880E5CC">
      <w:numFmt w:val="bullet"/>
      <w:lvlText w:val="•"/>
      <w:lvlJc w:val="left"/>
      <w:pPr>
        <w:ind w:left="1572" w:hanging="325"/>
      </w:pPr>
      <w:rPr>
        <w:rFonts w:hint="default"/>
        <w:lang w:val="ca-ES" w:eastAsia="en-US" w:bidi="ar-SA"/>
      </w:rPr>
    </w:lvl>
    <w:lvl w:ilvl="2" w:tplc="7DCA3780">
      <w:numFmt w:val="bullet"/>
      <w:lvlText w:val="•"/>
      <w:lvlJc w:val="left"/>
      <w:pPr>
        <w:ind w:left="2625" w:hanging="325"/>
      </w:pPr>
      <w:rPr>
        <w:rFonts w:hint="default"/>
        <w:lang w:val="ca-ES" w:eastAsia="en-US" w:bidi="ar-SA"/>
      </w:rPr>
    </w:lvl>
    <w:lvl w:ilvl="3" w:tplc="7AD825C4">
      <w:numFmt w:val="bullet"/>
      <w:lvlText w:val="•"/>
      <w:lvlJc w:val="left"/>
      <w:pPr>
        <w:ind w:left="3678" w:hanging="325"/>
      </w:pPr>
      <w:rPr>
        <w:rFonts w:hint="default"/>
        <w:lang w:val="ca-ES" w:eastAsia="en-US" w:bidi="ar-SA"/>
      </w:rPr>
    </w:lvl>
    <w:lvl w:ilvl="4" w:tplc="2E3C413C">
      <w:numFmt w:val="bullet"/>
      <w:lvlText w:val="•"/>
      <w:lvlJc w:val="left"/>
      <w:pPr>
        <w:ind w:left="4731" w:hanging="325"/>
      </w:pPr>
      <w:rPr>
        <w:rFonts w:hint="default"/>
        <w:lang w:val="ca-ES" w:eastAsia="en-US" w:bidi="ar-SA"/>
      </w:rPr>
    </w:lvl>
    <w:lvl w:ilvl="5" w:tplc="07743530">
      <w:numFmt w:val="bullet"/>
      <w:lvlText w:val="•"/>
      <w:lvlJc w:val="left"/>
      <w:pPr>
        <w:ind w:left="5784" w:hanging="325"/>
      </w:pPr>
      <w:rPr>
        <w:rFonts w:hint="default"/>
        <w:lang w:val="ca-ES" w:eastAsia="en-US" w:bidi="ar-SA"/>
      </w:rPr>
    </w:lvl>
    <w:lvl w:ilvl="6" w:tplc="F216F9CA">
      <w:numFmt w:val="bullet"/>
      <w:lvlText w:val="•"/>
      <w:lvlJc w:val="left"/>
      <w:pPr>
        <w:ind w:left="6837" w:hanging="325"/>
      </w:pPr>
      <w:rPr>
        <w:rFonts w:hint="default"/>
        <w:lang w:val="ca-ES" w:eastAsia="en-US" w:bidi="ar-SA"/>
      </w:rPr>
    </w:lvl>
    <w:lvl w:ilvl="7" w:tplc="3F88B0CE">
      <w:numFmt w:val="bullet"/>
      <w:lvlText w:val="•"/>
      <w:lvlJc w:val="left"/>
      <w:pPr>
        <w:ind w:left="7890" w:hanging="325"/>
      </w:pPr>
      <w:rPr>
        <w:rFonts w:hint="default"/>
        <w:lang w:val="ca-ES" w:eastAsia="en-US" w:bidi="ar-SA"/>
      </w:rPr>
    </w:lvl>
    <w:lvl w:ilvl="8" w:tplc="79A050FC">
      <w:numFmt w:val="bullet"/>
      <w:lvlText w:val="•"/>
      <w:lvlJc w:val="left"/>
      <w:pPr>
        <w:ind w:left="8943" w:hanging="325"/>
      </w:pPr>
      <w:rPr>
        <w:rFonts w:hint="default"/>
        <w:lang w:val="ca-ES" w:eastAsia="en-US" w:bidi="ar-SA"/>
      </w:rPr>
    </w:lvl>
  </w:abstractNum>
  <w:abstractNum w:abstractNumId="24" w15:restartNumberingAfterBreak="0">
    <w:nsid w:val="406224CC"/>
    <w:multiLevelType w:val="hybridMultilevel"/>
    <w:tmpl w:val="B4E07942"/>
    <w:lvl w:ilvl="0" w:tplc="3880E5CC">
      <w:numFmt w:val="bullet"/>
      <w:lvlText w:val="•"/>
      <w:lvlJc w:val="left"/>
      <w:pPr>
        <w:ind w:left="440" w:hanging="440"/>
      </w:pPr>
      <w:rPr>
        <w:rFonts w:hint="default"/>
        <w:lang w:val="ca-ES" w:eastAsia="en-US" w:bidi="ar-S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45CD0A18"/>
    <w:multiLevelType w:val="multilevel"/>
    <w:tmpl w:val="8124B1A2"/>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450A8A"/>
    <w:multiLevelType w:val="hybridMultilevel"/>
    <w:tmpl w:val="566CC1B0"/>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E5E2FF1"/>
    <w:multiLevelType w:val="hybridMultilevel"/>
    <w:tmpl w:val="C5C6B118"/>
    <w:lvl w:ilvl="0" w:tplc="7CBE1E1C">
      <w:start w:val="1"/>
      <w:numFmt w:val="bullet"/>
      <w:lvlText w:val=""/>
      <w:lvlPicBulletId w:val="1"/>
      <w:lvlJc w:val="left"/>
      <w:pPr>
        <w:tabs>
          <w:tab w:val="num" w:pos="880"/>
        </w:tabs>
        <w:ind w:left="880" w:firstLine="0"/>
      </w:pPr>
      <w:rPr>
        <w:rFonts w:ascii="Symbol" w:hAnsi="Symbol"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8" w15:restartNumberingAfterBreak="0">
    <w:nsid w:val="547602B0"/>
    <w:multiLevelType w:val="hybridMultilevel"/>
    <w:tmpl w:val="AF328752"/>
    <w:lvl w:ilvl="0" w:tplc="0409000B">
      <w:start w:val="1"/>
      <w:numFmt w:val="bullet"/>
      <w:lvlText w:val=""/>
      <w:lvlJc w:val="left"/>
      <w:pPr>
        <w:ind w:left="574" w:hanging="440"/>
      </w:pPr>
      <w:rPr>
        <w:rFonts w:ascii="Wingdings" w:hAnsi="Wingdings" w:hint="default"/>
      </w:rPr>
    </w:lvl>
    <w:lvl w:ilvl="1" w:tplc="04090003" w:tentative="1">
      <w:start w:val="1"/>
      <w:numFmt w:val="bullet"/>
      <w:lvlText w:val=""/>
      <w:lvlJc w:val="left"/>
      <w:pPr>
        <w:ind w:left="1014" w:hanging="440"/>
      </w:pPr>
      <w:rPr>
        <w:rFonts w:ascii="Wingdings" w:hAnsi="Wingdings" w:hint="default"/>
      </w:rPr>
    </w:lvl>
    <w:lvl w:ilvl="2" w:tplc="04090005" w:tentative="1">
      <w:start w:val="1"/>
      <w:numFmt w:val="bullet"/>
      <w:lvlText w:val=""/>
      <w:lvlJc w:val="left"/>
      <w:pPr>
        <w:ind w:left="1454" w:hanging="440"/>
      </w:pPr>
      <w:rPr>
        <w:rFonts w:ascii="Wingdings" w:hAnsi="Wingdings" w:hint="default"/>
      </w:rPr>
    </w:lvl>
    <w:lvl w:ilvl="3" w:tplc="04090001" w:tentative="1">
      <w:start w:val="1"/>
      <w:numFmt w:val="bullet"/>
      <w:lvlText w:val=""/>
      <w:lvlJc w:val="left"/>
      <w:pPr>
        <w:ind w:left="1894" w:hanging="440"/>
      </w:pPr>
      <w:rPr>
        <w:rFonts w:ascii="Wingdings" w:hAnsi="Wingdings" w:hint="default"/>
      </w:rPr>
    </w:lvl>
    <w:lvl w:ilvl="4" w:tplc="04090003" w:tentative="1">
      <w:start w:val="1"/>
      <w:numFmt w:val="bullet"/>
      <w:lvlText w:val=""/>
      <w:lvlJc w:val="left"/>
      <w:pPr>
        <w:ind w:left="2334" w:hanging="440"/>
      </w:pPr>
      <w:rPr>
        <w:rFonts w:ascii="Wingdings" w:hAnsi="Wingdings" w:hint="default"/>
      </w:rPr>
    </w:lvl>
    <w:lvl w:ilvl="5" w:tplc="04090005" w:tentative="1">
      <w:start w:val="1"/>
      <w:numFmt w:val="bullet"/>
      <w:lvlText w:val=""/>
      <w:lvlJc w:val="left"/>
      <w:pPr>
        <w:ind w:left="2774" w:hanging="440"/>
      </w:pPr>
      <w:rPr>
        <w:rFonts w:ascii="Wingdings" w:hAnsi="Wingdings" w:hint="default"/>
      </w:rPr>
    </w:lvl>
    <w:lvl w:ilvl="6" w:tplc="04090001" w:tentative="1">
      <w:start w:val="1"/>
      <w:numFmt w:val="bullet"/>
      <w:lvlText w:val=""/>
      <w:lvlJc w:val="left"/>
      <w:pPr>
        <w:ind w:left="3214" w:hanging="440"/>
      </w:pPr>
      <w:rPr>
        <w:rFonts w:ascii="Wingdings" w:hAnsi="Wingdings" w:hint="default"/>
      </w:rPr>
    </w:lvl>
    <w:lvl w:ilvl="7" w:tplc="04090003" w:tentative="1">
      <w:start w:val="1"/>
      <w:numFmt w:val="bullet"/>
      <w:lvlText w:val=""/>
      <w:lvlJc w:val="left"/>
      <w:pPr>
        <w:ind w:left="3654" w:hanging="440"/>
      </w:pPr>
      <w:rPr>
        <w:rFonts w:ascii="Wingdings" w:hAnsi="Wingdings" w:hint="default"/>
      </w:rPr>
    </w:lvl>
    <w:lvl w:ilvl="8" w:tplc="04090005" w:tentative="1">
      <w:start w:val="1"/>
      <w:numFmt w:val="bullet"/>
      <w:lvlText w:val=""/>
      <w:lvlJc w:val="left"/>
      <w:pPr>
        <w:ind w:left="4094" w:hanging="440"/>
      </w:pPr>
      <w:rPr>
        <w:rFonts w:ascii="Wingdings" w:hAnsi="Wingdings" w:hint="default"/>
      </w:rPr>
    </w:lvl>
  </w:abstractNum>
  <w:abstractNum w:abstractNumId="29" w15:restartNumberingAfterBreak="0">
    <w:nsid w:val="56566D8A"/>
    <w:multiLevelType w:val="hybridMultilevel"/>
    <w:tmpl w:val="22580CDA"/>
    <w:lvl w:ilvl="0" w:tplc="47E6C89E">
      <w:start w:val="1"/>
      <w:numFmt w:val="decimal"/>
      <w:lvlText w:val="%1."/>
      <w:lvlJc w:val="left"/>
      <w:pPr>
        <w:ind w:left="519" w:hanging="325"/>
      </w:pPr>
      <w:rPr>
        <w:rFonts w:ascii="Consolas" w:eastAsia="Consolas" w:hAnsi="Consolas" w:cs="Consolas" w:hint="default"/>
        <w:b w:val="0"/>
        <w:bCs w:val="0"/>
        <w:i w:val="0"/>
        <w:iCs w:val="0"/>
        <w:color w:val="5382FE"/>
        <w:spacing w:val="0"/>
        <w:w w:val="100"/>
        <w:sz w:val="24"/>
        <w:szCs w:val="24"/>
        <w:lang w:val="ca-ES" w:eastAsia="en-US" w:bidi="ar-SA"/>
      </w:rPr>
    </w:lvl>
    <w:lvl w:ilvl="1" w:tplc="D93C9324">
      <w:start w:val="1"/>
      <w:numFmt w:val="lowerLetter"/>
      <w:lvlText w:val="%2."/>
      <w:lvlJc w:val="left"/>
      <w:pPr>
        <w:ind w:left="939" w:hanging="325"/>
      </w:pPr>
      <w:rPr>
        <w:rFonts w:ascii="Consolas" w:eastAsia="Consolas" w:hAnsi="Consolas" w:cs="Consolas" w:hint="default"/>
        <w:b w:val="0"/>
        <w:bCs w:val="0"/>
        <w:i w:val="0"/>
        <w:iCs w:val="0"/>
        <w:color w:val="5382FE"/>
        <w:spacing w:val="0"/>
        <w:w w:val="100"/>
        <w:sz w:val="24"/>
        <w:szCs w:val="24"/>
        <w:lang w:val="ca-ES" w:eastAsia="en-US" w:bidi="ar-SA"/>
      </w:rPr>
    </w:lvl>
    <w:lvl w:ilvl="2" w:tplc="4CF24B44">
      <w:numFmt w:val="bullet"/>
      <w:lvlText w:val="•"/>
      <w:lvlJc w:val="left"/>
      <w:pPr>
        <w:ind w:left="2063" w:hanging="325"/>
      </w:pPr>
      <w:rPr>
        <w:rFonts w:hint="default"/>
        <w:lang w:val="ca-ES" w:eastAsia="en-US" w:bidi="ar-SA"/>
      </w:rPr>
    </w:lvl>
    <w:lvl w:ilvl="3" w:tplc="C3B44DEC">
      <w:numFmt w:val="bullet"/>
      <w:lvlText w:val="•"/>
      <w:lvlJc w:val="left"/>
      <w:pPr>
        <w:ind w:left="3186" w:hanging="325"/>
      </w:pPr>
      <w:rPr>
        <w:rFonts w:hint="default"/>
        <w:lang w:val="ca-ES" w:eastAsia="en-US" w:bidi="ar-SA"/>
      </w:rPr>
    </w:lvl>
    <w:lvl w:ilvl="4" w:tplc="E2E6166A">
      <w:numFmt w:val="bullet"/>
      <w:lvlText w:val="•"/>
      <w:lvlJc w:val="left"/>
      <w:pPr>
        <w:ind w:left="4309" w:hanging="325"/>
      </w:pPr>
      <w:rPr>
        <w:rFonts w:hint="default"/>
        <w:lang w:val="ca-ES" w:eastAsia="en-US" w:bidi="ar-SA"/>
      </w:rPr>
    </w:lvl>
    <w:lvl w:ilvl="5" w:tplc="3F04F176">
      <w:numFmt w:val="bullet"/>
      <w:lvlText w:val="•"/>
      <w:lvlJc w:val="left"/>
      <w:pPr>
        <w:ind w:left="5432" w:hanging="325"/>
      </w:pPr>
      <w:rPr>
        <w:rFonts w:hint="default"/>
        <w:lang w:val="ca-ES" w:eastAsia="en-US" w:bidi="ar-SA"/>
      </w:rPr>
    </w:lvl>
    <w:lvl w:ilvl="6" w:tplc="D9867B60">
      <w:numFmt w:val="bullet"/>
      <w:lvlText w:val="•"/>
      <w:lvlJc w:val="left"/>
      <w:pPr>
        <w:ind w:left="6556" w:hanging="325"/>
      </w:pPr>
      <w:rPr>
        <w:rFonts w:hint="default"/>
        <w:lang w:val="ca-ES" w:eastAsia="en-US" w:bidi="ar-SA"/>
      </w:rPr>
    </w:lvl>
    <w:lvl w:ilvl="7" w:tplc="A6B28A00">
      <w:numFmt w:val="bullet"/>
      <w:lvlText w:val="•"/>
      <w:lvlJc w:val="left"/>
      <w:pPr>
        <w:ind w:left="7679" w:hanging="325"/>
      </w:pPr>
      <w:rPr>
        <w:rFonts w:hint="default"/>
        <w:lang w:val="ca-ES" w:eastAsia="en-US" w:bidi="ar-SA"/>
      </w:rPr>
    </w:lvl>
    <w:lvl w:ilvl="8" w:tplc="C298D908">
      <w:numFmt w:val="bullet"/>
      <w:lvlText w:val="•"/>
      <w:lvlJc w:val="left"/>
      <w:pPr>
        <w:ind w:left="8802" w:hanging="325"/>
      </w:pPr>
      <w:rPr>
        <w:rFonts w:hint="default"/>
        <w:lang w:val="ca-ES" w:eastAsia="en-US" w:bidi="ar-SA"/>
      </w:rPr>
    </w:lvl>
  </w:abstractNum>
  <w:abstractNum w:abstractNumId="30" w15:restartNumberingAfterBreak="0">
    <w:nsid w:val="56582D66"/>
    <w:multiLevelType w:val="hybridMultilevel"/>
    <w:tmpl w:val="D1DEB05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573A109F"/>
    <w:multiLevelType w:val="multilevel"/>
    <w:tmpl w:val="D410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636307"/>
    <w:multiLevelType w:val="hybridMultilevel"/>
    <w:tmpl w:val="BC76935A"/>
    <w:lvl w:ilvl="0" w:tplc="8034D562">
      <w:start w:val="4"/>
      <w:numFmt w:val="decimal"/>
      <w:lvlText w:val="%1)"/>
      <w:lvlJc w:val="left"/>
      <w:pPr>
        <w:ind w:left="415" w:hanging="281"/>
      </w:pPr>
      <w:rPr>
        <w:rFonts w:ascii="Arial MT" w:eastAsia="Arial MT" w:hAnsi="Arial MT" w:cs="Arial MT" w:hint="default"/>
        <w:b w:val="0"/>
        <w:bCs w:val="0"/>
        <w:i w:val="0"/>
        <w:iCs w:val="0"/>
        <w:spacing w:val="0"/>
        <w:w w:val="100"/>
        <w:sz w:val="24"/>
        <w:szCs w:val="24"/>
        <w:lang w:val="ca-ES" w:eastAsia="en-US" w:bidi="ar-SA"/>
      </w:rPr>
    </w:lvl>
    <w:lvl w:ilvl="1" w:tplc="A60A64EA">
      <w:numFmt w:val="bullet"/>
      <w:lvlText w:val="•"/>
      <w:lvlJc w:val="left"/>
      <w:pPr>
        <w:ind w:left="1482" w:hanging="281"/>
      </w:pPr>
      <w:rPr>
        <w:rFonts w:hint="default"/>
        <w:lang w:val="ca-ES" w:eastAsia="en-US" w:bidi="ar-SA"/>
      </w:rPr>
    </w:lvl>
    <w:lvl w:ilvl="2" w:tplc="D32CE400">
      <w:numFmt w:val="bullet"/>
      <w:lvlText w:val="•"/>
      <w:lvlJc w:val="left"/>
      <w:pPr>
        <w:ind w:left="2545" w:hanging="281"/>
      </w:pPr>
      <w:rPr>
        <w:rFonts w:hint="default"/>
        <w:lang w:val="ca-ES" w:eastAsia="en-US" w:bidi="ar-SA"/>
      </w:rPr>
    </w:lvl>
    <w:lvl w:ilvl="3" w:tplc="9060402E">
      <w:numFmt w:val="bullet"/>
      <w:lvlText w:val="•"/>
      <w:lvlJc w:val="left"/>
      <w:pPr>
        <w:ind w:left="3608" w:hanging="281"/>
      </w:pPr>
      <w:rPr>
        <w:rFonts w:hint="default"/>
        <w:lang w:val="ca-ES" w:eastAsia="en-US" w:bidi="ar-SA"/>
      </w:rPr>
    </w:lvl>
    <w:lvl w:ilvl="4" w:tplc="AED48A58">
      <w:numFmt w:val="bullet"/>
      <w:lvlText w:val="•"/>
      <w:lvlJc w:val="left"/>
      <w:pPr>
        <w:ind w:left="4671" w:hanging="281"/>
      </w:pPr>
      <w:rPr>
        <w:rFonts w:hint="default"/>
        <w:lang w:val="ca-ES" w:eastAsia="en-US" w:bidi="ar-SA"/>
      </w:rPr>
    </w:lvl>
    <w:lvl w:ilvl="5" w:tplc="CB58857E">
      <w:numFmt w:val="bullet"/>
      <w:lvlText w:val="•"/>
      <w:lvlJc w:val="left"/>
      <w:pPr>
        <w:ind w:left="5734" w:hanging="281"/>
      </w:pPr>
      <w:rPr>
        <w:rFonts w:hint="default"/>
        <w:lang w:val="ca-ES" w:eastAsia="en-US" w:bidi="ar-SA"/>
      </w:rPr>
    </w:lvl>
    <w:lvl w:ilvl="6" w:tplc="CA887A86">
      <w:numFmt w:val="bullet"/>
      <w:lvlText w:val="•"/>
      <w:lvlJc w:val="left"/>
      <w:pPr>
        <w:ind w:left="6797" w:hanging="281"/>
      </w:pPr>
      <w:rPr>
        <w:rFonts w:hint="default"/>
        <w:lang w:val="ca-ES" w:eastAsia="en-US" w:bidi="ar-SA"/>
      </w:rPr>
    </w:lvl>
    <w:lvl w:ilvl="7" w:tplc="E15E67DC">
      <w:numFmt w:val="bullet"/>
      <w:lvlText w:val="•"/>
      <w:lvlJc w:val="left"/>
      <w:pPr>
        <w:ind w:left="7860" w:hanging="281"/>
      </w:pPr>
      <w:rPr>
        <w:rFonts w:hint="default"/>
        <w:lang w:val="ca-ES" w:eastAsia="en-US" w:bidi="ar-SA"/>
      </w:rPr>
    </w:lvl>
    <w:lvl w:ilvl="8" w:tplc="D9F89CAA">
      <w:numFmt w:val="bullet"/>
      <w:lvlText w:val="•"/>
      <w:lvlJc w:val="left"/>
      <w:pPr>
        <w:ind w:left="8923" w:hanging="281"/>
      </w:pPr>
      <w:rPr>
        <w:rFonts w:hint="default"/>
        <w:lang w:val="ca-ES" w:eastAsia="en-US" w:bidi="ar-SA"/>
      </w:rPr>
    </w:lvl>
  </w:abstractNum>
  <w:abstractNum w:abstractNumId="33" w15:restartNumberingAfterBreak="0">
    <w:nsid w:val="5A4F62BB"/>
    <w:multiLevelType w:val="multilevel"/>
    <w:tmpl w:val="C3D203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F20AA9"/>
    <w:multiLevelType w:val="multilevel"/>
    <w:tmpl w:val="2BDE4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283842"/>
    <w:multiLevelType w:val="hybridMultilevel"/>
    <w:tmpl w:val="FA92785C"/>
    <w:lvl w:ilvl="0" w:tplc="ED48650A">
      <w:start w:val="1"/>
      <w:numFmt w:val="bullet"/>
      <w:lvlText w:val=""/>
      <w:lvlPicBulletId w:val="3"/>
      <w:lvlJc w:val="left"/>
      <w:pPr>
        <w:tabs>
          <w:tab w:val="num" w:pos="440"/>
        </w:tabs>
        <w:ind w:left="440" w:firstLine="0"/>
      </w:pPr>
      <w:rPr>
        <w:rFonts w:ascii="Symbol" w:hAnsi="Symbol" w:hint="default"/>
      </w:rPr>
    </w:lvl>
    <w:lvl w:ilvl="1" w:tplc="85FEEE10" w:tentative="1">
      <w:start w:val="1"/>
      <w:numFmt w:val="bullet"/>
      <w:lvlText w:val=""/>
      <w:lvlJc w:val="left"/>
      <w:pPr>
        <w:tabs>
          <w:tab w:val="num" w:pos="880"/>
        </w:tabs>
        <w:ind w:left="880" w:firstLine="0"/>
      </w:pPr>
      <w:rPr>
        <w:rFonts w:ascii="Symbol" w:hAnsi="Symbol" w:hint="default"/>
      </w:rPr>
    </w:lvl>
    <w:lvl w:ilvl="2" w:tplc="819220CA" w:tentative="1">
      <w:start w:val="1"/>
      <w:numFmt w:val="bullet"/>
      <w:lvlText w:val=""/>
      <w:lvlJc w:val="left"/>
      <w:pPr>
        <w:tabs>
          <w:tab w:val="num" w:pos="1320"/>
        </w:tabs>
        <w:ind w:left="1320" w:firstLine="0"/>
      </w:pPr>
      <w:rPr>
        <w:rFonts w:ascii="Symbol" w:hAnsi="Symbol" w:hint="default"/>
      </w:rPr>
    </w:lvl>
    <w:lvl w:ilvl="3" w:tplc="631C9414" w:tentative="1">
      <w:start w:val="1"/>
      <w:numFmt w:val="bullet"/>
      <w:lvlText w:val=""/>
      <w:lvlJc w:val="left"/>
      <w:pPr>
        <w:tabs>
          <w:tab w:val="num" w:pos="1760"/>
        </w:tabs>
        <w:ind w:left="1760" w:firstLine="0"/>
      </w:pPr>
      <w:rPr>
        <w:rFonts w:ascii="Symbol" w:hAnsi="Symbol" w:hint="default"/>
      </w:rPr>
    </w:lvl>
    <w:lvl w:ilvl="4" w:tplc="3C7CC538" w:tentative="1">
      <w:start w:val="1"/>
      <w:numFmt w:val="bullet"/>
      <w:lvlText w:val=""/>
      <w:lvlJc w:val="left"/>
      <w:pPr>
        <w:tabs>
          <w:tab w:val="num" w:pos="2200"/>
        </w:tabs>
        <w:ind w:left="2200" w:firstLine="0"/>
      </w:pPr>
      <w:rPr>
        <w:rFonts w:ascii="Symbol" w:hAnsi="Symbol" w:hint="default"/>
      </w:rPr>
    </w:lvl>
    <w:lvl w:ilvl="5" w:tplc="ABFEA0F4" w:tentative="1">
      <w:start w:val="1"/>
      <w:numFmt w:val="bullet"/>
      <w:lvlText w:val=""/>
      <w:lvlJc w:val="left"/>
      <w:pPr>
        <w:tabs>
          <w:tab w:val="num" w:pos="2640"/>
        </w:tabs>
        <w:ind w:left="2640" w:firstLine="0"/>
      </w:pPr>
      <w:rPr>
        <w:rFonts w:ascii="Symbol" w:hAnsi="Symbol" w:hint="default"/>
      </w:rPr>
    </w:lvl>
    <w:lvl w:ilvl="6" w:tplc="6310FC76" w:tentative="1">
      <w:start w:val="1"/>
      <w:numFmt w:val="bullet"/>
      <w:lvlText w:val=""/>
      <w:lvlJc w:val="left"/>
      <w:pPr>
        <w:tabs>
          <w:tab w:val="num" w:pos="3080"/>
        </w:tabs>
        <w:ind w:left="3080" w:firstLine="0"/>
      </w:pPr>
      <w:rPr>
        <w:rFonts w:ascii="Symbol" w:hAnsi="Symbol" w:hint="default"/>
      </w:rPr>
    </w:lvl>
    <w:lvl w:ilvl="7" w:tplc="C55AA50E" w:tentative="1">
      <w:start w:val="1"/>
      <w:numFmt w:val="bullet"/>
      <w:lvlText w:val=""/>
      <w:lvlJc w:val="left"/>
      <w:pPr>
        <w:tabs>
          <w:tab w:val="num" w:pos="3520"/>
        </w:tabs>
        <w:ind w:left="3520" w:firstLine="0"/>
      </w:pPr>
      <w:rPr>
        <w:rFonts w:ascii="Symbol" w:hAnsi="Symbol" w:hint="default"/>
      </w:rPr>
    </w:lvl>
    <w:lvl w:ilvl="8" w:tplc="A5CCFF1E" w:tentative="1">
      <w:start w:val="1"/>
      <w:numFmt w:val="bullet"/>
      <w:lvlText w:val=""/>
      <w:lvlJc w:val="left"/>
      <w:pPr>
        <w:tabs>
          <w:tab w:val="num" w:pos="3960"/>
        </w:tabs>
        <w:ind w:left="3960" w:firstLine="0"/>
      </w:pPr>
      <w:rPr>
        <w:rFonts w:ascii="Symbol" w:hAnsi="Symbol" w:hint="default"/>
      </w:rPr>
    </w:lvl>
  </w:abstractNum>
  <w:abstractNum w:abstractNumId="36" w15:restartNumberingAfterBreak="0">
    <w:nsid w:val="5DA133C8"/>
    <w:multiLevelType w:val="hybridMultilevel"/>
    <w:tmpl w:val="BB122C86"/>
    <w:lvl w:ilvl="0" w:tplc="FFFFFFFF">
      <w:start w:val="1"/>
      <w:numFmt w:val="bullet"/>
      <w:lvlText w:val=""/>
      <w:lvlPicBulletId w:val="1"/>
      <w:lvlJc w:val="left"/>
      <w:pPr>
        <w:tabs>
          <w:tab w:val="num" w:pos="880"/>
        </w:tabs>
        <w:ind w:left="880" w:firstLine="0"/>
      </w:pPr>
      <w:rPr>
        <w:rFonts w:ascii="Symbol" w:hAnsi="Symbol" w:hint="default"/>
      </w:rPr>
    </w:lvl>
    <w:lvl w:ilvl="1" w:tplc="3880E5CC">
      <w:numFmt w:val="bullet"/>
      <w:lvlText w:val="•"/>
      <w:lvlJc w:val="left"/>
      <w:pPr>
        <w:ind w:left="1320" w:hanging="440"/>
      </w:pPr>
      <w:rPr>
        <w:rFonts w:hint="default"/>
        <w:lang w:val="ca-ES" w:eastAsia="en-US" w:bidi="ar-SA"/>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37" w15:restartNumberingAfterBreak="0">
    <w:nsid w:val="5ED25C83"/>
    <w:multiLevelType w:val="hybridMultilevel"/>
    <w:tmpl w:val="970890B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 w15:restartNumberingAfterBreak="0">
    <w:nsid w:val="60684E2C"/>
    <w:multiLevelType w:val="multilevel"/>
    <w:tmpl w:val="6E88B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EA4DA7"/>
    <w:multiLevelType w:val="hybridMultilevel"/>
    <w:tmpl w:val="71E604A4"/>
    <w:lvl w:ilvl="0" w:tplc="0409000B">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 w15:restartNumberingAfterBreak="0">
    <w:nsid w:val="6170594E"/>
    <w:multiLevelType w:val="hybridMultilevel"/>
    <w:tmpl w:val="BD78346A"/>
    <w:lvl w:ilvl="0" w:tplc="51A21984">
      <w:start w:val="1"/>
      <w:numFmt w:val="decimal"/>
      <w:lvlText w:val="%1."/>
      <w:lvlJc w:val="left"/>
      <w:pPr>
        <w:ind w:left="336" w:hanging="202"/>
      </w:pPr>
      <w:rPr>
        <w:rFonts w:ascii="Arial MT" w:eastAsia="Arial MT" w:hAnsi="Arial MT" w:cs="Arial MT" w:hint="default"/>
        <w:b w:val="0"/>
        <w:bCs w:val="0"/>
        <w:i w:val="0"/>
        <w:iCs w:val="0"/>
        <w:spacing w:val="0"/>
        <w:w w:val="98"/>
        <w:sz w:val="22"/>
        <w:szCs w:val="22"/>
        <w:lang w:val="ca-ES" w:eastAsia="en-US" w:bidi="ar-SA"/>
      </w:rPr>
    </w:lvl>
    <w:lvl w:ilvl="1" w:tplc="32929142">
      <w:numFmt w:val="bullet"/>
      <w:lvlText w:val="•"/>
      <w:lvlJc w:val="left"/>
      <w:pPr>
        <w:ind w:left="1410" w:hanging="202"/>
      </w:pPr>
      <w:rPr>
        <w:rFonts w:hint="default"/>
        <w:lang w:val="ca-ES" w:eastAsia="en-US" w:bidi="ar-SA"/>
      </w:rPr>
    </w:lvl>
    <w:lvl w:ilvl="2" w:tplc="022E1DCC">
      <w:numFmt w:val="bullet"/>
      <w:lvlText w:val="•"/>
      <w:lvlJc w:val="left"/>
      <w:pPr>
        <w:ind w:left="2481" w:hanging="202"/>
      </w:pPr>
      <w:rPr>
        <w:rFonts w:hint="default"/>
        <w:lang w:val="ca-ES" w:eastAsia="en-US" w:bidi="ar-SA"/>
      </w:rPr>
    </w:lvl>
    <w:lvl w:ilvl="3" w:tplc="5FE659A2">
      <w:numFmt w:val="bullet"/>
      <w:lvlText w:val="•"/>
      <w:lvlJc w:val="left"/>
      <w:pPr>
        <w:ind w:left="3552" w:hanging="202"/>
      </w:pPr>
      <w:rPr>
        <w:rFonts w:hint="default"/>
        <w:lang w:val="ca-ES" w:eastAsia="en-US" w:bidi="ar-SA"/>
      </w:rPr>
    </w:lvl>
    <w:lvl w:ilvl="4" w:tplc="1DE2CCE6">
      <w:numFmt w:val="bullet"/>
      <w:lvlText w:val="•"/>
      <w:lvlJc w:val="left"/>
      <w:pPr>
        <w:ind w:left="4623" w:hanging="202"/>
      </w:pPr>
      <w:rPr>
        <w:rFonts w:hint="default"/>
        <w:lang w:val="ca-ES" w:eastAsia="en-US" w:bidi="ar-SA"/>
      </w:rPr>
    </w:lvl>
    <w:lvl w:ilvl="5" w:tplc="3EF22CEE">
      <w:numFmt w:val="bullet"/>
      <w:lvlText w:val="•"/>
      <w:lvlJc w:val="left"/>
      <w:pPr>
        <w:ind w:left="5694" w:hanging="202"/>
      </w:pPr>
      <w:rPr>
        <w:rFonts w:hint="default"/>
        <w:lang w:val="ca-ES" w:eastAsia="en-US" w:bidi="ar-SA"/>
      </w:rPr>
    </w:lvl>
    <w:lvl w:ilvl="6" w:tplc="FCF0407E">
      <w:numFmt w:val="bullet"/>
      <w:lvlText w:val="•"/>
      <w:lvlJc w:val="left"/>
      <w:pPr>
        <w:ind w:left="6765" w:hanging="202"/>
      </w:pPr>
      <w:rPr>
        <w:rFonts w:hint="default"/>
        <w:lang w:val="ca-ES" w:eastAsia="en-US" w:bidi="ar-SA"/>
      </w:rPr>
    </w:lvl>
    <w:lvl w:ilvl="7" w:tplc="94FE805C">
      <w:numFmt w:val="bullet"/>
      <w:lvlText w:val="•"/>
      <w:lvlJc w:val="left"/>
      <w:pPr>
        <w:ind w:left="7836" w:hanging="202"/>
      </w:pPr>
      <w:rPr>
        <w:rFonts w:hint="default"/>
        <w:lang w:val="ca-ES" w:eastAsia="en-US" w:bidi="ar-SA"/>
      </w:rPr>
    </w:lvl>
    <w:lvl w:ilvl="8" w:tplc="CC08D470">
      <w:numFmt w:val="bullet"/>
      <w:lvlText w:val="•"/>
      <w:lvlJc w:val="left"/>
      <w:pPr>
        <w:ind w:left="8907" w:hanging="202"/>
      </w:pPr>
      <w:rPr>
        <w:rFonts w:hint="default"/>
        <w:lang w:val="ca-ES" w:eastAsia="en-US" w:bidi="ar-SA"/>
      </w:rPr>
    </w:lvl>
  </w:abstractNum>
  <w:abstractNum w:abstractNumId="41" w15:restartNumberingAfterBreak="0">
    <w:nsid w:val="63E35755"/>
    <w:multiLevelType w:val="hybridMultilevel"/>
    <w:tmpl w:val="1F486078"/>
    <w:lvl w:ilvl="0" w:tplc="5F92C946">
      <w:start w:val="1"/>
      <w:numFmt w:val="decimal"/>
      <w:lvlText w:val="%1."/>
      <w:lvlJc w:val="left"/>
      <w:pPr>
        <w:ind w:left="519" w:hanging="325"/>
      </w:pPr>
      <w:rPr>
        <w:rFonts w:ascii="Consolas" w:eastAsia="Consolas" w:hAnsi="Consolas" w:cs="Consolas" w:hint="default"/>
        <w:b w:val="0"/>
        <w:bCs w:val="0"/>
        <w:i w:val="0"/>
        <w:iCs w:val="0"/>
        <w:color w:val="5382FE"/>
        <w:spacing w:val="0"/>
        <w:w w:val="100"/>
        <w:sz w:val="24"/>
        <w:szCs w:val="24"/>
        <w:lang w:val="ca-ES" w:eastAsia="en-US" w:bidi="ar-SA"/>
      </w:rPr>
    </w:lvl>
    <w:lvl w:ilvl="1" w:tplc="3B6C0D00">
      <w:numFmt w:val="bullet"/>
      <w:lvlText w:val="•"/>
      <w:lvlJc w:val="left"/>
      <w:pPr>
        <w:ind w:left="1572" w:hanging="325"/>
      </w:pPr>
      <w:rPr>
        <w:rFonts w:hint="default"/>
        <w:lang w:val="ca-ES" w:eastAsia="en-US" w:bidi="ar-SA"/>
      </w:rPr>
    </w:lvl>
    <w:lvl w:ilvl="2" w:tplc="20049EFE">
      <w:numFmt w:val="bullet"/>
      <w:lvlText w:val="•"/>
      <w:lvlJc w:val="left"/>
      <w:pPr>
        <w:ind w:left="2625" w:hanging="325"/>
      </w:pPr>
      <w:rPr>
        <w:rFonts w:hint="default"/>
        <w:lang w:val="ca-ES" w:eastAsia="en-US" w:bidi="ar-SA"/>
      </w:rPr>
    </w:lvl>
    <w:lvl w:ilvl="3" w:tplc="1CB0DC54">
      <w:numFmt w:val="bullet"/>
      <w:lvlText w:val="•"/>
      <w:lvlJc w:val="left"/>
      <w:pPr>
        <w:ind w:left="3678" w:hanging="325"/>
      </w:pPr>
      <w:rPr>
        <w:rFonts w:hint="default"/>
        <w:lang w:val="ca-ES" w:eastAsia="en-US" w:bidi="ar-SA"/>
      </w:rPr>
    </w:lvl>
    <w:lvl w:ilvl="4" w:tplc="1792ABDE">
      <w:numFmt w:val="bullet"/>
      <w:lvlText w:val="•"/>
      <w:lvlJc w:val="left"/>
      <w:pPr>
        <w:ind w:left="4731" w:hanging="325"/>
      </w:pPr>
      <w:rPr>
        <w:rFonts w:hint="default"/>
        <w:lang w:val="ca-ES" w:eastAsia="en-US" w:bidi="ar-SA"/>
      </w:rPr>
    </w:lvl>
    <w:lvl w:ilvl="5" w:tplc="086206D6">
      <w:numFmt w:val="bullet"/>
      <w:lvlText w:val="•"/>
      <w:lvlJc w:val="left"/>
      <w:pPr>
        <w:ind w:left="5784" w:hanging="325"/>
      </w:pPr>
      <w:rPr>
        <w:rFonts w:hint="default"/>
        <w:lang w:val="ca-ES" w:eastAsia="en-US" w:bidi="ar-SA"/>
      </w:rPr>
    </w:lvl>
    <w:lvl w:ilvl="6" w:tplc="800A7D0E">
      <w:numFmt w:val="bullet"/>
      <w:lvlText w:val="•"/>
      <w:lvlJc w:val="left"/>
      <w:pPr>
        <w:ind w:left="6837" w:hanging="325"/>
      </w:pPr>
      <w:rPr>
        <w:rFonts w:hint="default"/>
        <w:lang w:val="ca-ES" w:eastAsia="en-US" w:bidi="ar-SA"/>
      </w:rPr>
    </w:lvl>
    <w:lvl w:ilvl="7" w:tplc="01CC6616">
      <w:numFmt w:val="bullet"/>
      <w:lvlText w:val="•"/>
      <w:lvlJc w:val="left"/>
      <w:pPr>
        <w:ind w:left="7890" w:hanging="325"/>
      </w:pPr>
      <w:rPr>
        <w:rFonts w:hint="default"/>
        <w:lang w:val="ca-ES" w:eastAsia="en-US" w:bidi="ar-SA"/>
      </w:rPr>
    </w:lvl>
    <w:lvl w:ilvl="8" w:tplc="D902CF4E">
      <w:numFmt w:val="bullet"/>
      <w:lvlText w:val="•"/>
      <w:lvlJc w:val="left"/>
      <w:pPr>
        <w:ind w:left="8943" w:hanging="325"/>
      </w:pPr>
      <w:rPr>
        <w:rFonts w:hint="default"/>
        <w:lang w:val="ca-ES" w:eastAsia="en-US" w:bidi="ar-SA"/>
      </w:rPr>
    </w:lvl>
  </w:abstractNum>
  <w:abstractNum w:abstractNumId="42" w15:restartNumberingAfterBreak="0">
    <w:nsid w:val="63F62046"/>
    <w:multiLevelType w:val="multilevel"/>
    <w:tmpl w:val="B2088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5757665"/>
    <w:multiLevelType w:val="multilevel"/>
    <w:tmpl w:val="8124B1A2"/>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6B151AF"/>
    <w:multiLevelType w:val="hybridMultilevel"/>
    <w:tmpl w:val="964A1BEC"/>
    <w:lvl w:ilvl="0" w:tplc="04090011">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5" w15:restartNumberingAfterBreak="0">
    <w:nsid w:val="66E53B89"/>
    <w:multiLevelType w:val="hybridMultilevel"/>
    <w:tmpl w:val="9B3AAEA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676C611C"/>
    <w:multiLevelType w:val="multilevel"/>
    <w:tmpl w:val="8124B1A2"/>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7957A86"/>
    <w:multiLevelType w:val="multilevel"/>
    <w:tmpl w:val="699C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C40E06"/>
    <w:multiLevelType w:val="multilevel"/>
    <w:tmpl w:val="4594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9064E1"/>
    <w:multiLevelType w:val="hybridMultilevel"/>
    <w:tmpl w:val="AEE05CA4"/>
    <w:lvl w:ilvl="0" w:tplc="7CBE1E1C">
      <w:start w:val="1"/>
      <w:numFmt w:val="bullet"/>
      <w:lvlText w:val=""/>
      <w:lvlPicBulletId w:val="1"/>
      <w:lvlJc w:val="left"/>
      <w:pPr>
        <w:tabs>
          <w:tab w:val="num" w:pos="440"/>
        </w:tabs>
        <w:ind w:left="440" w:firstLine="0"/>
      </w:pPr>
      <w:rPr>
        <w:rFonts w:ascii="Symbol" w:hAnsi="Symbol" w:hint="default"/>
      </w:rPr>
    </w:lvl>
    <w:lvl w:ilvl="1" w:tplc="734EEA5A" w:tentative="1">
      <w:start w:val="1"/>
      <w:numFmt w:val="bullet"/>
      <w:lvlText w:val=""/>
      <w:lvlJc w:val="left"/>
      <w:pPr>
        <w:tabs>
          <w:tab w:val="num" w:pos="880"/>
        </w:tabs>
        <w:ind w:left="880" w:firstLine="0"/>
      </w:pPr>
      <w:rPr>
        <w:rFonts w:ascii="Symbol" w:hAnsi="Symbol" w:hint="default"/>
      </w:rPr>
    </w:lvl>
    <w:lvl w:ilvl="2" w:tplc="29C4A246" w:tentative="1">
      <w:start w:val="1"/>
      <w:numFmt w:val="bullet"/>
      <w:lvlText w:val=""/>
      <w:lvlJc w:val="left"/>
      <w:pPr>
        <w:tabs>
          <w:tab w:val="num" w:pos="1320"/>
        </w:tabs>
        <w:ind w:left="1320" w:firstLine="0"/>
      </w:pPr>
      <w:rPr>
        <w:rFonts w:ascii="Symbol" w:hAnsi="Symbol" w:hint="default"/>
      </w:rPr>
    </w:lvl>
    <w:lvl w:ilvl="3" w:tplc="F604B932" w:tentative="1">
      <w:start w:val="1"/>
      <w:numFmt w:val="bullet"/>
      <w:lvlText w:val=""/>
      <w:lvlJc w:val="left"/>
      <w:pPr>
        <w:tabs>
          <w:tab w:val="num" w:pos="1760"/>
        </w:tabs>
        <w:ind w:left="1760" w:firstLine="0"/>
      </w:pPr>
      <w:rPr>
        <w:rFonts w:ascii="Symbol" w:hAnsi="Symbol" w:hint="default"/>
      </w:rPr>
    </w:lvl>
    <w:lvl w:ilvl="4" w:tplc="5386D42A" w:tentative="1">
      <w:start w:val="1"/>
      <w:numFmt w:val="bullet"/>
      <w:lvlText w:val=""/>
      <w:lvlJc w:val="left"/>
      <w:pPr>
        <w:tabs>
          <w:tab w:val="num" w:pos="2200"/>
        </w:tabs>
        <w:ind w:left="2200" w:firstLine="0"/>
      </w:pPr>
      <w:rPr>
        <w:rFonts w:ascii="Symbol" w:hAnsi="Symbol" w:hint="default"/>
      </w:rPr>
    </w:lvl>
    <w:lvl w:ilvl="5" w:tplc="DC9AC160" w:tentative="1">
      <w:start w:val="1"/>
      <w:numFmt w:val="bullet"/>
      <w:lvlText w:val=""/>
      <w:lvlJc w:val="left"/>
      <w:pPr>
        <w:tabs>
          <w:tab w:val="num" w:pos="2640"/>
        </w:tabs>
        <w:ind w:left="2640" w:firstLine="0"/>
      </w:pPr>
      <w:rPr>
        <w:rFonts w:ascii="Symbol" w:hAnsi="Symbol" w:hint="default"/>
      </w:rPr>
    </w:lvl>
    <w:lvl w:ilvl="6" w:tplc="05AC0A8A" w:tentative="1">
      <w:start w:val="1"/>
      <w:numFmt w:val="bullet"/>
      <w:lvlText w:val=""/>
      <w:lvlJc w:val="left"/>
      <w:pPr>
        <w:tabs>
          <w:tab w:val="num" w:pos="3080"/>
        </w:tabs>
        <w:ind w:left="3080" w:firstLine="0"/>
      </w:pPr>
      <w:rPr>
        <w:rFonts w:ascii="Symbol" w:hAnsi="Symbol" w:hint="default"/>
      </w:rPr>
    </w:lvl>
    <w:lvl w:ilvl="7" w:tplc="C87828E6" w:tentative="1">
      <w:start w:val="1"/>
      <w:numFmt w:val="bullet"/>
      <w:lvlText w:val=""/>
      <w:lvlJc w:val="left"/>
      <w:pPr>
        <w:tabs>
          <w:tab w:val="num" w:pos="3520"/>
        </w:tabs>
        <w:ind w:left="3520" w:firstLine="0"/>
      </w:pPr>
      <w:rPr>
        <w:rFonts w:ascii="Symbol" w:hAnsi="Symbol" w:hint="default"/>
      </w:rPr>
    </w:lvl>
    <w:lvl w:ilvl="8" w:tplc="43AC6A68" w:tentative="1">
      <w:start w:val="1"/>
      <w:numFmt w:val="bullet"/>
      <w:lvlText w:val=""/>
      <w:lvlJc w:val="left"/>
      <w:pPr>
        <w:tabs>
          <w:tab w:val="num" w:pos="3960"/>
        </w:tabs>
        <w:ind w:left="3960" w:firstLine="0"/>
      </w:pPr>
      <w:rPr>
        <w:rFonts w:ascii="Symbol" w:hAnsi="Symbol" w:hint="default"/>
      </w:rPr>
    </w:lvl>
  </w:abstractNum>
  <w:abstractNum w:abstractNumId="50" w15:restartNumberingAfterBreak="0">
    <w:nsid w:val="6EB3285E"/>
    <w:multiLevelType w:val="multilevel"/>
    <w:tmpl w:val="B7AE0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F047A7"/>
    <w:multiLevelType w:val="multilevel"/>
    <w:tmpl w:val="3F88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6F27DD"/>
    <w:multiLevelType w:val="multilevel"/>
    <w:tmpl w:val="8124B1A2"/>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5807659"/>
    <w:multiLevelType w:val="hybridMultilevel"/>
    <w:tmpl w:val="F32EF016"/>
    <w:lvl w:ilvl="0" w:tplc="3880E5CC">
      <w:numFmt w:val="bullet"/>
      <w:lvlText w:val="•"/>
      <w:lvlJc w:val="left"/>
      <w:pPr>
        <w:ind w:left="440" w:hanging="440"/>
      </w:pPr>
      <w:rPr>
        <w:rFonts w:hint="default"/>
        <w:lang w:val="ca-ES" w:eastAsia="en-US" w:bidi="ar-S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4" w15:restartNumberingAfterBreak="0">
    <w:nsid w:val="78EE0D52"/>
    <w:multiLevelType w:val="hybridMultilevel"/>
    <w:tmpl w:val="76D4482C"/>
    <w:lvl w:ilvl="0" w:tplc="3880E5CC">
      <w:numFmt w:val="bullet"/>
      <w:lvlText w:val="•"/>
      <w:lvlPicBulletId w:val="1"/>
      <w:lvlJc w:val="left"/>
      <w:pPr>
        <w:ind w:left="440" w:hanging="440"/>
      </w:pPr>
      <w:rPr>
        <w:rFonts w:hint="default"/>
        <w:lang w:val="ca-ES" w:eastAsia="en-US" w:bidi="ar-S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5" w15:restartNumberingAfterBreak="0">
    <w:nsid w:val="79046E5E"/>
    <w:multiLevelType w:val="multilevel"/>
    <w:tmpl w:val="DCAE997C"/>
    <w:lvl w:ilvl="0">
      <w:start w:val="1"/>
      <w:numFmt w:val="decimal"/>
      <w:lvlText w:val="%1."/>
      <w:lvlJc w:val="left"/>
      <w:pPr>
        <w:ind w:left="435" w:hanging="435"/>
      </w:pPr>
      <w:rPr>
        <w:rFonts w:ascii="Arial" w:eastAsia="Arial" w:hAnsi="Arial" w:cs="Arial" w:hint="default"/>
        <w:b/>
        <w:bCs/>
        <w:i w:val="0"/>
        <w:iCs w:val="0"/>
        <w:spacing w:val="0"/>
        <w:w w:val="93"/>
        <w:sz w:val="39"/>
        <w:szCs w:val="39"/>
        <w:lang w:val="ca-ES" w:eastAsia="en-US" w:bidi="ar-SA"/>
      </w:rPr>
    </w:lvl>
    <w:lvl w:ilvl="1">
      <w:start w:val="1"/>
      <w:numFmt w:val="decimal"/>
      <w:lvlText w:val="%1.%2"/>
      <w:lvlJc w:val="left"/>
      <w:pPr>
        <w:ind w:left="685" w:hanging="551"/>
      </w:pPr>
      <w:rPr>
        <w:rFonts w:ascii="Arial" w:eastAsia="Arial" w:hAnsi="Arial" w:cs="Arial" w:hint="default"/>
        <w:b/>
        <w:bCs/>
        <w:i w:val="0"/>
        <w:iCs w:val="0"/>
        <w:spacing w:val="0"/>
        <w:w w:val="100"/>
        <w:sz w:val="33"/>
        <w:szCs w:val="33"/>
        <w:lang w:val="ca-ES" w:eastAsia="en-US" w:bidi="ar-SA"/>
      </w:rPr>
    </w:lvl>
    <w:lvl w:ilvl="2">
      <w:numFmt w:val="bullet"/>
      <w:lvlText w:val="•"/>
      <w:lvlJc w:val="left"/>
      <w:pPr>
        <w:ind w:left="1832" w:hanging="551"/>
      </w:pPr>
      <w:rPr>
        <w:rFonts w:hint="default"/>
        <w:lang w:val="ca-ES" w:eastAsia="en-US" w:bidi="ar-SA"/>
      </w:rPr>
    </w:lvl>
    <w:lvl w:ilvl="3">
      <w:numFmt w:val="bullet"/>
      <w:lvlText w:val="•"/>
      <w:lvlJc w:val="left"/>
      <w:pPr>
        <w:ind w:left="2984" w:hanging="551"/>
      </w:pPr>
      <w:rPr>
        <w:rFonts w:hint="default"/>
        <w:lang w:val="ca-ES" w:eastAsia="en-US" w:bidi="ar-SA"/>
      </w:rPr>
    </w:lvl>
    <w:lvl w:ilvl="4">
      <w:numFmt w:val="bullet"/>
      <w:lvlText w:val="•"/>
      <w:lvlJc w:val="left"/>
      <w:pPr>
        <w:ind w:left="4136" w:hanging="551"/>
      </w:pPr>
      <w:rPr>
        <w:rFonts w:hint="default"/>
        <w:lang w:val="ca-ES" w:eastAsia="en-US" w:bidi="ar-SA"/>
      </w:rPr>
    </w:lvl>
    <w:lvl w:ilvl="5">
      <w:numFmt w:val="bullet"/>
      <w:lvlText w:val="•"/>
      <w:lvlJc w:val="left"/>
      <w:pPr>
        <w:ind w:left="5288" w:hanging="551"/>
      </w:pPr>
      <w:rPr>
        <w:rFonts w:hint="default"/>
        <w:lang w:val="ca-ES" w:eastAsia="en-US" w:bidi="ar-SA"/>
      </w:rPr>
    </w:lvl>
    <w:lvl w:ilvl="6">
      <w:numFmt w:val="bullet"/>
      <w:lvlText w:val="•"/>
      <w:lvlJc w:val="left"/>
      <w:pPr>
        <w:ind w:left="6440" w:hanging="551"/>
      </w:pPr>
      <w:rPr>
        <w:rFonts w:hint="default"/>
        <w:lang w:val="ca-ES" w:eastAsia="en-US" w:bidi="ar-SA"/>
      </w:rPr>
    </w:lvl>
    <w:lvl w:ilvl="7">
      <w:numFmt w:val="bullet"/>
      <w:lvlText w:val="•"/>
      <w:lvlJc w:val="left"/>
      <w:pPr>
        <w:ind w:left="7592" w:hanging="551"/>
      </w:pPr>
      <w:rPr>
        <w:rFonts w:hint="default"/>
        <w:lang w:val="ca-ES" w:eastAsia="en-US" w:bidi="ar-SA"/>
      </w:rPr>
    </w:lvl>
    <w:lvl w:ilvl="8">
      <w:numFmt w:val="bullet"/>
      <w:lvlText w:val="•"/>
      <w:lvlJc w:val="left"/>
      <w:pPr>
        <w:ind w:left="8744" w:hanging="551"/>
      </w:pPr>
      <w:rPr>
        <w:rFonts w:hint="default"/>
        <w:lang w:val="ca-ES" w:eastAsia="en-US" w:bidi="ar-SA"/>
      </w:rPr>
    </w:lvl>
  </w:abstractNum>
  <w:abstractNum w:abstractNumId="56" w15:restartNumberingAfterBreak="0">
    <w:nsid w:val="7B967A22"/>
    <w:multiLevelType w:val="hybridMultilevel"/>
    <w:tmpl w:val="83724012"/>
    <w:lvl w:ilvl="0" w:tplc="4A502D0E">
      <w:start w:val="1"/>
      <w:numFmt w:val="decimal"/>
      <w:lvlText w:val="%1."/>
      <w:lvlJc w:val="left"/>
      <w:pPr>
        <w:ind w:left="519" w:hanging="325"/>
      </w:pPr>
      <w:rPr>
        <w:rFonts w:ascii="Consolas" w:eastAsia="Consolas" w:hAnsi="Consolas" w:cs="Consolas" w:hint="default"/>
        <w:b w:val="0"/>
        <w:bCs w:val="0"/>
        <w:i w:val="0"/>
        <w:iCs w:val="0"/>
        <w:color w:val="5382FE"/>
        <w:spacing w:val="0"/>
        <w:w w:val="100"/>
        <w:sz w:val="24"/>
        <w:szCs w:val="24"/>
        <w:lang w:val="ca-ES" w:eastAsia="en-US" w:bidi="ar-SA"/>
      </w:rPr>
    </w:lvl>
    <w:lvl w:ilvl="1" w:tplc="EE0A7472">
      <w:numFmt w:val="bullet"/>
      <w:lvlText w:val="•"/>
      <w:lvlJc w:val="left"/>
      <w:pPr>
        <w:ind w:left="1572" w:hanging="325"/>
      </w:pPr>
      <w:rPr>
        <w:rFonts w:hint="default"/>
        <w:lang w:val="ca-ES" w:eastAsia="en-US" w:bidi="ar-SA"/>
      </w:rPr>
    </w:lvl>
    <w:lvl w:ilvl="2" w:tplc="94306138">
      <w:numFmt w:val="bullet"/>
      <w:lvlText w:val="•"/>
      <w:lvlJc w:val="left"/>
      <w:pPr>
        <w:ind w:left="2625" w:hanging="325"/>
      </w:pPr>
      <w:rPr>
        <w:rFonts w:hint="default"/>
        <w:lang w:val="ca-ES" w:eastAsia="en-US" w:bidi="ar-SA"/>
      </w:rPr>
    </w:lvl>
    <w:lvl w:ilvl="3" w:tplc="175EDFB6">
      <w:numFmt w:val="bullet"/>
      <w:lvlText w:val="•"/>
      <w:lvlJc w:val="left"/>
      <w:pPr>
        <w:ind w:left="3678" w:hanging="325"/>
      </w:pPr>
      <w:rPr>
        <w:rFonts w:hint="default"/>
        <w:lang w:val="ca-ES" w:eastAsia="en-US" w:bidi="ar-SA"/>
      </w:rPr>
    </w:lvl>
    <w:lvl w:ilvl="4" w:tplc="DF08D0D4">
      <w:numFmt w:val="bullet"/>
      <w:lvlText w:val="•"/>
      <w:lvlJc w:val="left"/>
      <w:pPr>
        <w:ind w:left="4731" w:hanging="325"/>
      </w:pPr>
      <w:rPr>
        <w:rFonts w:hint="default"/>
        <w:lang w:val="ca-ES" w:eastAsia="en-US" w:bidi="ar-SA"/>
      </w:rPr>
    </w:lvl>
    <w:lvl w:ilvl="5" w:tplc="FD4E3512">
      <w:numFmt w:val="bullet"/>
      <w:lvlText w:val="•"/>
      <w:lvlJc w:val="left"/>
      <w:pPr>
        <w:ind w:left="5784" w:hanging="325"/>
      </w:pPr>
      <w:rPr>
        <w:rFonts w:hint="default"/>
        <w:lang w:val="ca-ES" w:eastAsia="en-US" w:bidi="ar-SA"/>
      </w:rPr>
    </w:lvl>
    <w:lvl w:ilvl="6" w:tplc="70E8F050">
      <w:numFmt w:val="bullet"/>
      <w:lvlText w:val="•"/>
      <w:lvlJc w:val="left"/>
      <w:pPr>
        <w:ind w:left="6837" w:hanging="325"/>
      </w:pPr>
      <w:rPr>
        <w:rFonts w:hint="default"/>
        <w:lang w:val="ca-ES" w:eastAsia="en-US" w:bidi="ar-SA"/>
      </w:rPr>
    </w:lvl>
    <w:lvl w:ilvl="7" w:tplc="B0AC681C">
      <w:numFmt w:val="bullet"/>
      <w:lvlText w:val="•"/>
      <w:lvlJc w:val="left"/>
      <w:pPr>
        <w:ind w:left="7890" w:hanging="325"/>
      </w:pPr>
      <w:rPr>
        <w:rFonts w:hint="default"/>
        <w:lang w:val="ca-ES" w:eastAsia="en-US" w:bidi="ar-SA"/>
      </w:rPr>
    </w:lvl>
    <w:lvl w:ilvl="8" w:tplc="55785126">
      <w:numFmt w:val="bullet"/>
      <w:lvlText w:val="•"/>
      <w:lvlJc w:val="left"/>
      <w:pPr>
        <w:ind w:left="8943" w:hanging="325"/>
      </w:pPr>
      <w:rPr>
        <w:rFonts w:hint="default"/>
        <w:lang w:val="ca-ES" w:eastAsia="en-US" w:bidi="ar-SA"/>
      </w:rPr>
    </w:lvl>
  </w:abstractNum>
  <w:abstractNum w:abstractNumId="57" w15:restartNumberingAfterBreak="0">
    <w:nsid w:val="7C300FAA"/>
    <w:multiLevelType w:val="hybridMultilevel"/>
    <w:tmpl w:val="36BAE76E"/>
    <w:lvl w:ilvl="0" w:tplc="19088FA8">
      <w:start w:val="1"/>
      <w:numFmt w:val="bullet"/>
      <w:lvlText w:val=""/>
      <w:lvlPicBulletId w:val="4"/>
      <w:lvlJc w:val="left"/>
      <w:pPr>
        <w:tabs>
          <w:tab w:val="num" w:pos="440"/>
        </w:tabs>
        <w:ind w:left="440" w:firstLine="0"/>
      </w:pPr>
      <w:rPr>
        <w:rFonts w:ascii="Symbol" w:hAnsi="Symbol" w:hint="default"/>
      </w:rPr>
    </w:lvl>
    <w:lvl w:ilvl="1" w:tplc="BF6AC61A" w:tentative="1">
      <w:start w:val="1"/>
      <w:numFmt w:val="bullet"/>
      <w:lvlText w:val=""/>
      <w:lvlJc w:val="left"/>
      <w:pPr>
        <w:tabs>
          <w:tab w:val="num" w:pos="880"/>
        </w:tabs>
        <w:ind w:left="880" w:firstLine="0"/>
      </w:pPr>
      <w:rPr>
        <w:rFonts w:ascii="Symbol" w:hAnsi="Symbol" w:hint="default"/>
      </w:rPr>
    </w:lvl>
    <w:lvl w:ilvl="2" w:tplc="46DCB844" w:tentative="1">
      <w:start w:val="1"/>
      <w:numFmt w:val="bullet"/>
      <w:lvlText w:val=""/>
      <w:lvlJc w:val="left"/>
      <w:pPr>
        <w:tabs>
          <w:tab w:val="num" w:pos="1320"/>
        </w:tabs>
        <w:ind w:left="1320" w:firstLine="0"/>
      </w:pPr>
      <w:rPr>
        <w:rFonts w:ascii="Symbol" w:hAnsi="Symbol" w:hint="default"/>
      </w:rPr>
    </w:lvl>
    <w:lvl w:ilvl="3" w:tplc="B1348C9C" w:tentative="1">
      <w:start w:val="1"/>
      <w:numFmt w:val="bullet"/>
      <w:lvlText w:val=""/>
      <w:lvlJc w:val="left"/>
      <w:pPr>
        <w:tabs>
          <w:tab w:val="num" w:pos="1760"/>
        </w:tabs>
        <w:ind w:left="1760" w:firstLine="0"/>
      </w:pPr>
      <w:rPr>
        <w:rFonts w:ascii="Symbol" w:hAnsi="Symbol" w:hint="default"/>
      </w:rPr>
    </w:lvl>
    <w:lvl w:ilvl="4" w:tplc="D8C81732" w:tentative="1">
      <w:start w:val="1"/>
      <w:numFmt w:val="bullet"/>
      <w:lvlText w:val=""/>
      <w:lvlJc w:val="left"/>
      <w:pPr>
        <w:tabs>
          <w:tab w:val="num" w:pos="2200"/>
        </w:tabs>
        <w:ind w:left="2200" w:firstLine="0"/>
      </w:pPr>
      <w:rPr>
        <w:rFonts w:ascii="Symbol" w:hAnsi="Symbol" w:hint="default"/>
      </w:rPr>
    </w:lvl>
    <w:lvl w:ilvl="5" w:tplc="2D00E8D2" w:tentative="1">
      <w:start w:val="1"/>
      <w:numFmt w:val="bullet"/>
      <w:lvlText w:val=""/>
      <w:lvlJc w:val="left"/>
      <w:pPr>
        <w:tabs>
          <w:tab w:val="num" w:pos="2640"/>
        </w:tabs>
        <w:ind w:left="2640" w:firstLine="0"/>
      </w:pPr>
      <w:rPr>
        <w:rFonts w:ascii="Symbol" w:hAnsi="Symbol" w:hint="default"/>
      </w:rPr>
    </w:lvl>
    <w:lvl w:ilvl="6" w:tplc="794A9F08" w:tentative="1">
      <w:start w:val="1"/>
      <w:numFmt w:val="bullet"/>
      <w:lvlText w:val=""/>
      <w:lvlJc w:val="left"/>
      <w:pPr>
        <w:tabs>
          <w:tab w:val="num" w:pos="3080"/>
        </w:tabs>
        <w:ind w:left="3080" w:firstLine="0"/>
      </w:pPr>
      <w:rPr>
        <w:rFonts w:ascii="Symbol" w:hAnsi="Symbol" w:hint="default"/>
      </w:rPr>
    </w:lvl>
    <w:lvl w:ilvl="7" w:tplc="9CA859E4" w:tentative="1">
      <w:start w:val="1"/>
      <w:numFmt w:val="bullet"/>
      <w:lvlText w:val=""/>
      <w:lvlJc w:val="left"/>
      <w:pPr>
        <w:tabs>
          <w:tab w:val="num" w:pos="3520"/>
        </w:tabs>
        <w:ind w:left="3520" w:firstLine="0"/>
      </w:pPr>
      <w:rPr>
        <w:rFonts w:ascii="Symbol" w:hAnsi="Symbol" w:hint="default"/>
      </w:rPr>
    </w:lvl>
    <w:lvl w:ilvl="8" w:tplc="FD3EC666" w:tentative="1">
      <w:start w:val="1"/>
      <w:numFmt w:val="bullet"/>
      <w:lvlText w:val=""/>
      <w:lvlJc w:val="left"/>
      <w:pPr>
        <w:tabs>
          <w:tab w:val="num" w:pos="3960"/>
        </w:tabs>
        <w:ind w:left="3960" w:firstLine="0"/>
      </w:pPr>
      <w:rPr>
        <w:rFonts w:ascii="Symbol" w:hAnsi="Symbol" w:hint="default"/>
      </w:rPr>
    </w:lvl>
  </w:abstractNum>
  <w:abstractNum w:abstractNumId="58" w15:restartNumberingAfterBreak="0">
    <w:nsid w:val="7D15541E"/>
    <w:multiLevelType w:val="multilevel"/>
    <w:tmpl w:val="3806CCF4"/>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7051774">
    <w:abstractNumId w:val="1"/>
  </w:num>
  <w:num w:numId="2" w16cid:durableId="1301839787">
    <w:abstractNumId w:val="51"/>
  </w:num>
  <w:num w:numId="3" w16cid:durableId="393479307">
    <w:abstractNumId w:val="6"/>
  </w:num>
  <w:num w:numId="4" w16cid:durableId="236205235">
    <w:abstractNumId w:val="3"/>
  </w:num>
  <w:num w:numId="5" w16cid:durableId="1604651046">
    <w:abstractNumId w:val="26"/>
  </w:num>
  <w:num w:numId="6" w16cid:durableId="1649551811">
    <w:abstractNumId w:val="44"/>
  </w:num>
  <w:num w:numId="7" w16cid:durableId="2003387379">
    <w:abstractNumId w:val="38"/>
  </w:num>
  <w:num w:numId="8" w16cid:durableId="1706786115">
    <w:abstractNumId w:val="30"/>
  </w:num>
  <w:num w:numId="9" w16cid:durableId="995308089">
    <w:abstractNumId w:val="0"/>
  </w:num>
  <w:num w:numId="10" w16cid:durableId="1652102213">
    <w:abstractNumId w:val="42"/>
  </w:num>
  <w:num w:numId="11" w16cid:durableId="1773434279">
    <w:abstractNumId w:val="37"/>
  </w:num>
  <w:num w:numId="12" w16cid:durableId="620959103">
    <w:abstractNumId w:val="10"/>
  </w:num>
  <w:num w:numId="13" w16cid:durableId="1838156942">
    <w:abstractNumId w:val="56"/>
  </w:num>
  <w:num w:numId="14" w16cid:durableId="261182075">
    <w:abstractNumId w:val="15"/>
  </w:num>
  <w:num w:numId="15" w16cid:durableId="346564831">
    <w:abstractNumId w:val="41"/>
  </w:num>
  <w:num w:numId="16" w16cid:durableId="224026107">
    <w:abstractNumId w:val="23"/>
  </w:num>
  <w:num w:numId="17" w16cid:durableId="1024673676">
    <w:abstractNumId w:val="32"/>
  </w:num>
  <w:num w:numId="18" w16cid:durableId="1986081014">
    <w:abstractNumId w:val="29"/>
  </w:num>
  <w:num w:numId="19" w16cid:durableId="671220925">
    <w:abstractNumId w:val="40"/>
  </w:num>
  <w:num w:numId="20" w16cid:durableId="1032924107">
    <w:abstractNumId w:val="55"/>
  </w:num>
  <w:num w:numId="21" w16cid:durableId="1355841199">
    <w:abstractNumId w:val="28"/>
  </w:num>
  <w:num w:numId="22" w16cid:durableId="2083794193">
    <w:abstractNumId w:val="8"/>
  </w:num>
  <w:num w:numId="23" w16cid:durableId="1368529044">
    <w:abstractNumId w:val="47"/>
  </w:num>
  <w:num w:numId="24" w16cid:durableId="866412959">
    <w:abstractNumId w:val="11"/>
  </w:num>
  <w:num w:numId="25" w16cid:durableId="1165172100">
    <w:abstractNumId w:val="14"/>
  </w:num>
  <w:num w:numId="26" w16cid:durableId="764764932">
    <w:abstractNumId w:val="33"/>
  </w:num>
  <w:num w:numId="27" w16cid:durableId="1484350874">
    <w:abstractNumId w:val="58"/>
  </w:num>
  <w:num w:numId="28" w16cid:durableId="1485048133">
    <w:abstractNumId w:val="43"/>
  </w:num>
  <w:num w:numId="29" w16cid:durableId="1276213747">
    <w:abstractNumId w:val="12"/>
  </w:num>
  <w:num w:numId="30" w16cid:durableId="1075518196">
    <w:abstractNumId w:val="25"/>
  </w:num>
  <w:num w:numId="31" w16cid:durableId="1092436358">
    <w:abstractNumId w:val="46"/>
  </w:num>
  <w:num w:numId="32" w16cid:durableId="83696780">
    <w:abstractNumId w:val="34"/>
  </w:num>
  <w:num w:numId="33" w16cid:durableId="1376277648">
    <w:abstractNumId w:val="50"/>
  </w:num>
  <w:num w:numId="34" w16cid:durableId="652686789">
    <w:abstractNumId w:val="48"/>
  </w:num>
  <w:num w:numId="35" w16cid:durableId="951206351">
    <w:abstractNumId w:val="2"/>
  </w:num>
  <w:num w:numId="36" w16cid:durableId="358967396">
    <w:abstractNumId w:val="31"/>
  </w:num>
  <w:num w:numId="37" w16cid:durableId="830296398">
    <w:abstractNumId w:val="52"/>
  </w:num>
  <w:num w:numId="38" w16cid:durableId="1792282938">
    <w:abstractNumId w:val="5"/>
  </w:num>
  <w:num w:numId="39" w16cid:durableId="1995524938">
    <w:abstractNumId w:val="19"/>
  </w:num>
  <w:num w:numId="40" w16cid:durableId="408190812">
    <w:abstractNumId w:val="17"/>
  </w:num>
  <w:num w:numId="41" w16cid:durableId="1482698677">
    <w:abstractNumId w:val="49"/>
  </w:num>
  <w:num w:numId="42" w16cid:durableId="1248611524">
    <w:abstractNumId w:val="27"/>
  </w:num>
  <w:num w:numId="43" w16cid:durableId="150949613">
    <w:abstractNumId w:val="22"/>
  </w:num>
  <w:num w:numId="44" w16cid:durableId="939335904">
    <w:abstractNumId w:val="36"/>
  </w:num>
  <w:num w:numId="45" w16cid:durableId="610361808">
    <w:abstractNumId w:val="9"/>
  </w:num>
  <w:num w:numId="46" w16cid:durableId="971860692">
    <w:abstractNumId w:val="18"/>
  </w:num>
  <w:num w:numId="47" w16cid:durableId="673725475">
    <w:abstractNumId w:val="54"/>
  </w:num>
  <w:num w:numId="48" w16cid:durableId="1540820217">
    <w:abstractNumId w:val="39"/>
  </w:num>
  <w:num w:numId="49" w16cid:durableId="1808282098">
    <w:abstractNumId w:val="24"/>
  </w:num>
  <w:num w:numId="50" w16cid:durableId="425535961">
    <w:abstractNumId w:val="4"/>
  </w:num>
  <w:num w:numId="51" w16cid:durableId="44302560">
    <w:abstractNumId w:val="21"/>
  </w:num>
  <w:num w:numId="52" w16cid:durableId="1953895286">
    <w:abstractNumId w:val="16"/>
  </w:num>
  <w:num w:numId="53" w16cid:durableId="867334451">
    <w:abstractNumId w:val="53"/>
  </w:num>
  <w:num w:numId="54" w16cid:durableId="870844915">
    <w:abstractNumId w:val="45"/>
  </w:num>
  <w:num w:numId="55" w16cid:durableId="1266881234">
    <w:abstractNumId w:val="20"/>
  </w:num>
  <w:num w:numId="56" w16cid:durableId="1941642961">
    <w:abstractNumId w:val="35"/>
  </w:num>
  <w:num w:numId="57" w16cid:durableId="1890922491">
    <w:abstractNumId w:val="57"/>
  </w:num>
  <w:num w:numId="58" w16cid:durableId="2119831050">
    <w:abstractNumId w:val="7"/>
  </w:num>
  <w:num w:numId="59" w16cid:durableId="16777329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ttachedTemplate r:id="rId1"/>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6AF"/>
    <w:rsid w:val="000158F7"/>
    <w:rsid w:val="0005619A"/>
    <w:rsid w:val="000603DA"/>
    <w:rsid w:val="000656AF"/>
    <w:rsid w:val="00081952"/>
    <w:rsid w:val="00104C6B"/>
    <w:rsid w:val="00115BA5"/>
    <w:rsid w:val="001C2677"/>
    <w:rsid w:val="001F718A"/>
    <w:rsid w:val="0023403A"/>
    <w:rsid w:val="00245334"/>
    <w:rsid w:val="00252155"/>
    <w:rsid w:val="00253E18"/>
    <w:rsid w:val="002D44CC"/>
    <w:rsid w:val="002E2A3A"/>
    <w:rsid w:val="002E3B12"/>
    <w:rsid w:val="002F58C0"/>
    <w:rsid w:val="003E19EC"/>
    <w:rsid w:val="003F02C8"/>
    <w:rsid w:val="003F29C0"/>
    <w:rsid w:val="004032B3"/>
    <w:rsid w:val="00414B37"/>
    <w:rsid w:val="00425AEB"/>
    <w:rsid w:val="00460930"/>
    <w:rsid w:val="004616C7"/>
    <w:rsid w:val="00470185"/>
    <w:rsid w:val="0049189D"/>
    <w:rsid w:val="00583874"/>
    <w:rsid w:val="005E330A"/>
    <w:rsid w:val="00712948"/>
    <w:rsid w:val="00714FC0"/>
    <w:rsid w:val="007445E7"/>
    <w:rsid w:val="007A0B10"/>
    <w:rsid w:val="007A6AF0"/>
    <w:rsid w:val="007C32CD"/>
    <w:rsid w:val="007C60F6"/>
    <w:rsid w:val="007E4CF9"/>
    <w:rsid w:val="007F3C8F"/>
    <w:rsid w:val="00805093"/>
    <w:rsid w:val="0087198B"/>
    <w:rsid w:val="008811DE"/>
    <w:rsid w:val="008F0859"/>
    <w:rsid w:val="0097280B"/>
    <w:rsid w:val="00987C9C"/>
    <w:rsid w:val="009C55C5"/>
    <w:rsid w:val="009F15DD"/>
    <w:rsid w:val="00A05B6E"/>
    <w:rsid w:val="00A452DF"/>
    <w:rsid w:val="00AC2E98"/>
    <w:rsid w:val="00BA1558"/>
    <w:rsid w:val="00BC5A79"/>
    <w:rsid w:val="00BD0F72"/>
    <w:rsid w:val="00C31AA7"/>
    <w:rsid w:val="00C54B0D"/>
    <w:rsid w:val="00C67A89"/>
    <w:rsid w:val="00C92742"/>
    <w:rsid w:val="00CF1705"/>
    <w:rsid w:val="00D40018"/>
    <w:rsid w:val="00D61718"/>
    <w:rsid w:val="00DB1D73"/>
    <w:rsid w:val="00DD21D5"/>
    <w:rsid w:val="00E14B90"/>
    <w:rsid w:val="00E2029D"/>
    <w:rsid w:val="00E3572A"/>
    <w:rsid w:val="00E457E1"/>
    <w:rsid w:val="00E60CD2"/>
    <w:rsid w:val="00E62BB4"/>
    <w:rsid w:val="00E90F3E"/>
    <w:rsid w:val="00E96878"/>
    <w:rsid w:val="00EB1510"/>
    <w:rsid w:val="00EB371D"/>
    <w:rsid w:val="00EC4E66"/>
    <w:rsid w:val="00FA145D"/>
    <w:rsid w:val="00FB5099"/>
    <w:rsid w:val="00FC059E"/>
    <w:rsid w:val="00FC7A4E"/>
    <w:rsid w:val="00FE72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F9C23"/>
  <w15:chartTrackingRefBased/>
  <w15:docId w15:val="{EBF8BAE1-0E81-4651-BABE-8E812157E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83874"/>
    <w:pPr>
      <w:keepNext/>
      <w:keepLines/>
      <w:numPr>
        <w:numId w:val="1"/>
      </w:numPr>
      <w:kinsoku w:val="0"/>
      <w:wordWrap w:val="0"/>
      <w:ind w:left="431" w:hanging="431"/>
      <w:outlineLvl w:val="0"/>
    </w:pPr>
    <w:rPr>
      <w:b/>
      <w:bCs/>
      <w:kern w:val="44"/>
      <w:sz w:val="44"/>
      <w:szCs w:val="44"/>
    </w:rPr>
  </w:style>
  <w:style w:type="paragraph" w:styleId="2">
    <w:name w:val="heading 2"/>
    <w:basedOn w:val="a"/>
    <w:next w:val="a"/>
    <w:link w:val="20"/>
    <w:uiPriority w:val="9"/>
    <w:unhideWhenUsed/>
    <w:qFormat/>
    <w:rsid w:val="00D40018"/>
    <w:pPr>
      <w:keepNext/>
      <w:keepLines/>
      <w:numPr>
        <w:ilvl w:val="1"/>
        <w:numId w:val="1"/>
      </w:numPr>
      <w:spacing w:before="260" w:after="260" w:line="416" w:lineRule="auto"/>
      <w:outlineLvl w:val="1"/>
    </w:pPr>
    <w:rPr>
      <w:rFonts w:asciiTheme="majorHAnsi" w:eastAsiaTheme="majorEastAsia" w:hAnsiTheme="majorHAnsi" w:cstheme="majorBidi"/>
      <w:b/>
      <w:bCs/>
      <w:sz w:val="36"/>
      <w:szCs w:val="32"/>
    </w:rPr>
  </w:style>
  <w:style w:type="paragraph" w:styleId="3">
    <w:name w:val="heading 3"/>
    <w:basedOn w:val="a"/>
    <w:next w:val="a"/>
    <w:link w:val="30"/>
    <w:uiPriority w:val="9"/>
    <w:unhideWhenUsed/>
    <w:qFormat/>
    <w:rsid w:val="00D40018"/>
    <w:pPr>
      <w:keepNext/>
      <w:keepLines/>
      <w:numPr>
        <w:ilvl w:val="2"/>
        <w:numId w:val="1"/>
      </w:numPr>
      <w:spacing w:before="260" w:after="260" w:line="416" w:lineRule="auto"/>
      <w:outlineLvl w:val="2"/>
    </w:pPr>
    <w:rPr>
      <w:bCs/>
      <w:sz w:val="32"/>
      <w:szCs w:val="32"/>
    </w:rPr>
  </w:style>
  <w:style w:type="paragraph" w:styleId="4">
    <w:name w:val="heading 4"/>
    <w:basedOn w:val="a"/>
    <w:next w:val="a"/>
    <w:link w:val="40"/>
    <w:uiPriority w:val="9"/>
    <w:unhideWhenUsed/>
    <w:qFormat/>
    <w:rsid w:val="00253E18"/>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D40018"/>
    <w:pPr>
      <w:keepNext/>
      <w:keepLines/>
      <w:numPr>
        <w:ilvl w:val="4"/>
        <w:numId w:val="1"/>
      </w:numPr>
      <w:spacing w:before="280" w:after="290" w:line="376" w:lineRule="auto"/>
      <w:outlineLvl w:val="4"/>
    </w:pPr>
    <w:rPr>
      <w:bCs/>
      <w:sz w:val="28"/>
      <w:szCs w:val="28"/>
    </w:rPr>
  </w:style>
  <w:style w:type="paragraph" w:styleId="6">
    <w:name w:val="heading 6"/>
    <w:basedOn w:val="a"/>
    <w:next w:val="a"/>
    <w:link w:val="60"/>
    <w:uiPriority w:val="9"/>
    <w:semiHidden/>
    <w:unhideWhenUsed/>
    <w:qFormat/>
    <w:rsid w:val="00253E18"/>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253E18"/>
    <w:pPr>
      <w:keepNext/>
      <w:keepLines/>
      <w:numPr>
        <w:ilvl w:val="6"/>
        <w:numId w:val="1"/>
      </w:numPr>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253E18"/>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semiHidden/>
    <w:unhideWhenUsed/>
    <w:qFormat/>
    <w:rsid w:val="00253E18"/>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83874"/>
    <w:rPr>
      <w:b/>
      <w:bCs/>
      <w:kern w:val="44"/>
      <w:sz w:val="44"/>
      <w:szCs w:val="44"/>
    </w:rPr>
  </w:style>
  <w:style w:type="character" w:customStyle="1" w:styleId="20">
    <w:name w:val="标题 2 字符"/>
    <w:basedOn w:val="a0"/>
    <w:link w:val="2"/>
    <w:uiPriority w:val="9"/>
    <w:rsid w:val="00D40018"/>
    <w:rPr>
      <w:rFonts w:asciiTheme="majorHAnsi" w:eastAsiaTheme="majorEastAsia" w:hAnsiTheme="majorHAnsi" w:cstheme="majorBidi"/>
      <w:b/>
      <w:bCs/>
      <w:sz w:val="36"/>
      <w:szCs w:val="32"/>
    </w:rPr>
  </w:style>
  <w:style w:type="character" w:customStyle="1" w:styleId="30">
    <w:name w:val="标题 3 字符"/>
    <w:basedOn w:val="a0"/>
    <w:link w:val="3"/>
    <w:uiPriority w:val="9"/>
    <w:rsid w:val="00D40018"/>
    <w:rPr>
      <w:bCs/>
      <w:sz w:val="32"/>
      <w:szCs w:val="32"/>
    </w:rPr>
  </w:style>
  <w:style w:type="character" w:customStyle="1" w:styleId="40">
    <w:name w:val="标题 4 字符"/>
    <w:basedOn w:val="a0"/>
    <w:link w:val="4"/>
    <w:uiPriority w:val="9"/>
    <w:rsid w:val="00253E18"/>
    <w:rPr>
      <w:rFonts w:asciiTheme="majorHAnsi" w:eastAsiaTheme="majorEastAsia" w:hAnsiTheme="majorHAnsi" w:cstheme="majorBidi"/>
      <w:b/>
      <w:bCs/>
      <w:sz w:val="28"/>
      <w:szCs w:val="28"/>
    </w:rPr>
  </w:style>
  <w:style w:type="character" w:customStyle="1" w:styleId="50">
    <w:name w:val="标题 5 字符"/>
    <w:basedOn w:val="a0"/>
    <w:link w:val="5"/>
    <w:uiPriority w:val="9"/>
    <w:rsid w:val="00D40018"/>
    <w:rPr>
      <w:bCs/>
      <w:sz w:val="28"/>
      <w:szCs w:val="28"/>
    </w:rPr>
  </w:style>
  <w:style w:type="character" w:customStyle="1" w:styleId="60">
    <w:name w:val="标题 6 字符"/>
    <w:basedOn w:val="a0"/>
    <w:link w:val="6"/>
    <w:uiPriority w:val="9"/>
    <w:semiHidden/>
    <w:rsid w:val="00253E18"/>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253E18"/>
    <w:rPr>
      <w:b/>
      <w:bCs/>
      <w:sz w:val="24"/>
      <w:szCs w:val="24"/>
    </w:rPr>
  </w:style>
  <w:style w:type="character" w:customStyle="1" w:styleId="80">
    <w:name w:val="标题 8 字符"/>
    <w:basedOn w:val="a0"/>
    <w:link w:val="8"/>
    <w:uiPriority w:val="9"/>
    <w:semiHidden/>
    <w:rsid w:val="00253E18"/>
    <w:rPr>
      <w:rFonts w:asciiTheme="majorHAnsi" w:eastAsiaTheme="majorEastAsia" w:hAnsiTheme="majorHAnsi" w:cstheme="majorBidi"/>
      <w:sz w:val="24"/>
      <w:szCs w:val="24"/>
    </w:rPr>
  </w:style>
  <w:style w:type="character" w:customStyle="1" w:styleId="90">
    <w:name w:val="标题 9 字符"/>
    <w:basedOn w:val="a0"/>
    <w:link w:val="9"/>
    <w:uiPriority w:val="9"/>
    <w:semiHidden/>
    <w:rsid w:val="00253E18"/>
    <w:rPr>
      <w:rFonts w:asciiTheme="majorHAnsi" w:eastAsiaTheme="majorEastAsia" w:hAnsiTheme="majorHAnsi" w:cstheme="majorBidi"/>
      <w:szCs w:val="21"/>
    </w:rPr>
  </w:style>
  <w:style w:type="paragraph" w:styleId="a3">
    <w:name w:val="Subtitle"/>
    <w:basedOn w:val="a"/>
    <w:next w:val="a"/>
    <w:link w:val="a4"/>
    <w:uiPriority w:val="11"/>
    <w:qFormat/>
    <w:rsid w:val="00253E18"/>
    <w:pPr>
      <w:spacing w:before="240" w:after="60" w:line="312" w:lineRule="auto"/>
      <w:jc w:val="center"/>
      <w:outlineLvl w:val="1"/>
    </w:pPr>
    <w:rPr>
      <w:b/>
      <w:bCs/>
      <w:kern w:val="28"/>
      <w:sz w:val="32"/>
      <w:szCs w:val="32"/>
    </w:rPr>
  </w:style>
  <w:style w:type="character" w:customStyle="1" w:styleId="a4">
    <w:name w:val="副标题 字符"/>
    <w:basedOn w:val="a0"/>
    <w:link w:val="a3"/>
    <w:uiPriority w:val="11"/>
    <w:rsid w:val="00253E18"/>
    <w:rPr>
      <w:b/>
      <w:bCs/>
      <w:kern w:val="28"/>
      <w:sz w:val="32"/>
      <w:szCs w:val="32"/>
    </w:rPr>
  </w:style>
  <w:style w:type="paragraph" w:styleId="a5">
    <w:name w:val="Title"/>
    <w:basedOn w:val="a"/>
    <w:next w:val="a"/>
    <w:link w:val="a6"/>
    <w:uiPriority w:val="10"/>
    <w:qFormat/>
    <w:rsid w:val="00253E18"/>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253E18"/>
    <w:rPr>
      <w:rFonts w:asciiTheme="majorHAnsi" w:eastAsiaTheme="majorEastAsia" w:hAnsiTheme="majorHAnsi" w:cstheme="majorBidi"/>
      <w:b/>
      <w:bCs/>
      <w:sz w:val="32"/>
      <w:szCs w:val="32"/>
    </w:rPr>
  </w:style>
  <w:style w:type="paragraph" w:styleId="a7">
    <w:name w:val="header"/>
    <w:basedOn w:val="a"/>
    <w:link w:val="a8"/>
    <w:uiPriority w:val="99"/>
    <w:unhideWhenUsed/>
    <w:rsid w:val="00253E18"/>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253E18"/>
    <w:rPr>
      <w:sz w:val="18"/>
      <w:szCs w:val="18"/>
    </w:rPr>
  </w:style>
  <w:style w:type="paragraph" w:styleId="a9">
    <w:name w:val="footer"/>
    <w:basedOn w:val="a"/>
    <w:link w:val="aa"/>
    <w:uiPriority w:val="99"/>
    <w:unhideWhenUsed/>
    <w:rsid w:val="00253E18"/>
    <w:pPr>
      <w:tabs>
        <w:tab w:val="center" w:pos="4153"/>
        <w:tab w:val="right" w:pos="8306"/>
      </w:tabs>
      <w:snapToGrid w:val="0"/>
      <w:jc w:val="left"/>
    </w:pPr>
    <w:rPr>
      <w:sz w:val="18"/>
      <w:szCs w:val="18"/>
    </w:rPr>
  </w:style>
  <w:style w:type="character" w:customStyle="1" w:styleId="aa">
    <w:name w:val="页脚 字符"/>
    <w:basedOn w:val="a0"/>
    <w:link w:val="a9"/>
    <w:uiPriority w:val="99"/>
    <w:rsid w:val="00253E18"/>
    <w:rPr>
      <w:sz w:val="18"/>
      <w:szCs w:val="18"/>
    </w:rPr>
  </w:style>
  <w:style w:type="paragraph" w:customStyle="1" w:styleId="ab">
    <w:name w:val="代码"/>
    <w:basedOn w:val="a"/>
    <w:link w:val="ac"/>
    <w:qFormat/>
    <w:rsid w:val="004032B3"/>
    <w:pPr>
      <w:pBdr>
        <w:top w:val="single" w:sz="4" w:space="1" w:color="auto"/>
        <w:left w:val="single" w:sz="4" w:space="4" w:color="auto"/>
        <w:bottom w:val="single" w:sz="4" w:space="1" w:color="auto"/>
        <w:right w:val="single" w:sz="4" w:space="4" w:color="auto"/>
      </w:pBdr>
      <w:shd w:val="clear" w:color="auto" w:fill="D9D9D9" w:themeFill="background1" w:themeFillShade="D9"/>
      <w:kinsoku w:val="0"/>
      <w:wordWrap w:val="0"/>
      <w:snapToGrid w:val="0"/>
      <w:contextualSpacing/>
    </w:pPr>
  </w:style>
  <w:style w:type="character" w:customStyle="1" w:styleId="ac">
    <w:name w:val="代码 字符"/>
    <w:basedOn w:val="a0"/>
    <w:link w:val="ab"/>
    <w:rsid w:val="004032B3"/>
    <w:rPr>
      <w:shd w:val="clear" w:color="auto" w:fill="D9D9D9" w:themeFill="background1" w:themeFillShade="D9"/>
    </w:rPr>
  </w:style>
  <w:style w:type="character" w:styleId="ad">
    <w:name w:val="Hyperlink"/>
    <w:basedOn w:val="a0"/>
    <w:uiPriority w:val="99"/>
    <w:unhideWhenUsed/>
    <w:rsid w:val="00712948"/>
    <w:rPr>
      <w:color w:val="0563C1" w:themeColor="hyperlink"/>
      <w:u w:val="single"/>
    </w:rPr>
  </w:style>
  <w:style w:type="character" w:styleId="ae">
    <w:name w:val="Unresolved Mention"/>
    <w:basedOn w:val="a0"/>
    <w:uiPriority w:val="99"/>
    <w:semiHidden/>
    <w:unhideWhenUsed/>
    <w:rsid w:val="00712948"/>
    <w:rPr>
      <w:color w:val="605E5C"/>
      <w:shd w:val="clear" w:color="auto" w:fill="E1DFDD"/>
    </w:rPr>
  </w:style>
  <w:style w:type="character" w:styleId="af">
    <w:name w:val="FollowedHyperlink"/>
    <w:basedOn w:val="a0"/>
    <w:uiPriority w:val="99"/>
    <w:semiHidden/>
    <w:unhideWhenUsed/>
    <w:rsid w:val="00712948"/>
    <w:rPr>
      <w:color w:val="954F72" w:themeColor="followedHyperlink"/>
      <w:u w:val="single"/>
    </w:rPr>
  </w:style>
  <w:style w:type="paragraph" w:styleId="af0">
    <w:name w:val="List Paragraph"/>
    <w:basedOn w:val="a"/>
    <w:uiPriority w:val="1"/>
    <w:qFormat/>
    <w:rsid w:val="00081952"/>
    <w:pPr>
      <w:ind w:firstLineChars="200" w:firstLine="420"/>
    </w:pPr>
  </w:style>
  <w:style w:type="table" w:customStyle="1" w:styleId="TableNormal">
    <w:name w:val="Table Normal"/>
    <w:uiPriority w:val="2"/>
    <w:semiHidden/>
    <w:unhideWhenUsed/>
    <w:qFormat/>
    <w:rsid w:val="00115BA5"/>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styleId="af1">
    <w:name w:val="Body Text"/>
    <w:basedOn w:val="a"/>
    <w:link w:val="af2"/>
    <w:uiPriority w:val="1"/>
    <w:qFormat/>
    <w:rsid w:val="00115BA5"/>
    <w:pPr>
      <w:autoSpaceDE w:val="0"/>
      <w:autoSpaceDN w:val="0"/>
      <w:ind w:left="134"/>
      <w:jc w:val="left"/>
    </w:pPr>
    <w:rPr>
      <w:rFonts w:ascii="微软雅黑" w:eastAsia="微软雅黑" w:hAnsi="微软雅黑" w:cs="微软雅黑"/>
      <w:kern w:val="0"/>
      <w:sz w:val="24"/>
      <w:szCs w:val="24"/>
      <w:lang w:val="ca-ES" w:eastAsia="en-US"/>
    </w:rPr>
  </w:style>
  <w:style w:type="character" w:customStyle="1" w:styleId="af2">
    <w:name w:val="正文文本 字符"/>
    <w:basedOn w:val="a0"/>
    <w:link w:val="af1"/>
    <w:uiPriority w:val="1"/>
    <w:rsid w:val="00115BA5"/>
    <w:rPr>
      <w:rFonts w:ascii="微软雅黑" w:eastAsia="微软雅黑" w:hAnsi="微软雅黑" w:cs="微软雅黑"/>
      <w:kern w:val="0"/>
      <w:sz w:val="24"/>
      <w:szCs w:val="24"/>
      <w:lang w:val="ca-ES" w:eastAsia="en-US"/>
    </w:rPr>
  </w:style>
  <w:style w:type="paragraph" w:customStyle="1" w:styleId="TableParagraph">
    <w:name w:val="Table Paragraph"/>
    <w:basedOn w:val="a"/>
    <w:uiPriority w:val="1"/>
    <w:qFormat/>
    <w:rsid w:val="00115BA5"/>
    <w:pPr>
      <w:autoSpaceDE w:val="0"/>
      <w:autoSpaceDN w:val="0"/>
      <w:jc w:val="left"/>
    </w:pPr>
    <w:rPr>
      <w:rFonts w:ascii="Consolas" w:eastAsia="Consolas" w:hAnsi="Consolas" w:cs="Consolas"/>
      <w:kern w:val="0"/>
      <w:sz w:val="22"/>
      <w:lang w:val="ca-ES" w:eastAsia="en-US"/>
    </w:rPr>
  </w:style>
  <w:style w:type="character" w:styleId="af3">
    <w:name w:val="Strong"/>
    <w:basedOn w:val="a0"/>
    <w:uiPriority w:val="22"/>
    <w:qFormat/>
    <w:rsid w:val="00BC5A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78777">
      <w:bodyDiv w:val="1"/>
      <w:marLeft w:val="0"/>
      <w:marRight w:val="0"/>
      <w:marTop w:val="0"/>
      <w:marBottom w:val="0"/>
      <w:divBdr>
        <w:top w:val="none" w:sz="0" w:space="0" w:color="auto"/>
        <w:left w:val="none" w:sz="0" w:space="0" w:color="auto"/>
        <w:bottom w:val="none" w:sz="0" w:space="0" w:color="auto"/>
        <w:right w:val="none" w:sz="0" w:space="0" w:color="auto"/>
      </w:divBdr>
    </w:div>
    <w:div w:id="175730515">
      <w:bodyDiv w:val="1"/>
      <w:marLeft w:val="0"/>
      <w:marRight w:val="0"/>
      <w:marTop w:val="0"/>
      <w:marBottom w:val="0"/>
      <w:divBdr>
        <w:top w:val="none" w:sz="0" w:space="0" w:color="auto"/>
        <w:left w:val="none" w:sz="0" w:space="0" w:color="auto"/>
        <w:bottom w:val="none" w:sz="0" w:space="0" w:color="auto"/>
        <w:right w:val="none" w:sz="0" w:space="0" w:color="auto"/>
      </w:divBdr>
      <w:divsChild>
        <w:div w:id="796993334">
          <w:blockQuote w:val="1"/>
          <w:marLeft w:val="720"/>
          <w:marRight w:val="720"/>
          <w:marTop w:val="100"/>
          <w:marBottom w:val="100"/>
          <w:divBdr>
            <w:top w:val="none" w:sz="0" w:space="0" w:color="auto"/>
            <w:left w:val="none" w:sz="0" w:space="0" w:color="auto"/>
            <w:bottom w:val="none" w:sz="0" w:space="0" w:color="auto"/>
            <w:right w:val="none" w:sz="0" w:space="0" w:color="auto"/>
          </w:divBdr>
        </w:div>
        <w:div w:id="3727317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278944">
          <w:marLeft w:val="0"/>
          <w:marRight w:val="0"/>
          <w:marTop w:val="0"/>
          <w:marBottom w:val="0"/>
          <w:divBdr>
            <w:top w:val="none" w:sz="0" w:space="0" w:color="auto"/>
            <w:left w:val="none" w:sz="0" w:space="0" w:color="auto"/>
            <w:bottom w:val="none" w:sz="0" w:space="0" w:color="auto"/>
            <w:right w:val="none" w:sz="0" w:space="0" w:color="auto"/>
          </w:divBdr>
          <w:divsChild>
            <w:div w:id="311564852">
              <w:marLeft w:val="0"/>
              <w:marRight w:val="0"/>
              <w:marTop w:val="0"/>
              <w:marBottom w:val="0"/>
              <w:divBdr>
                <w:top w:val="none" w:sz="0" w:space="0" w:color="auto"/>
                <w:left w:val="none" w:sz="0" w:space="0" w:color="auto"/>
                <w:bottom w:val="none" w:sz="0" w:space="0" w:color="auto"/>
                <w:right w:val="none" w:sz="0" w:space="0" w:color="auto"/>
              </w:divBdr>
            </w:div>
            <w:div w:id="706106118">
              <w:marLeft w:val="0"/>
              <w:marRight w:val="0"/>
              <w:marTop w:val="0"/>
              <w:marBottom w:val="0"/>
              <w:divBdr>
                <w:top w:val="none" w:sz="0" w:space="0" w:color="auto"/>
                <w:left w:val="none" w:sz="0" w:space="0" w:color="auto"/>
                <w:bottom w:val="none" w:sz="0" w:space="0" w:color="auto"/>
                <w:right w:val="none" w:sz="0" w:space="0" w:color="auto"/>
              </w:divBdr>
              <w:divsChild>
                <w:div w:id="1543400847">
                  <w:marLeft w:val="0"/>
                  <w:marRight w:val="0"/>
                  <w:marTop w:val="0"/>
                  <w:marBottom w:val="0"/>
                  <w:divBdr>
                    <w:top w:val="none" w:sz="0" w:space="0" w:color="auto"/>
                    <w:left w:val="none" w:sz="0" w:space="0" w:color="auto"/>
                    <w:bottom w:val="none" w:sz="0" w:space="0" w:color="auto"/>
                    <w:right w:val="none" w:sz="0" w:space="0" w:color="auto"/>
                  </w:divBdr>
                  <w:divsChild>
                    <w:div w:id="119271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05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77775">
      <w:bodyDiv w:val="1"/>
      <w:marLeft w:val="0"/>
      <w:marRight w:val="0"/>
      <w:marTop w:val="0"/>
      <w:marBottom w:val="0"/>
      <w:divBdr>
        <w:top w:val="none" w:sz="0" w:space="0" w:color="auto"/>
        <w:left w:val="none" w:sz="0" w:space="0" w:color="auto"/>
        <w:bottom w:val="none" w:sz="0" w:space="0" w:color="auto"/>
        <w:right w:val="none" w:sz="0" w:space="0" w:color="auto"/>
      </w:divBdr>
    </w:div>
    <w:div w:id="459036263">
      <w:bodyDiv w:val="1"/>
      <w:marLeft w:val="0"/>
      <w:marRight w:val="0"/>
      <w:marTop w:val="0"/>
      <w:marBottom w:val="0"/>
      <w:divBdr>
        <w:top w:val="none" w:sz="0" w:space="0" w:color="auto"/>
        <w:left w:val="none" w:sz="0" w:space="0" w:color="auto"/>
        <w:bottom w:val="none" w:sz="0" w:space="0" w:color="auto"/>
        <w:right w:val="none" w:sz="0" w:space="0" w:color="auto"/>
      </w:divBdr>
    </w:div>
    <w:div w:id="900023051">
      <w:bodyDiv w:val="1"/>
      <w:marLeft w:val="0"/>
      <w:marRight w:val="0"/>
      <w:marTop w:val="0"/>
      <w:marBottom w:val="0"/>
      <w:divBdr>
        <w:top w:val="none" w:sz="0" w:space="0" w:color="auto"/>
        <w:left w:val="none" w:sz="0" w:space="0" w:color="auto"/>
        <w:bottom w:val="none" w:sz="0" w:space="0" w:color="auto"/>
        <w:right w:val="none" w:sz="0" w:space="0" w:color="auto"/>
      </w:divBdr>
    </w:div>
    <w:div w:id="954209787">
      <w:bodyDiv w:val="1"/>
      <w:marLeft w:val="0"/>
      <w:marRight w:val="0"/>
      <w:marTop w:val="0"/>
      <w:marBottom w:val="0"/>
      <w:divBdr>
        <w:top w:val="none" w:sz="0" w:space="0" w:color="auto"/>
        <w:left w:val="none" w:sz="0" w:space="0" w:color="auto"/>
        <w:bottom w:val="none" w:sz="0" w:space="0" w:color="auto"/>
        <w:right w:val="none" w:sz="0" w:space="0" w:color="auto"/>
      </w:divBdr>
    </w:div>
    <w:div w:id="1022517089">
      <w:bodyDiv w:val="1"/>
      <w:marLeft w:val="0"/>
      <w:marRight w:val="0"/>
      <w:marTop w:val="0"/>
      <w:marBottom w:val="0"/>
      <w:divBdr>
        <w:top w:val="none" w:sz="0" w:space="0" w:color="auto"/>
        <w:left w:val="none" w:sz="0" w:space="0" w:color="auto"/>
        <w:bottom w:val="none" w:sz="0" w:space="0" w:color="auto"/>
        <w:right w:val="none" w:sz="0" w:space="0" w:color="auto"/>
      </w:divBdr>
    </w:div>
    <w:div w:id="1236935964">
      <w:bodyDiv w:val="1"/>
      <w:marLeft w:val="0"/>
      <w:marRight w:val="0"/>
      <w:marTop w:val="0"/>
      <w:marBottom w:val="0"/>
      <w:divBdr>
        <w:top w:val="none" w:sz="0" w:space="0" w:color="auto"/>
        <w:left w:val="none" w:sz="0" w:space="0" w:color="auto"/>
        <w:bottom w:val="none" w:sz="0" w:space="0" w:color="auto"/>
        <w:right w:val="none" w:sz="0" w:space="0" w:color="auto"/>
      </w:divBdr>
    </w:div>
    <w:div w:id="1247307104">
      <w:bodyDiv w:val="1"/>
      <w:marLeft w:val="0"/>
      <w:marRight w:val="0"/>
      <w:marTop w:val="0"/>
      <w:marBottom w:val="0"/>
      <w:divBdr>
        <w:top w:val="none" w:sz="0" w:space="0" w:color="auto"/>
        <w:left w:val="none" w:sz="0" w:space="0" w:color="auto"/>
        <w:bottom w:val="none" w:sz="0" w:space="0" w:color="auto"/>
        <w:right w:val="none" w:sz="0" w:space="0" w:color="auto"/>
      </w:divBdr>
      <w:divsChild>
        <w:div w:id="1449809464">
          <w:marLeft w:val="0"/>
          <w:marRight w:val="0"/>
          <w:marTop w:val="0"/>
          <w:marBottom w:val="171"/>
          <w:divBdr>
            <w:top w:val="none" w:sz="0" w:space="0" w:color="auto"/>
            <w:left w:val="none" w:sz="0" w:space="0" w:color="auto"/>
            <w:bottom w:val="none" w:sz="0" w:space="0" w:color="auto"/>
            <w:right w:val="none" w:sz="0" w:space="0" w:color="auto"/>
          </w:divBdr>
          <w:divsChild>
            <w:div w:id="1569070918">
              <w:marLeft w:val="0"/>
              <w:marRight w:val="0"/>
              <w:marTop w:val="0"/>
              <w:marBottom w:val="0"/>
              <w:divBdr>
                <w:top w:val="none" w:sz="0" w:space="0" w:color="auto"/>
                <w:left w:val="none" w:sz="0" w:space="0" w:color="auto"/>
                <w:bottom w:val="none" w:sz="0" w:space="0" w:color="auto"/>
                <w:right w:val="none" w:sz="0" w:space="0" w:color="auto"/>
              </w:divBdr>
              <w:divsChild>
                <w:div w:id="1594896340">
                  <w:marLeft w:val="0"/>
                  <w:marRight w:val="0"/>
                  <w:marTop w:val="0"/>
                  <w:marBottom w:val="0"/>
                  <w:divBdr>
                    <w:top w:val="none" w:sz="0" w:space="0" w:color="auto"/>
                    <w:left w:val="none" w:sz="0" w:space="0" w:color="auto"/>
                    <w:bottom w:val="none" w:sz="0" w:space="0" w:color="auto"/>
                    <w:right w:val="none" w:sz="0" w:space="0" w:color="auto"/>
                  </w:divBdr>
                  <w:divsChild>
                    <w:div w:id="1553887806">
                      <w:marLeft w:val="0"/>
                      <w:marRight w:val="0"/>
                      <w:marTop w:val="0"/>
                      <w:marBottom w:val="0"/>
                      <w:divBdr>
                        <w:top w:val="none" w:sz="0" w:space="0" w:color="auto"/>
                        <w:left w:val="none" w:sz="0" w:space="0" w:color="auto"/>
                        <w:bottom w:val="none" w:sz="0" w:space="0" w:color="auto"/>
                        <w:right w:val="none" w:sz="0" w:space="0" w:color="auto"/>
                      </w:divBdr>
                      <w:divsChild>
                        <w:div w:id="280770856">
                          <w:marLeft w:val="0"/>
                          <w:marRight w:val="0"/>
                          <w:marTop w:val="0"/>
                          <w:marBottom w:val="0"/>
                          <w:divBdr>
                            <w:top w:val="none" w:sz="0" w:space="0" w:color="auto"/>
                            <w:left w:val="none" w:sz="0" w:space="0" w:color="auto"/>
                            <w:bottom w:val="none" w:sz="0" w:space="0" w:color="auto"/>
                            <w:right w:val="none" w:sz="0" w:space="0" w:color="auto"/>
                          </w:divBdr>
                        </w:div>
                        <w:div w:id="1347828963">
                          <w:marLeft w:val="0"/>
                          <w:marRight w:val="0"/>
                          <w:marTop w:val="0"/>
                          <w:marBottom w:val="0"/>
                          <w:divBdr>
                            <w:top w:val="none" w:sz="0" w:space="0" w:color="auto"/>
                            <w:left w:val="none" w:sz="0" w:space="0" w:color="auto"/>
                            <w:bottom w:val="none" w:sz="0" w:space="0" w:color="auto"/>
                            <w:right w:val="none" w:sz="0" w:space="0" w:color="auto"/>
                          </w:divBdr>
                          <w:divsChild>
                            <w:div w:id="1383556435">
                              <w:marLeft w:val="0"/>
                              <w:marRight w:val="0"/>
                              <w:marTop w:val="0"/>
                              <w:marBottom w:val="0"/>
                              <w:divBdr>
                                <w:top w:val="none" w:sz="0" w:space="0" w:color="auto"/>
                                <w:left w:val="none" w:sz="0" w:space="0" w:color="auto"/>
                                <w:bottom w:val="none" w:sz="0" w:space="0" w:color="auto"/>
                                <w:right w:val="none" w:sz="0" w:space="0" w:color="auto"/>
                              </w:divBdr>
                              <w:divsChild>
                                <w:div w:id="1260797151">
                                  <w:marLeft w:val="0"/>
                                  <w:marRight w:val="120"/>
                                  <w:marTop w:val="0"/>
                                  <w:marBottom w:val="0"/>
                                  <w:divBdr>
                                    <w:top w:val="none" w:sz="0" w:space="0" w:color="auto"/>
                                    <w:left w:val="none" w:sz="0" w:space="0" w:color="auto"/>
                                    <w:bottom w:val="none" w:sz="0" w:space="0" w:color="auto"/>
                                    <w:right w:val="none" w:sz="0" w:space="0" w:color="auto"/>
                                  </w:divBdr>
                                </w:div>
                                <w:div w:id="149417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416273">
          <w:marLeft w:val="0"/>
          <w:marRight w:val="0"/>
          <w:marTop w:val="0"/>
          <w:marBottom w:val="0"/>
          <w:divBdr>
            <w:top w:val="none" w:sz="0" w:space="0" w:color="auto"/>
            <w:left w:val="none" w:sz="0" w:space="0" w:color="auto"/>
            <w:bottom w:val="none" w:sz="0" w:space="0" w:color="auto"/>
            <w:right w:val="none" w:sz="0" w:space="0" w:color="auto"/>
          </w:divBdr>
          <w:divsChild>
            <w:div w:id="697198048">
              <w:marLeft w:val="0"/>
              <w:marRight w:val="0"/>
              <w:marTop w:val="0"/>
              <w:marBottom w:val="0"/>
              <w:divBdr>
                <w:top w:val="none" w:sz="0" w:space="0" w:color="auto"/>
                <w:left w:val="none" w:sz="0" w:space="0" w:color="auto"/>
                <w:bottom w:val="none" w:sz="0" w:space="0" w:color="auto"/>
                <w:right w:val="none" w:sz="0" w:space="0" w:color="auto"/>
              </w:divBdr>
              <w:divsChild>
                <w:div w:id="156464040">
                  <w:marLeft w:val="0"/>
                  <w:marRight w:val="0"/>
                  <w:marTop w:val="0"/>
                  <w:marBottom w:val="0"/>
                  <w:divBdr>
                    <w:top w:val="none" w:sz="0" w:space="0" w:color="auto"/>
                    <w:left w:val="none" w:sz="0" w:space="0" w:color="auto"/>
                    <w:bottom w:val="none" w:sz="0" w:space="0" w:color="auto"/>
                    <w:right w:val="none" w:sz="0" w:space="0" w:color="auto"/>
                  </w:divBdr>
                  <w:divsChild>
                    <w:div w:id="442775433">
                      <w:marLeft w:val="0"/>
                      <w:marRight w:val="0"/>
                      <w:marTop w:val="0"/>
                      <w:marBottom w:val="0"/>
                      <w:divBdr>
                        <w:top w:val="none" w:sz="0" w:space="0" w:color="auto"/>
                        <w:left w:val="none" w:sz="0" w:space="0" w:color="auto"/>
                        <w:bottom w:val="none" w:sz="0" w:space="0" w:color="auto"/>
                        <w:right w:val="none" w:sz="0" w:space="0" w:color="auto"/>
                      </w:divBdr>
                      <w:divsChild>
                        <w:div w:id="564413172">
                          <w:marLeft w:val="0"/>
                          <w:marRight w:val="0"/>
                          <w:marTop w:val="0"/>
                          <w:marBottom w:val="0"/>
                          <w:divBdr>
                            <w:top w:val="none" w:sz="0" w:space="0" w:color="auto"/>
                            <w:left w:val="none" w:sz="0" w:space="0" w:color="auto"/>
                            <w:bottom w:val="none" w:sz="0" w:space="0" w:color="auto"/>
                            <w:right w:val="none" w:sz="0" w:space="0" w:color="auto"/>
                          </w:divBdr>
                          <w:divsChild>
                            <w:div w:id="1521503625">
                              <w:marLeft w:val="0"/>
                              <w:marRight w:val="0"/>
                              <w:marTop w:val="0"/>
                              <w:marBottom w:val="0"/>
                              <w:divBdr>
                                <w:top w:val="none" w:sz="0" w:space="0" w:color="auto"/>
                                <w:left w:val="none" w:sz="0" w:space="0" w:color="auto"/>
                                <w:bottom w:val="none" w:sz="0" w:space="0" w:color="auto"/>
                                <w:right w:val="none" w:sz="0" w:space="0" w:color="auto"/>
                              </w:divBdr>
                              <w:divsChild>
                                <w:div w:id="968436287">
                                  <w:marLeft w:val="0"/>
                                  <w:marRight w:val="120"/>
                                  <w:marTop w:val="0"/>
                                  <w:marBottom w:val="0"/>
                                  <w:divBdr>
                                    <w:top w:val="none" w:sz="0" w:space="0" w:color="auto"/>
                                    <w:left w:val="none" w:sz="0" w:space="0" w:color="auto"/>
                                    <w:bottom w:val="none" w:sz="0" w:space="0" w:color="auto"/>
                                    <w:right w:val="none" w:sz="0" w:space="0" w:color="auto"/>
                                  </w:divBdr>
                                </w:div>
                                <w:div w:id="142934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496129">
          <w:marLeft w:val="0"/>
          <w:marRight w:val="0"/>
          <w:marTop w:val="0"/>
          <w:marBottom w:val="0"/>
          <w:divBdr>
            <w:top w:val="none" w:sz="0" w:space="0" w:color="auto"/>
            <w:left w:val="none" w:sz="0" w:space="0" w:color="auto"/>
            <w:bottom w:val="none" w:sz="0" w:space="0" w:color="auto"/>
            <w:right w:val="none" w:sz="0" w:space="0" w:color="auto"/>
          </w:divBdr>
          <w:divsChild>
            <w:div w:id="760250038">
              <w:marLeft w:val="0"/>
              <w:marRight w:val="0"/>
              <w:marTop w:val="0"/>
              <w:marBottom w:val="0"/>
              <w:divBdr>
                <w:top w:val="none" w:sz="0" w:space="0" w:color="auto"/>
                <w:left w:val="none" w:sz="0" w:space="0" w:color="auto"/>
                <w:bottom w:val="none" w:sz="0" w:space="0" w:color="auto"/>
                <w:right w:val="none" w:sz="0" w:space="0" w:color="auto"/>
              </w:divBdr>
              <w:divsChild>
                <w:div w:id="1408990301">
                  <w:marLeft w:val="0"/>
                  <w:marRight w:val="0"/>
                  <w:marTop w:val="0"/>
                  <w:marBottom w:val="0"/>
                  <w:divBdr>
                    <w:top w:val="none" w:sz="0" w:space="0" w:color="auto"/>
                    <w:left w:val="none" w:sz="0" w:space="0" w:color="auto"/>
                    <w:bottom w:val="none" w:sz="0" w:space="0" w:color="auto"/>
                    <w:right w:val="none" w:sz="0" w:space="0" w:color="auto"/>
                  </w:divBdr>
                  <w:divsChild>
                    <w:div w:id="1610240992">
                      <w:marLeft w:val="0"/>
                      <w:marRight w:val="0"/>
                      <w:marTop w:val="0"/>
                      <w:marBottom w:val="0"/>
                      <w:divBdr>
                        <w:top w:val="none" w:sz="0" w:space="0" w:color="auto"/>
                        <w:left w:val="none" w:sz="0" w:space="0" w:color="auto"/>
                        <w:bottom w:val="none" w:sz="0" w:space="0" w:color="auto"/>
                        <w:right w:val="none" w:sz="0" w:space="0" w:color="auto"/>
                      </w:divBdr>
                      <w:divsChild>
                        <w:div w:id="1210461027">
                          <w:marLeft w:val="0"/>
                          <w:marRight w:val="0"/>
                          <w:marTop w:val="0"/>
                          <w:marBottom w:val="0"/>
                          <w:divBdr>
                            <w:top w:val="none" w:sz="0" w:space="0" w:color="auto"/>
                            <w:left w:val="none" w:sz="0" w:space="0" w:color="auto"/>
                            <w:bottom w:val="none" w:sz="0" w:space="0" w:color="auto"/>
                            <w:right w:val="none" w:sz="0" w:space="0" w:color="auto"/>
                          </w:divBdr>
                        </w:div>
                        <w:div w:id="1057783172">
                          <w:marLeft w:val="0"/>
                          <w:marRight w:val="0"/>
                          <w:marTop w:val="0"/>
                          <w:marBottom w:val="0"/>
                          <w:divBdr>
                            <w:top w:val="none" w:sz="0" w:space="0" w:color="auto"/>
                            <w:left w:val="none" w:sz="0" w:space="0" w:color="auto"/>
                            <w:bottom w:val="none" w:sz="0" w:space="0" w:color="auto"/>
                            <w:right w:val="none" w:sz="0" w:space="0" w:color="auto"/>
                          </w:divBdr>
                          <w:divsChild>
                            <w:div w:id="2137284906">
                              <w:marLeft w:val="0"/>
                              <w:marRight w:val="0"/>
                              <w:marTop w:val="0"/>
                              <w:marBottom w:val="0"/>
                              <w:divBdr>
                                <w:top w:val="none" w:sz="0" w:space="0" w:color="auto"/>
                                <w:left w:val="none" w:sz="0" w:space="0" w:color="auto"/>
                                <w:bottom w:val="none" w:sz="0" w:space="0" w:color="auto"/>
                                <w:right w:val="none" w:sz="0" w:space="0" w:color="auto"/>
                              </w:divBdr>
                              <w:divsChild>
                                <w:div w:id="51974093">
                                  <w:marLeft w:val="0"/>
                                  <w:marRight w:val="120"/>
                                  <w:marTop w:val="0"/>
                                  <w:marBottom w:val="0"/>
                                  <w:divBdr>
                                    <w:top w:val="none" w:sz="0" w:space="0" w:color="auto"/>
                                    <w:left w:val="none" w:sz="0" w:space="0" w:color="auto"/>
                                    <w:bottom w:val="none" w:sz="0" w:space="0" w:color="auto"/>
                                    <w:right w:val="none" w:sz="0" w:space="0" w:color="auto"/>
                                  </w:divBdr>
                                </w:div>
                                <w:div w:id="68420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6173926">
          <w:marLeft w:val="0"/>
          <w:marRight w:val="0"/>
          <w:marTop w:val="0"/>
          <w:marBottom w:val="0"/>
          <w:divBdr>
            <w:top w:val="none" w:sz="0" w:space="0" w:color="auto"/>
            <w:left w:val="none" w:sz="0" w:space="0" w:color="auto"/>
            <w:bottom w:val="none" w:sz="0" w:space="0" w:color="auto"/>
            <w:right w:val="none" w:sz="0" w:space="0" w:color="auto"/>
          </w:divBdr>
          <w:divsChild>
            <w:div w:id="1738894371">
              <w:marLeft w:val="0"/>
              <w:marRight w:val="0"/>
              <w:marTop w:val="0"/>
              <w:marBottom w:val="0"/>
              <w:divBdr>
                <w:top w:val="none" w:sz="0" w:space="0" w:color="auto"/>
                <w:left w:val="none" w:sz="0" w:space="0" w:color="auto"/>
                <w:bottom w:val="none" w:sz="0" w:space="0" w:color="auto"/>
                <w:right w:val="none" w:sz="0" w:space="0" w:color="auto"/>
              </w:divBdr>
              <w:divsChild>
                <w:div w:id="890381781">
                  <w:marLeft w:val="0"/>
                  <w:marRight w:val="0"/>
                  <w:marTop w:val="0"/>
                  <w:marBottom w:val="0"/>
                  <w:divBdr>
                    <w:top w:val="none" w:sz="0" w:space="0" w:color="auto"/>
                    <w:left w:val="none" w:sz="0" w:space="0" w:color="auto"/>
                    <w:bottom w:val="none" w:sz="0" w:space="0" w:color="auto"/>
                    <w:right w:val="none" w:sz="0" w:space="0" w:color="auto"/>
                  </w:divBdr>
                  <w:divsChild>
                    <w:div w:id="1211067721">
                      <w:marLeft w:val="0"/>
                      <w:marRight w:val="0"/>
                      <w:marTop w:val="0"/>
                      <w:marBottom w:val="0"/>
                      <w:divBdr>
                        <w:top w:val="none" w:sz="0" w:space="0" w:color="auto"/>
                        <w:left w:val="none" w:sz="0" w:space="0" w:color="auto"/>
                        <w:bottom w:val="none" w:sz="0" w:space="0" w:color="auto"/>
                        <w:right w:val="none" w:sz="0" w:space="0" w:color="auto"/>
                      </w:divBdr>
                      <w:divsChild>
                        <w:div w:id="163712452">
                          <w:marLeft w:val="0"/>
                          <w:marRight w:val="0"/>
                          <w:marTop w:val="0"/>
                          <w:marBottom w:val="0"/>
                          <w:divBdr>
                            <w:top w:val="none" w:sz="0" w:space="0" w:color="auto"/>
                            <w:left w:val="none" w:sz="0" w:space="0" w:color="auto"/>
                            <w:bottom w:val="none" w:sz="0" w:space="0" w:color="auto"/>
                            <w:right w:val="none" w:sz="0" w:space="0" w:color="auto"/>
                          </w:divBdr>
                        </w:div>
                        <w:div w:id="427966650">
                          <w:marLeft w:val="0"/>
                          <w:marRight w:val="0"/>
                          <w:marTop w:val="0"/>
                          <w:marBottom w:val="0"/>
                          <w:divBdr>
                            <w:top w:val="none" w:sz="0" w:space="0" w:color="auto"/>
                            <w:left w:val="none" w:sz="0" w:space="0" w:color="auto"/>
                            <w:bottom w:val="none" w:sz="0" w:space="0" w:color="auto"/>
                            <w:right w:val="none" w:sz="0" w:space="0" w:color="auto"/>
                          </w:divBdr>
                          <w:divsChild>
                            <w:div w:id="1699307390">
                              <w:marLeft w:val="0"/>
                              <w:marRight w:val="0"/>
                              <w:marTop w:val="0"/>
                              <w:marBottom w:val="0"/>
                              <w:divBdr>
                                <w:top w:val="none" w:sz="0" w:space="0" w:color="auto"/>
                                <w:left w:val="none" w:sz="0" w:space="0" w:color="auto"/>
                                <w:bottom w:val="none" w:sz="0" w:space="0" w:color="auto"/>
                                <w:right w:val="none" w:sz="0" w:space="0" w:color="auto"/>
                              </w:divBdr>
                              <w:divsChild>
                                <w:div w:id="776677873">
                                  <w:marLeft w:val="0"/>
                                  <w:marRight w:val="120"/>
                                  <w:marTop w:val="0"/>
                                  <w:marBottom w:val="0"/>
                                  <w:divBdr>
                                    <w:top w:val="none" w:sz="0" w:space="0" w:color="auto"/>
                                    <w:left w:val="none" w:sz="0" w:space="0" w:color="auto"/>
                                    <w:bottom w:val="none" w:sz="0" w:space="0" w:color="auto"/>
                                    <w:right w:val="none" w:sz="0" w:space="0" w:color="auto"/>
                                  </w:divBdr>
                                </w:div>
                                <w:div w:id="66270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494652">
          <w:marLeft w:val="0"/>
          <w:marRight w:val="0"/>
          <w:marTop w:val="0"/>
          <w:marBottom w:val="0"/>
          <w:divBdr>
            <w:top w:val="none" w:sz="0" w:space="0" w:color="auto"/>
            <w:left w:val="none" w:sz="0" w:space="0" w:color="auto"/>
            <w:bottom w:val="none" w:sz="0" w:space="0" w:color="auto"/>
            <w:right w:val="none" w:sz="0" w:space="0" w:color="auto"/>
          </w:divBdr>
          <w:divsChild>
            <w:div w:id="1524006121">
              <w:marLeft w:val="0"/>
              <w:marRight w:val="0"/>
              <w:marTop w:val="0"/>
              <w:marBottom w:val="0"/>
              <w:divBdr>
                <w:top w:val="none" w:sz="0" w:space="0" w:color="auto"/>
                <w:left w:val="none" w:sz="0" w:space="0" w:color="auto"/>
                <w:bottom w:val="none" w:sz="0" w:space="0" w:color="auto"/>
                <w:right w:val="none" w:sz="0" w:space="0" w:color="auto"/>
              </w:divBdr>
              <w:divsChild>
                <w:div w:id="1202092123">
                  <w:marLeft w:val="0"/>
                  <w:marRight w:val="0"/>
                  <w:marTop w:val="0"/>
                  <w:marBottom w:val="0"/>
                  <w:divBdr>
                    <w:top w:val="none" w:sz="0" w:space="0" w:color="auto"/>
                    <w:left w:val="none" w:sz="0" w:space="0" w:color="auto"/>
                    <w:bottom w:val="none" w:sz="0" w:space="0" w:color="auto"/>
                    <w:right w:val="none" w:sz="0" w:space="0" w:color="auto"/>
                  </w:divBdr>
                  <w:divsChild>
                    <w:div w:id="1830168230">
                      <w:marLeft w:val="0"/>
                      <w:marRight w:val="0"/>
                      <w:marTop w:val="0"/>
                      <w:marBottom w:val="0"/>
                      <w:divBdr>
                        <w:top w:val="none" w:sz="0" w:space="0" w:color="auto"/>
                        <w:left w:val="none" w:sz="0" w:space="0" w:color="auto"/>
                        <w:bottom w:val="none" w:sz="0" w:space="0" w:color="auto"/>
                        <w:right w:val="none" w:sz="0" w:space="0" w:color="auto"/>
                      </w:divBdr>
                      <w:divsChild>
                        <w:div w:id="992754636">
                          <w:marLeft w:val="0"/>
                          <w:marRight w:val="0"/>
                          <w:marTop w:val="0"/>
                          <w:marBottom w:val="0"/>
                          <w:divBdr>
                            <w:top w:val="none" w:sz="0" w:space="0" w:color="auto"/>
                            <w:left w:val="none" w:sz="0" w:space="0" w:color="auto"/>
                            <w:bottom w:val="none" w:sz="0" w:space="0" w:color="auto"/>
                            <w:right w:val="none" w:sz="0" w:space="0" w:color="auto"/>
                          </w:divBdr>
                        </w:div>
                        <w:div w:id="1165512882">
                          <w:marLeft w:val="0"/>
                          <w:marRight w:val="0"/>
                          <w:marTop w:val="0"/>
                          <w:marBottom w:val="0"/>
                          <w:divBdr>
                            <w:top w:val="none" w:sz="0" w:space="0" w:color="auto"/>
                            <w:left w:val="none" w:sz="0" w:space="0" w:color="auto"/>
                            <w:bottom w:val="none" w:sz="0" w:space="0" w:color="auto"/>
                            <w:right w:val="none" w:sz="0" w:space="0" w:color="auto"/>
                          </w:divBdr>
                          <w:divsChild>
                            <w:div w:id="98304519">
                              <w:marLeft w:val="0"/>
                              <w:marRight w:val="0"/>
                              <w:marTop w:val="0"/>
                              <w:marBottom w:val="0"/>
                              <w:divBdr>
                                <w:top w:val="none" w:sz="0" w:space="0" w:color="auto"/>
                                <w:left w:val="none" w:sz="0" w:space="0" w:color="auto"/>
                                <w:bottom w:val="none" w:sz="0" w:space="0" w:color="auto"/>
                                <w:right w:val="none" w:sz="0" w:space="0" w:color="auto"/>
                              </w:divBdr>
                              <w:divsChild>
                                <w:div w:id="328755278">
                                  <w:marLeft w:val="0"/>
                                  <w:marRight w:val="120"/>
                                  <w:marTop w:val="0"/>
                                  <w:marBottom w:val="0"/>
                                  <w:divBdr>
                                    <w:top w:val="none" w:sz="0" w:space="0" w:color="auto"/>
                                    <w:left w:val="none" w:sz="0" w:space="0" w:color="auto"/>
                                    <w:bottom w:val="none" w:sz="0" w:space="0" w:color="auto"/>
                                    <w:right w:val="none" w:sz="0" w:space="0" w:color="auto"/>
                                  </w:divBdr>
                                </w:div>
                                <w:div w:id="77525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9532360">
      <w:bodyDiv w:val="1"/>
      <w:marLeft w:val="0"/>
      <w:marRight w:val="0"/>
      <w:marTop w:val="0"/>
      <w:marBottom w:val="0"/>
      <w:divBdr>
        <w:top w:val="none" w:sz="0" w:space="0" w:color="auto"/>
        <w:left w:val="none" w:sz="0" w:space="0" w:color="auto"/>
        <w:bottom w:val="none" w:sz="0" w:space="0" w:color="auto"/>
        <w:right w:val="none" w:sz="0" w:space="0" w:color="auto"/>
      </w:divBdr>
    </w:div>
    <w:div w:id="1529176828">
      <w:bodyDiv w:val="1"/>
      <w:marLeft w:val="0"/>
      <w:marRight w:val="0"/>
      <w:marTop w:val="0"/>
      <w:marBottom w:val="0"/>
      <w:divBdr>
        <w:top w:val="none" w:sz="0" w:space="0" w:color="auto"/>
        <w:left w:val="none" w:sz="0" w:space="0" w:color="auto"/>
        <w:bottom w:val="none" w:sz="0" w:space="0" w:color="auto"/>
        <w:right w:val="none" w:sz="0" w:space="0" w:color="auto"/>
      </w:divBdr>
    </w:div>
    <w:div w:id="1713455912">
      <w:bodyDiv w:val="1"/>
      <w:marLeft w:val="0"/>
      <w:marRight w:val="0"/>
      <w:marTop w:val="0"/>
      <w:marBottom w:val="0"/>
      <w:divBdr>
        <w:top w:val="none" w:sz="0" w:space="0" w:color="auto"/>
        <w:left w:val="none" w:sz="0" w:space="0" w:color="auto"/>
        <w:bottom w:val="none" w:sz="0" w:space="0" w:color="auto"/>
        <w:right w:val="none" w:sz="0" w:space="0" w:color="auto"/>
      </w:divBdr>
    </w:div>
    <w:div w:id="1847213275">
      <w:bodyDiv w:val="1"/>
      <w:marLeft w:val="0"/>
      <w:marRight w:val="0"/>
      <w:marTop w:val="0"/>
      <w:marBottom w:val="0"/>
      <w:divBdr>
        <w:top w:val="none" w:sz="0" w:space="0" w:color="auto"/>
        <w:left w:val="none" w:sz="0" w:space="0" w:color="auto"/>
        <w:bottom w:val="none" w:sz="0" w:space="0" w:color="auto"/>
        <w:right w:val="none" w:sz="0" w:space="0" w:color="auto"/>
      </w:divBdr>
    </w:div>
    <w:div w:id="1861893991">
      <w:bodyDiv w:val="1"/>
      <w:marLeft w:val="0"/>
      <w:marRight w:val="0"/>
      <w:marTop w:val="0"/>
      <w:marBottom w:val="0"/>
      <w:divBdr>
        <w:top w:val="none" w:sz="0" w:space="0" w:color="auto"/>
        <w:left w:val="none" w:sz="0" w:space="0" w:color="auto"/>
        <w:bottom w:val="none" w:sz="0" w:space="0" w:color="auto"/>
        <w:right w:val="none" w:sz="0" w:space="0" w:color="auto"/>
      </w:divBdr>
      <w:divsChild>
        <w:div w:id="1181626864">
          <w:marLeft w:val="0"/>
          <w:marRight w:val="0"/>
          <w:marTop w:val="0"/>
          <w:marBottom w:val="171"/>
          <w:divBdr>
            <w:top w:val="none" w:sz="0" w:space="0" w:color="auto"/>
            <w:left w:val="none" w:sz="0" w:space="0" w:color="auto"/>
            <w:bottom w:val="none" w:sz="0" w:space="0" w:color="auto"/>
            <w:right w:val="none" w:sz="0" w:space="0" w:color="auto"/>
          </w:divBdr>
          <w:divsChild>
            <w:div w:id="931429797">
              <w:marLeft w:val="0"/>
              <w:marRight w:val="0"/>
              <w:marTop w:val="0"/>
              <w:marBottom w:val="0"/>
              <w:divBdr>
                <w:top w:val="none" w:sz="0" w:space="0" w:color="auto"/>
                <w:left w:val="none" w:sz="0" w:space="0" w:color="auto"/>
                <w:bottom w:val="none" w:sz="0" w:space="0" w:color="auto"/>
                <w:right w:val="none" w:sz="0" w:space="0" w:color="auto"/>
              </w:divBdr>
              <w:divsChild>
                <w:div w:id="1007252936">
                  <w:marLeft w:val="0"/>
                  <w:marRight w:val="0"/>
                  <w:marTop w:val="0"/>
                  <w:marBottom w:val="0"/>
                  <w:divBdr>
                    <w:top w:val="none" w:sz="0" w:space="0" w:color="auto"/>
                    <w:left w:val="none" w:sz="0" w:space="0" w:color="auto"/>
                    <w:bottom w:val="none" w:sz="0" w:space="0" w:color="auto"/>
                    <w:right w:val="none" w:sz="0" w:space="0" w:color="auto"/>
                  </w:divBdr>
                  <w:divsChild>
                    <w:div w:id="1770924874">
                      <w:marLeft w:val="0"/>
                      <w:marRight w:val="0"/>
                      <w:marTop w:val="0"/>
                      <w:marBottom w:val="0"/>
                      <w:divBdr>
                        <w:top w:val="none" w:sz="0" w:space="0" w:color="auto"/>
                        <w:left w:val="none" w:sz="0" w:space="0" w:color="auto"/>
                        <w:bottom w:val="none" w:sz="0" w:space="0" w:color="auto"/>
                        <w:right w:val="none" w:sz="0" w:space="0" w:color="auto"/>
                      </w:divBdr>
                      <w:divsChild>
                        <w:div w:id="1155684813">
                          <w:marLeft w:val="0"/>
                          <w:marRight w:val="0"/>
                          <w:marTop w:val="0"/>
                          <w:marBottom w:val="0"/>
                          <w:divBdr>
                            <w:top w:val="none" w:sz="0" w:space="0" w:color="auto"/>
                            <w:left w:val="none" w:sz="0" w:space="0" w:color="auto"/>
                            <w:bottom w:val="none" w:sz="0" w:space="0" w:color="auto"/>
                            <w:right w:val="none" w:sz="0" w:space="0" w:color="auto"/>
                          </w:divBdr>
                        </w:div>
                        <w:div w:id="1240166390">
                          <w:marLeft w:val="0"/>
                          <w:marRight w:val="0"/>
                          <w:marTop w:val="0"/>
                          <w:marBottom w:val="0"/>
                          <w:divBdr>
                            <w:top w:val="none" w:sz="0" w:space="0" w:color="auto"/>
                            <w:left w:val="none" w:sz="0" w:space="0" w:color="auto"/>
                            <w:bottom w:val="none" w:sz="0" w:space="0" w:color="auto"/>
                            <w:right w:val="none" w:sz="0" w:space="0" w:color="auto"/>
                          </w:divBdr>
                          <w:divsChild>
                            <w:div w:id="40902450">
                              <w:marLeft w:val="0"/>
                              <w:marRight w:val="0"/>
                              <w:marTop w:val="0"/>
                              <w:marBottom w:val="0"/>
                              <w:divBdr>
                                <w:top w:val="none" w:sz="0" w:space="0" w:color="auto"/>
                                <w:left w:val="none" w:sz="0" w:space="0" w:color="auto"/>
                                <w:bottom w:val="none" w:sz="0" w:space="0" w:color="auto"/>
                                <w:right w:val="none" w:sz="0" w:space="0" w:color="auto"/>
                              </w:divBdr>
                              <w:divsChild>
                                <w:div w:id="658466961">
                                  <w:marLeft w:val="0"/>
                                  <w:marRight w:val="120"/>
                                  <w:marTop w:val="0"/>
                                  <w:marBottom w:val="0"/>
                                  <w:divBdr>
                                    <w:top w:val="none" w:sz="0" w:space="0" w:color="auto"/>
                                    <w:left w:val="none" w:sz="0" w:space="0" w:color="auto"/>
                                    <w:bottom w:val="none" w:sz="0" w:space="0" w:color="auto"/>
                                    <w:right w:val="none" w:sz="0" w:space="0" w:color="auto"/>
                                  </w:divBdr>
                                </w:div>
                                <w:div w:id="59876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209385">
          <w:marLeft w:val="0"/>
          <w:marRight w:val="0"/>
          <w:marTop w:val="0"/>
          <w:marBottom w:val="0"/>
          <w:divBdr>
            <w:top w:val="none" w:sz="0" w:space="0" w:color="auto"/>
            <w:left w:val="none" w:sz="0" w:space="0" w:color="auto"/>
            <w:bottom w:val="none" w:sz="0" w:space="0" w:color="auto"/>
            <w:right w:val="none" w:sz="0" w:space="0" w:color="auto"/>
          </w:divBdr>
          <w:divsChild>
            <w:div w:id="1545216205">
              <w:marLeft w:val="0"/>
              <w:marRight w:val="0"/>
              <w:marTop w:val="0"/>
              <w:marBottom w:val="0"/>
              <w:divBdr>
                <w:top w:val="none" w:sz="0" w:space="0" w:color="auto"/>
                <w:left w:val="none" w:sz="0" w:space="0" w:color="auto"/>
                <w:bottom w:val="none" w:sz="0" w:space="0" w:color="auto"/>
                <w:right w:val="none" w:sz="0" w:space="0" w:color="auto"/>
              </w:divBdr>
              <w:divsChild>
                <w:div w:id="1487939756">
                  <w:marLeft w:val="0"/>
                  <w:marRight w:val="0"/>
                  <w:marTop w:val="0"/>
                  <w:marBottom w:val="0"/>
                  <w:divBdr>
                    <w:top w:val="none" w:sz="0" w:space="0" w:color="auto"/>
                    <w:left w:val="none" w:sz="0" w:space="0" w:color="auto"/>
                    <w:bottom w:val="none" w:sz="0" w:space="0" w:color="auto"/>
                    <w:right w:val="none" w:sz="0" w:space="0" w:color="auto"/>
                  </w:divBdr>
                  <w:divsChild>
                    <w:div w:id="1714108936">
                      <w:marLeft w:val="0"/>
                      <w:marRight w:val="0"/>
                      <w:marTop w:val="0"/>
                      <w:marBottom w:val="0"/>
                      <w:divBdr>
                        <w:top w:val="none" w:sz="0" w:space="0" w:color="auto"/>
                        <w:left w:val="none" w:sz="0" w:space="0" w:color="auto"/>
                        <w:bottom w:val="none" w:sz="0" w:space="0" w:color="auto"/>
                        <w:right w:val="none" w:sz="0" w:space="0" w:color="auto"/>
                      </w:divBdr>
                      <w:divsChild>
                        <w:div w:id="1058016616">
                          <w:marLeft w:val="0"/>
                          <w:marRight w:val="0"/>
                          <w:marTop w:val="0"/>
                          <w:marBottom w:val="0"/>
                          <w:divBdr>
                            <w:top w:val="none" w:sz="0" w:space="0" w:color="auto"/>
                            <w:left w:val="none" w:sz="0" w:space="0" w:color="auto"/>
                            <w:bottom w:val="none" w:sz="0" w:space="0" w:color="auto"/>
                            <w:right w:val="none" w:sz="0" w:space="0" w:color="auto"/>
                          </w:divBdr>
                          <w:divsChild>
                            <w:div w:id="1007754694">
                              <w:marLeft w:val="0"/>
                              <w:marRight w:val="0"/>
                              <w:marTop w:val="0"/>
                              <w:marBottom w:val="0"/>
                              <w:divBdr>
                                <w:top w:val="none" w:sz="0" w:space="0" w:color="auto"/>
                                <w:left w:val="none" w:sz="0" w:space="0" w:color="auto"/>
                                <w:bottom w:val="none" w:sz="0" w:space="0" w:color="auto"/>
                                <w:right w:val="none" w:sz="0" w:space="0" w:color="auto"/>
                              </w:divBdr>
                              <w:divsChild>
                                <w:div w:id="1319378688">
                                  <w:marLeft w:val="0"/>
                                  <w:marRight w:val="120"/>
                                  <w:marTop w:val="0"/>
                                  <w:marBottom w:val="0"/>
                                  <w:divBdr>
                                    <w:top w:val="none" w:sz="0" w:space="0" w:color="auto"/>
                                    <w:left w:val="none" w:sz="0" w:space="0" w:color="auto"/>
                                    <w:bottom w:val="none" w:sz="0" w:space="0" w:color="auto"/>
                                    <w:right w:val="none" w:sz="0" w:space="0" w:color="auto"/>
                                  </w:divBdr>
                                </w:div>
                                <w:div w:id="145267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5514461">
          <w:marLeft w:val="0"/>
          <w:marRight w:val="0"/>
          <w:marTop w:val="0"/>
          <w:marBottom w:val="0"/>
          <w:divBdr>
            <w:top w:val="none" w:sz="0" w:space="0" w:color="auto"/>
            <w:left w:val="none" w:sz="0" w:space="0" w:color="auto"/>
            <w:bottom w:val="none" w:sz="0" w:space="0" w:color="auto"/>
            <w:right w:val="none" w:sz="0" w:space="0" w:color="auto"/>
          </w:divBdr>
          <w:divsChild>
            <w:div w:id="2027173440">
              <w:marLeft w:val="0"/>
              <w:marRight w:val="0"/>
              <w:marTop w:val="0"/>
              <w:marBottom w:val="0"/>
              <w:divBdr>
                <w:top w:val="none" w:sz="0" w:space="0" w:color="auto"/>
                <w:left w:val="none" w:sz="0" w:space="0" w:color="auto"/>
                <w:bottom w:val="none" w:sz="0" w:space="0" w:color="auto"/>
                <w:right w:val="none" w:sz="0" w:space="0" w:color="auto"/>
              </w:divBdr>
              <w:divsChild>
                <w:div w:id="1042636182">
                  <w:marLeft w:val="0"/>
                  <w:marRight w:val="0"/>
                  <w:marTop w:val="0"/>
                  <w:marBottom w:val="0"/>
                  <w:divBdr>
                    <w:top w:val="none" w:sz="0" w:space="0" w:color="auto"/>
                    <w:left w:val="none" w:sz="0" w:space="0" w:color="auto"/>
                    <w:bottom w:val="none" w:sz="0" w:space="0" w:color="auto"/>
                    <w:right w:val="none" w:sz="0" w:space="0" w:color="auto"/>
                  </w:divBdr>
                  <w:divsChild>
                    <w:div w:id="404645036">
                      <w:marLeft w:val="0"/>
                      <w:marRight w:val="0"/>
                      <w:marTop w:val="0"/>
                      <w:marBottom w:val="0"/>
                      <w:divBdr>
                        <w:top w:val="none" w:sz="0" w:space="0" w:color="auto"/>
                        <w:left w:val="none" w:sz="0" w:space="0" w:color="auto"/>
                        <w:bottom w:val="none" w:sz="0" w:space="0" w:color="auto"/>
                        <w:right w:val="none" w:sz="0" w:space="0" w:color="auto"/>
                      </w:divBdr>
                      <w:divsChild>
                        <w:div w:id="130562169">
                          <w:marLeft w:val="0"/>
                          <w:marRight w:val="0"/>
                          <w:marTop w:val="0"/>
                          <w:marBottom w:val="0"/>
                          <w:divBdr>
                            <w:top w:val="none" w:sz="0" w:space="0" w:color="auto"/>
                            <w:left w:val="none" w:sz="0" w:space="0" w:color="auto"/>
                            <w:bottom w:val="none" w:sz="0" w:space="0" w:color="auto"/>
                            <w:right w:val="none" w:sz="0" w:space="0" w:color="auto"/>
                          </w:divBdr>
                        </w:div>
                        <w:div w:id="604461229">
                          <w:marLeft w:val="0"/>
                          <w:marRight w:val="0"/>
                          <w:marTop w:val="0"/>
                          <w:marBottom w:val="0"/>
                          <w:divBdr>
                            <w:top w:val="none" w:sz="0" w:space="0" w:color="auto"/>
                            <w:left w:val="none" w:sz="0" w:space="0" w:color="auto"/>
                            <w:bottom w:val="none" w:sz="0" w:space="0" w:color="auto"/>
                            <w:right w:val="none" w:sz="0" w:space="0" w:color="auto"/>
                          </w:divBdr>
                          <w:divsChild>
                            <w:div w:id="442041288">
                              <w:marLeft w:val="0"/>
                              <w:marRight w:val="0"/>
                              <w:marTop w:val="0"/>
                              <w:marBottom w:val="0"/>
                              <w:divBdr>
                                <w:top w:val="none" w:sz="0" w:space="0" w:color="auto"/>
                                <w:left w:val="none" w:sz="0" w:space="0" w:color="auto"/>
                                <w:bottom w:val="none" w:sz="0" w:space="0" w:color="auto"/>
                                <w:right w:val="none" w:sz="0" w:space="0" w:color="auto"/>
                              </w:divBdr>
                              <w:divsChild>
                                <w:div w:id="520240608">
                                  <w:marLeft w:val="0"/>
                                  <w:marRight w:val="120"/>
                                  <w:marTop w:val="0"/>
                                  <w:marBottom w:val="0"/>
                                  <w:divBdr>
                                    <w:top w:val="none" w:sz="0" w:space="0" w:color="auto"/>
                                    <w:left w:val="none" w:sz="0" w:space="0" w:color="auto"/>
                                    <w:bottom w:val="none" w:sz="0" w:space="0" w:color="auto"/>
                                    <w:right w:val="none" w:sz="0" w:space="0" w:color="auto"/>
                                  </w:divBdr>
                                </w:div>
                                <w:div w:id="132416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7194083">
          <w:marLeft w:val="0"/>
          <w:marRight w:val="0"/>
          <w:marTop w:val="0"/>
          <w:marBottom w:val="0"/>
          <w:divBdr>
            <w:top w:val="none" w:sz="0" w:space="0" w:color="auto"/>
            <w:left w:val="none" w:sz="0" w:space="0" w:color="auto"/>
            <w:bottom w:val="none" w:sz="0" w:space="0" w:color="auto"/>
            <w:right w:val="none" w:sz="0" w:space="0" w:color="auto"/>
          </w:divBdr>
          <w:divsChild>
            <w:div w:id="1012293872">
              <w:marLeft w:val="0"/>
              <w:marRight w:val="0"/>
              <w:marTop w:val="0"/>
              <w:marBottom w:val="0"/>
              <w:divBdr>
                <w:top w:val="none" w:sz="0" w:space="0" w:color="auto"/>
                <w:left w:val="none" w:sz="0" w:space="0" w:color="auto"/>
                <w:bottom w:val="none" w:sz="0" w:space="0" w:color="auto"/>
                <w:right w:val="none" w:sz="0" w:space="0" w:color="auto"/>
              </w:divBdr>
              <w:divsChild>
                <w:div w:id="637417634">
                  <w:marLeft w:val="0"/>
                  <w:marRight w:val="0"/>
                  <w:marTop w:val="0"/>
                  <w:marBottom w:val="0"/>
                  <w:divBdr>
                    <w:top w:val="none" w:sz="0" w:space="0" w:color="auto"/>
                    <w:left w:val="none" w:sz="0" w:space="0" w:color="auto"/>
                    <w:bottom w:val="none" w:sz="0" w:space="0" w:color="auto"/>
                    <w:right w:val="none" w:sz="0" w:space="0" w:color="auto"/>
                  </w:divBdr>
                  <w:divsChild>
                    <w:div w:id="591282869">
                      <w:marLeft w:val="0"/>
                      <w:marRight w:val="0"/>
                      <w:marTop w:val="0"/>
                      <w:marBottom w:val="0"/>
                      <w:divBdr>
                        <w:top w:val="none" w:sz="0" w:space="0" w:color="auto"/>
                        <w:left w:val="none" w:sz="0" w:space="0" w:color="auto"/>
                        <w:bottom w:val="none" w:sz="0" w:space="0" w:color="auto"/>
                        <w:right w:val="none" w:sz="0" w:space="0" w:color="auto"/>
                      </w:divBdr>
                      <w:divsChild>
                        <w:div w:id="127165477">
                          <w:marLeft w:val="0"/>
                          <w:marRight w:val="0"/>
                          <w:marTop w:val="0"/>
                          <w:marBottom w:val="0"/>
                          <w:divBdr>
                            <w:top w:val="none" w:sz="0" w:space="0" w:color="auto"/>
                            <w:left w:val="none" w:sz="0" w:space="0" w:color="auto"/>
                            <w:bottom w:val="none" w:sz="0" w:space="0" w:color="auto"/>
                            <w:right w:val="none" w:sz="0" w:space="0" w:color="auto"/>
                          </w:divBdr>
                        </w:div>
                        <w:div w:id="2134903786">
                          <w:marLeft w:val="0"/>
                          <w:marRight w:val="0"/>
                          <w:marTop w:val="0"/>
                          <w:marBottom w:val="0"/>
                          <w:divBdr>
                            <w:top w:val="none" w:sz="0" w:space="0" w:color="auto"/>
                            <w:left w:val="none" w:sz="0" w:space="0" w:color="auto"/>
                            <w:bottom w:val="none" w:sz="0" w:space="0" w:color="auto"/>
                            <w:right w:val="none" w:sz="0" w:space="0" w:color="auto"/>
                          </w:divBdr>
                          <w:divsChild>
                            <w:div w:id="580911464">
                              <w:marLeft w:val="0"/>
                              <w:marRight w:val="0"/>
                              <w:marTop w:val="0"/>
                              <w:marBottom w:val="0"/>
                              <w:divBdr>
                                <w:top w:val="none" w:sz="0" w:space="0" w:color="auto"/>
                                <w:left w:val="none" w:sz="0" w:space="0" w:color="auto"/>
                                <w:bottom w:val="none" w:sz="0" w:space="0" w:color="auto"/>
                                <w:right w:val="none" w:sz="0" w:space="0" w:color="auto"/>
                              </w:divBdr>
                              <w:divsChild>
                                <w:div w:id="351421696">
                                  <w:marLeft w:val="0"/>
                                  <w:marRight w:val="120"/>
                                  <w:marTop w:val="0"/>
                                  <w:marBottom w:val="0"/>
                                  <w:divBdr>
                                    <w:top w:val="none" w:sz="0" w:space="0" w:color="auto"/>
                                    <w:left w:val="none" w:sz="0" w:space="0" w:color="auto"/>
                                    <w:bottom w:val="none" w:sz="0" w:space="0" w:color="auto"/>
                                    <w:right w:val="none" w:sz="0" w:space="0" w:color="auto"/>
                                  </w:divBdr>
                                </w:div>
                                <w:div w:id="66906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740366">
          <w:marLeft w:val="0"/>
          <w:marRight w:val="0"/>
          <w:marTop w:val="0"/>
          <w:marBottom w:val="0"/>
          <w:divBdr>
            <w:top w:val="none" w:sz="0" w:space="0" w:color="auto"/>
            <w:left w:val="none" w:sz="0" w:space="0" w:color="auto"/>
            <w:bottom w:val="none" w:sz="0" w:space="0" w:color="auto"/>
            <w:right w:val="none" w:sz="0" w:space="0" w:color="auto"/>
          </w:divBdr>
          <w:divsChild>
            <w:div w:id="1853300042">
              <w:marLeft w:val="0"/>
              <w:marRight w:val="0"/>
              <w:marTop w:val="0"/>
              <w:marBottom w:val="0"/>
              <w:divBdr>
                <w:top w:val="none" w:sz="0" w:space="0" w:color="auto"/>
                <w:left w:val="none" w:sz="0" w:space="0" w:color="auto"/>
                <w:bottom w:val="none" w:sz="0" w:space="0" w:color="auto"/>
                <w:right w:val="none" w:sz="0" w:space="0" w:color="auto"/>
              </w:divBdr>
              <w:divsChild>
                <w:div w:id="1554999913">
                  <w:marLeft w:val="0"/>
                  <w:marRight w:val="0"/>
                  <w:marTop w:val="0"/>
                  <w:marBottom w:val="0"/>
                  <w:divBdr>
                    <w:top w:val="none" w:sz="0" w:space="0" w:color="auto"/>
                    <w:left w:val="none" w:sz="0" w:space="0" w:color="auto"/>
                    <w:bottom w:val="none" w:sz="0" w:space="0" w:color="auto"/>
                    <w:right w:val="none" w:sz="0" w:space="0" w:color="auto"/>
                  </w:divBdr>
                  <w:divsChild>
                    <w:div w:id="661085263">
                      <w:marLeft w:val="0"/>
                      <w:marRight w:val="0"/>
                      <w:marTop w:val="0"/>
                      <w:marBottom w:val="0"/>
                      <w:divBdr>
                        <w:top w:val="none" w:sz="0" w:space="0" w:color="auto"/>
                        <w:left w:val="none" w:sz="0" w:space="0" w:color="auto"/>
                        <w:bottom w:val="none" w:sz="0" w:space="0" w:color="auto"/>
                        <w:right w:val="none" w:sz="0" w:space="0" w:color="auto"/>
                      </w:divBdr>
                      <w:divsChild>
                        <w:div w:id="647319609">
                          <w:marLeft w:val="0"/>
                          <w:marRight w:val="0"/>
                          <w:marTop w:val="0"/>
                          <w:marBottom w:val="0"/>
                          <w:divBdr>
                            <w:top w:val="none" w:sz="0" w:space="0" w:color="auto"/>
                            <w:left w:val="none" w:sz="0" w:space="0" w:color="auto"/>
                            <w:bottom w:val="none" w:sz="0" w:space="0" w:color="auto"/>
                            <w:right w:val="none" w:sz="0" w:space="0" w:color="auto"/>
                          </w:divBdr>
                        </w:div>
                        <w:div w:id="1635868309">
                          <w:marLeft w:val="0"/>
                          <w:marRight w:val="0"/>
                          <w:marTop w:val="0"/>
                          <w:marBottom w:val="0"/>
                          <w:divBdr>
                            <w:top w:val="none" w:sz="0" w:space="0" w:color="auto"/>
                            <w:left w:val="none" w:sz="0" w:space="0" w:color="auto"/>
                            <w:bottom w:val="none" w:sz="0" w:space="0" w:color="auto"/>
                            <w:right w:val="none" w:sz="0" w:space="0" w:color="auto"/>
                          </w:divBdr>
                          <w:divsChild>
                            <w:div w:id="622662496">
                              <w:marLeft w:val="0"/>
                              <w:marRight w:val="0"/>
                              <w:marTop w:val="0"/>
                              <w:marBottom w:val="0"/>
                              <w:divBdr>
                                <w:top w:val="none" w:sz="0" w:space="0" w:color="auto"/>
                                <w:left w:val="none" w:sz="0" w:space="0" w:color="auto"/>
                                <w:bottom w:val="none" w:sz="0" w:space="0" w:color="auto"/>
                                <w:right w:val="none" w:sz="0" w:space="0" w:color="auto"/>
                              </w:divBdr>
                              <w:divsChild>
                                <w:div w:id="992292396">
                                  <w:marLeft w:val="0"/>
                                  <w:marRight w:val="120"/>
                                  <w:marTop w:val="0"/>
                                  <w:marBottom w:val="0"/>
                                  <w:divBdr>
                                    <w:top w:val="none" w:sz="0" w:space="0" w:color="auto"/>
                                    <w:left w:val="none" w:sz="0" w:space="0" w:color="auto"/>
                                    <w:bottom w:val="none" w:sz="0" w:space="0" w:color="auto"/>
                                    <w:right w:val="none" w:sz="0" w:space="0" w:color="auto"/>
                                  </w:divBdr>
                                </w:div>
                                <w:div w:id="142753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3047048">
      <w:bodyDiv w:val="1"/>
      <w:marLeft w:val="0"/>
      <w:marRight w:val="0"/>
      <w:marTop w:val="0"/>
      <w:marBottom w:val="0"/>
      <w:divBdr>
        <w:top w:val="none" w:sz="0" w:space="0" w:color="auto"/>
        <w:left w:val="none" w:sz="0" w:space="0" w:color="auto"/>
        <w:bottom w:val="none" w:sz="0" w:space="0" w:color="auto"/>
        <w:right w:val="none" w:sz="0" w:space="0" w:color="auto"/>
      </w:divBdr>
      <w:divsChild>
        <w:div w:id="1263225913">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274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4831548">
          <w:marLeft w:val="0"/>
          <w:marRight w:val="0"/>
          <w:marTop w:val="0"/>
          <w:marBottom w:val="0"/>
          <w:divBdr>
            <w:top w:val="none" w:sz="0" w:space="0" w:color="auto"/>
            <w:left w:val="none" w:sz="0" w:space="0" w:color="auto"/>
            <w:bottom w:val="none" w:sz="0" w:space="0" w:color="auto"/>
            <w:right w:val="none" w:sz="0" w:space="0" w:color="auto"/>
          </w:divBdr>
          <w:divsChild>
            <w:div w:id="650603005">
              <w:marLeft w:val="0"/>
              <w:marRight w:val="0"/>
              <w:marTop w:val="0"/>
              <w:marBottom w:val="0"/>
              <w:divBdr>
                <w:top w:val="none" w:sz="0" w:space="0" w:color="auto"/>
                <w:left w:val="none" w:sz="0" w:space="0" w:color="auto"/>
                <w:bottom w:val="none" w:sz="0" w:space="0" w:color="auto"/>
                <w:right w:val="none" w:sz="0" w:space="0" w:color="auto"/>
              </w:divBdr>
            </w:div>
            <w:div w:id="772093358">
              <w:marLeft w:val="0"/>
              <w:marRight w:val="0"/>
              <w:marTop w:val="0"/>
              <w:marBottom w:val="0"/>
              <w:divBdr>
                <w:top w:val="none" w:sz="0" w:space="0" w:color="auto"/>
                <w:left w:val="none" w:sz="0" w:space="0" w:color="auto"/>
                <w:bottom w:val="none" w:sz="0" w:space="0" w:color="auto"/>
                <w:right w:val="none" w:sz="0" w:space="0" w:color="auto"/>
              </w:divBdr>
              <w:divsChild>
                <w:div w:id="868374028">
                  <w:marLeft w:val="0"/>
                  <w:marRight w:val="0"/>
                  <w:marTop w:val="0"/>
                  <w:marBottom w:val="0"/>
                  <w:divBdr>
                    <w:top w:val="none" w:sz="0" w:space="0" w:color="auto"/>
                    <w:left w:val="none" w:sz="0" w:space="0" w:color="auto"/>
                    <w:bottom w:val="none" w:sz="0" w:space="0" w:color="auto"/>
                    <w:right w:val="none" w:sz="0" w:space="0" w:color="auto"/>
                  </w:divBdr>
                  <w:divsChild>
                    <w:div w:id="117900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88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060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6.png"/><Relationship Id="rId18" Type="http://schemas.openxmlformats.org/officeDocument/2006/relationships/image" Target="media/image8.png"/><Relationship Id="rId26" Type="http://schemas.openxmlformats.org/officeDocument/2006/relationships/image" Target="media/image27.jpeg"/><Relationship Id="rId39" Type="http://schemas.openxmlformats.org/officeDocument/2006/relationships/image" Target="media/image33.png"/><Relationship Id="rId21" Type="http://schemas.openxmlformats.org/officeDocument/2006/relationships/image" Target="media/image22.png"/><Relationship Id="rId34" Type="http://schemas.openxmlformats.org/officeDocument/2006/relationships/image" Target="media/image30.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header" Target="header1.xml"/><Relationship Id="rId7" Type="http://schemas.openxmlformats.org/officeDocument/2006/relationships/hyperlink" Target="https://docs.oracle.com/en/database/oracle/oracle-database/index.html"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21.png"/><Relationship Id="rId29" Type="http://schemas.openxmlformats.org/officeDocument/2006/relationships/hyperlink" Target="https://yum.oracle.com/oracle-linux-isos.html" TargetMode="External"/><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4.png"/><Relationship Id="rId24" Type="http://schemas.openxmlformats.org/officeDocument/2006/relationships/image" Target="media/image25.jpeg"/><Relationship Id="rId32" Type="http://schemas.openxmlformats.org/officeDocument/2006/relationships/hyperlink" Target="https://download.oracle.com/otn-pub/otn_software/db-free/oracle-database-free-23ai-1.0-1.el9.x86_64.rpm" TargetMode="External"/><Relationship Id="rId37" Type="http://schemas.openxmlformats.org/officeDocument/2006/relationships/image" Target="media/image32.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8.jpeg"/><Relationship Id="rId23" Type="http://schemas.openxmlformats.org/officeDocument/2006/relationships/image" Target="media/image24.png"/><Relationship Id="rId28" Type="http://schemas.openxmlformats.org/officeDocument/2006/relationships/hyperlink" Target="https://www.oracle.com/database/free/get-started/" TargetMode="External"/><Relationship Id="rId36" Type="http://schemas.openxmlformats.org/officeDocument/2006/relationships/image" Target="media/image31.png"/><Relationship Id="rId49" Type="http://schemas.openxmlformats.org/officeDocument/2006/relationships/image" Target="media/image43.png"/><Relationship Id="rId57" Type="http://schemas.openxmlformats.org/officeDocument/2006/relationships/image" Target="media/image51.png"/><Relationship Id="rId61" Type="http://schemas.openxmlformats.org/officeDocument/2006/relationships/image" Target="media/image55.png"/><Relationship Id="rId10" Type="http://schemas.openxmlformats.org/officeDocument/2006/relationships/image" Target="media/image13.png"/><Relationship Id="rId19" Type="http://schemas.openxmlformats.org/officeDocument/2006/relationships/image" Target="media/image20.png"/><Relationship Id="rId31" Type="http://schemas.openxmlformats.org/officeDocument/2006/relationships/hyperlink" Target="https://blog.csdn.net/m0_58805648/article/details/130906027" TargetMode="External"/><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2.png"/><Relationship Id="rId14" Type="http://schemas.openxmlformats.org/officeDocument/2006/relationships/image" Target="media/image17.png"/><Relationship Id="rId22" Type="http://schemas.openxmlformats.org/officeDocument/2006/relationships/image" Target="media/image23.png"/><Relationship Id="rId27" Type="http://schemas.openxmlformats.org/officeDocument/2006/relationships/hyperlink" Target="https://docs.oracle.com/en/database/oracle/oracle-database/23/xeinl/index.html" TargetMode="External"/><Relationship Id="rId30" Type="http://schemas.openxmlformats.org/officeDocument/2006/relationships/image" Target="media/image28.png"/><Relationship Id="rId35" Type="http://schemas.openxmlformats.org/officeDocument/2006/relationships/hyperlink" Target="mailto:system/Oracle23ai@192.168.10.100:1521/FREEPDB1" TargetMode="External"/><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footer" Target="footer1.xml"/><Relationship Id="rId8" Type="http://schemas.openxmlformats.org/officeDocument/2006/relationships/image" Target="media/image11.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15.png"/><Relationship Id="rId17" Type="http://schemas.openxmlformats.org/officeDocument/2006/relationships/image" Target="media/image19.png"/><Relationship Id="rId25" Type="http://schemas.openxmlformats.org/officeDocument/2006/relationships/image" Target="media/image26.png"/><Relationship Id="rId33" Type="http://schemas.openxmlformats.org/officeDocument/2006/relationships/image" Target="media/image29.png"/><Relationship Id="rId38" Type="http://schemas.openxmlformats.org/officeDocument/2006/relationships/hyperlink" Target="https://www.oracle.com/cn/database/sqldeveloper/" TargetMode="External"/><Relationship Id="rId46" Type="http://schemas.openxmlformats.org/officeDocument/2006/relationships/image" Target="media/image40.png"/><Relationship Id="rId59" Type="http://schemas.openxmlformats.org/officeDocument/2006/relationships/image" Target="media/image53.png"/></Relationships>
</file>

<file path=word/_rels/numbering.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chuang\Desktop\&#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模板.dotx</Template>
  <TotalTime>5300</TotalTime>
  <Pages>24</Pages>
  <Words>2585</Words>
  <Characters>14740</Characters>
  <Application>Microsoft Office Word</Application>
  <DocSecurity>0</DocSecurity>
  <Lines>122</Lines>
  <Paragraphs>34</Paragraphs>
  <ScaleCrop>false</ScaleCrop>
  <Company/>
  <LinksUpToDate>false</LinksUpToDate>
  <CharactersWithSpaces>17291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wchuang</dc:creator>
  <cp:keywords/>
  <dc:description/>
  <cp:lastModifiedBy>wchuang</cp:lastModifiedBy>
  <cp:revision>76</cp:revision>
  <dcterms:created xsi:type="dcterms:W3CDTF">2025-04-13T13:15:00Z</dcterms:created>
  <dcterms:modified xsi:type="dcterms:W3CDTF">2025-05-19T13:14:00Z</dcterms:modified>
</cp:coreProperties>
</file>